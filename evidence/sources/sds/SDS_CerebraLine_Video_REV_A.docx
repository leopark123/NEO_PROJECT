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9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92"/>
        <w:gridCol w:w="264"/>
        <w:gridCol w:w="1666"/>
        <w:gridCol w:w="1155"/>
        <w:gridCol w:w="2515"/>
        <w:gridCol w:w="2263"/>
        <w:gridCol w:w="707"/>
        <w:gridCol w:w="1132"/>
      </w:tblGrid>
      <w:tr w:rsidR="00000000" w14:paraId="17CBA9BB" w14:textId="77777777">
        <w:trPr>
          <w:cantSplit/>
          <w:trHeight w:val="543"/>
        </w:trPr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BEA62DD" w14:textId="77777777" w:rsidR="00000000" w:rsidRDefault="00000000">
            <w:pPr>
              <w:spacing w:line="360" w:lineRule="auto"/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发动机的旋转</w:t>
            </w:r>
          </w:p>
        </w:tc>
        <w:tc>
          <w:tcPr>
            <w:tcW w:w="1930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9DFA527" w14:textId="77777777" w:rsidR="00000000" w:rsidRDefault="00000000">
            <w:pPr>
              <w:spacing w:line="360" w:lineRule="auto"/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日期</w:t>
            </w:r>
          </w:p>
        </w:tc>
        <w:tc>
          <w:tcPr>
            <w:tcW w:w="5933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3CFC673" w14:textId="77777777" w:rsidR="00000000" w:rsidRDefault="00000000">
            <w:pPr>
              <w:spacing w:line="360" w:lineRule="auto"/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描述</w:t>
            </w:r>
          </w:p>
        </w:tc>
        <w:tc>
          <w:tcPr>
            <w:tcW w:w="1839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4FCF83B" w14:textId="77777777" w:rsidR="00000000" w:rsidRDefault="00000000">
            <w:pPr>
              <w:spacing w:line="360" w:lineRule="auto"/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签名</w:t>
            </w:r>
          </w:p>
        </w:tc>
      </w:tr>
      <w:tr w:rsidR="00000000" w14:paraId="103CAB33" w14:textId="77777777">
        <w:trPr>
          <w:cantSplit/>
          <w:trHeight w:val="298"/>
        </w:trPr>
        <w:tc>
          <w:tcPr>
            <w:tcW w:w="992" w:type="dxa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</w:tcPr>
          <w:p w14:paraId="7B3B2A8B" w14:textId="77777777" w:rsidR="00000000" w:rsidRDefault="00000000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A</w:t>
            </w:r>
          </w:p>
        </w:tc>
        <w:tc>
          <w:tcPr>
            <w:tcW w:w="1930" w:type="dxa"/>
            <w:gridSpan w:val="2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27DC1EDE" w14:textId="77777777" w:rsidR="00000000" w:rsidRDefault="00000000">
            <w:pPr>
              <w:tabs>
                <w:tab w:val="left" w:pos="375"/>
                <w:tab w:val="center" w:pos="857"/>
              </w:tabs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18/7/2018</w:t>
            </w:r>
          </w:p>
        </w:tc>
        <w:tc>
          <w:tcPr>
            <w:tcW w:w="5933" w:type="dxa"/>
            <w:gridSpan w:val="3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4298F49A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初始版本</w:t>
            </w:r>
          </w:p>
        </w:tc>
        <w:tc>
          <w:tcPr>
            <w:tcW w:w="1839" w:type="dxa"/>
            <w:gridSpan w:val="2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12" w:space="0" w:color="auto"/>
            </w:tcBorders>
          </w:tcPr>
          <w:p w14:paraId="00EC9C81" w14:textId="77777777" w:rsidR="00000000" w:rsidRDefault="00000000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textAlignment w:val="auto"/>
            </w:pPr>
            <w:r>
              <w:rPr>
                <w:rFonts w:eastAsia="微软雅黑" w:hint="eastAsia"/>
                <w:lang w:eastAsia="zh-CN"/>
              </w:rPr>
              <w:t>奈瑟</w:t>
            </w:r>
          </w:p>
        </w:tc>
      </w:tr>
      <w:tr w:rsidR="00000000" w14:paraId="61197A58" w14:textId="77777777">
        <w:trPr>
          <w:cantSplit/>
          <w:trHeight w:val="371"/>
        </w:trPr>
        <w:tc>
          <w:tcPr>
            <w:tcW w:w="992" w:type="dxa"/>
            <w:vMerge/>
            <w:tcBorders>
              <w:left w:val="single" w:sz="12" w:space="0" w:color="auto"/>
              <w:bottom w:val="single" w:sz="8" w:space="0" w:color="auto"/>
              <w:right w:val="single" w:sz="6" w:space="0" w:color="auto"/>
            </w:tcBorders>
          </w:tcPr>
          <w:p w14:paraId="02808F0F" w14:textId="77777777" w:rsidR="00000000" w:rsidRDefault="00000000">
            <w:pPr>
              <w:jc w:val="center"/>
            </w:pPr>
          </w:p>
        </w:tc>
        <w:tc>
          <w:tcPr>
            <w:tcW w:w="1930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18FCF507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22/2/2021</w:t>
            </w:r>
          </w:p>
        </w:tc>
        <w:tc>
          <w:tcPr>
            <w:tcW w:w="5933" w:type="dxa"/>
            <w:gridSpan w:val="3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3B50BCB7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发布前审核文件</w:t>
            </w:r>
          </w:p>
        </w:tc>
        <w:tc>
          <w:tcPr>
            <w:tcW w:w="1839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12" w:space="0" w:color="auto"/>
            </w:tcBorders>
          </w:tcPr>
          <w:p w14:paraId="23647CEE" w14:textId="77777777" w:rsidR="00000000" w:rsidRDefault="00000000">
            <w:pPr>
              <w:numPr>
                <w:ilvl w:val="0"/>
                <w:numId w:val="3"/>
              </w:numPr>
              <w:overflowPunct/>
              <w:autoSpaceDE/>
              <w:autoSpaceDN/>
              <w:adjustRightInd/>
              <w:textAlignment w:val="auto"/>
            </w:pPr>
            <w:r>
              <w:rPr>
                <w:rFonts w:eastAsia="微软雅黑" w:hint="eastAsia"/>
                <w:lang w:eastAsia="zh-CN"/>
              </w:rPr>
              <w:t>奈瑟</w:t>
            </w:r>
          </w:p>
        </w:tc>
      </w:tr>
      <w:tr w:rsidR="00000000" w14:paraId="4C4A84DA" w14:textId="77777777">
        <w:trPr>
          <w:cantSplit/>
          <w:trHeight w:val="371"/>
        </w:trPr>
        <w:tc>
          <w:tcPr>
            <w:tcW w:w="99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</w:tcPr>
          <w:p w14:paraId="2977718A" w14:textId="77777777" w:rsidR="00000000" w:rsidRDefault="00000000">
            <w:pPr>
              <w:jc w:val="center"/>
            </w:pPr>
          </w:p>
        </w:tc>
        <w:tc>
          <w:tcPr>
            <w:tcW w:w="1930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664B805D" w14:textId="77777777" w:rsidR="00000000" w:rsidRDefault="00000000"/>
        </w:tc>
        <w:tc>
          <w:tcPr>
            <w:tcW w:w="5933" w:type="dxa"/>
            <w:gridSpan w:val="3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798869B1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839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12" w:space="0" w:color="auto"/>
            </w:tcBorders>
          </w:tcPr>
          <w:p w14:paraId="014B9973" w14:textId="77777777" w:rsidR="00000000" w:rsidRDefault="00000000">
            <w:pPr>
              <w:jc w:val="center"/>
            </w:pPr>
          </w:p>
        </w:tc>
      </w:tr>
      <w:tr w:rsidR="00000000" w14:paraId="58742774" w14:textId="77777777">
        <w:trPr>
          <w:cantSplit/>
          <w:trHeight w:val="371"/>
        </w:trPr>
        <w:tc>
          <w:tcPr>
            <w:tcW w:w="99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</w:tcPr>
          <w:p w14:paraId="61D78240" w14:textId="77777777" w:rsidR="00000000" w:rsidRDefault="00000000">
            <w:pPr>
              <w:jc w:val="center"/>
            </w:pPr>
          </w:p>
        </w:tc>
        <w:tc>
          <w:tcPr>
            <w:tcW w:w="1930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23ACBB80" w14:textId="77777777" w:rsidR="00000000" w:rsidRDefault="00000000"/>
        </w:tc>
        <w:tc>
          <w:tcPr>
            <w:tcW w:w="5933" w:type="dxa"/>
            <w:gridSpan w:val="3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34A1E6B5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839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12" w:space="0" w:color="auto"/>
            </w:tcBorders>
          </w:tcPr>
          <w:p w14:paraId="421C72FD" w14:textId="77777777" w:rsidR="00000000" w:rsidRDefault="00000000">
            <w:pPr>
              <w:jc w:val="center"/>
            </w:pPr>
          </w:p>
        </w:tc>
      </w:tr>
      <w:tr w:rsidR="00000000" w14:paraId="17BBC582" w14:textId="77777777">
        <w:trPr>
          <w:cantSplit/>
          <w:trHeight w:val="371"/>
        </w:trPr>
        <w:tc>
          <w:tcPr>
            <w:tcW w:w="99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</w:tcPr>
          <w:p w14:paraId="7B1A7B48" w14:textId="77777777" w:rsidR="00000000" w:rsidRDefault="00000000">
            <w:pPr>
              <w:jc w:val="center"/>
            </w:pPr>
          </w:p>
        </w:tc>
        <w:tc>
          <w:tcPr>
            <w:tcW w:w="1930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41F879CF" w14:textId="77777777" w:rsidR="00000000" w:rsidRDefault="00000000"/>
        </w:tc>
        <w:tc>
          <w:tcPr>
            <w:tcW w:w="5933" w:type="dxa"/>
            <w:gridSpan w:val="3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7465CF64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839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12" w:space="0" w:color="auto"/>
            </w:tcBorders>
          </w:tcPr>
          <w:p w14:paraId="00D21D54" w14:textId="77777777" w:rsidR="00000000" w:rsidRDefault="00000000">
            <w:pPr>
              <w:jc w:val="center"/>
            </w:pPr>
          </w:p>
        </w:tc>
      </w:tr>
      <w:tr w:rsidR="00000000" w14:paraId="7E314E0D" w14:textId="77777777">
        <w:trPr>
          <w:cantSplit/>
          <w:trHeight w:val="371"/>
        </w:trPr>
        <w:tc>
          <w:tcPr>
            <w:tcW w:w="99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</w:tcPr>
          <w:p w14:paraId="1994C33A" w14:textId="77777777" w:rsidR="00000000" w:rsidRDefault="00000000">
            <w:pPr>
              <w:jc w:val="center"/>
            </w:pPr>
          </w:p>
        </w:tc>
        <w:tc>
          <w:tcPr>
            <w:tcW w:w="1930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7B12537B" w14:textId="77777777" w:rsidR="00000000" w:rsidRDefault="00000000"/>
        </w:tc>
        <w:tc>
          <w:tcPr>
            <w:tcW w:w="5933" w:type="dxa"/>
            <w:gridSpan w:val="3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0919A237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839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12" w:space="0" w:color="auto"/>
            </w:tcBorders>
          </w:tcPr>
          <w:p w14:paraId="3770D1E7" w14:textId="77777777" w:rsidR="00000000" w:rsidRDefault="00000000">
            <w:pPr>
              <w:jc w:val="center"/>
            </w:pPr>
          </w:p>
        </w:tc>
      </w:tr>
      <w:tr w:rsidR="00000000" w14:paraId="0733D429" w14:textId="77777777">
        <w:trPr>
          <w:cantSplit/>
          <w:trHeight w:val="371"/>
        </w:trPr>
        <w:tc>
          <w:tcPr>
            <w:tcW w:w="99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</w:tcPr>
          <w:p w14:paraId="448C3F56" w14:textId="77777777" w:rsidR="00000000" w:rsidRDefault="00000000">
            <w:pPr>
              <w:jc w:val="center"/>
            </w:pPr>
          </w:p>
        </w:tc>
        <w:tc>
          <w:tcPr>
            <w:tcW w:w="1930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53668E66" w14:textId="77777777" w:rsidR="00000000" w:rsidRDefault="00000000"/>
        </w:tc>
        <w:tc>
          <w:tcPr>
            <w:tcW w:w="5933" w:type="dxa"/>
            <w:gridSpan w:val="3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2071B5D3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839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12" w:space="0" w:color="auto"/>
            </w:tcBorders>
          </w:tcPr>
          <w:p w14:paraId="4559202A" w14:textId="77777777" w:rsidR="00000000" w:rsidRDefault="00000000">
            <w:pPr>
              <w:jc w:val="center"/>
            </w:pPr>
          </w:p>
        </w:tc>
      </w:tr>
      <w:tr w:rsidR="00000000" w14:paraId="35505158" w14:textId="77777777">
        <w:trPr>
          <w:cantSplit/>
          <w:trHeight w:val="371"/>
        </w:trPr>
        <w:tc>
          <w:tcPr>
            <w:tcW w:w="99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</w:tcPr>
          <w:p w14:paraId="6A5EE7C2" w14:textId="77777777" w:rsidR="00000000" w:rsidRDefault="00000000">
            <w:pPr>
              <w:jc w:val="center"/>
            </w:pPr>
          </w:p>
        </w:tc>
        <w:tc>
          <w:tcPr>
            <w:tcW w:w="1930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55EDE686" w14:textId="77777777" w:rsidR="00000000" w:rsidRDefault="00000000"/>
        </w:tc>
        <w:tc>
          <w:tcPr>
            <w:tcW w:w="5933" w:type="dxa"/>
            <w:gridSpan w:val="3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22B195D9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839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12" w:space="0" w:color="auto"/>
            </w:tcBorders>
          </w:tcPr>
          <w:p w14:paraId="11CE6047" w14:textId="77777777" w:rsidR="00000000" w:rsidRDefault="00000000">
            <w:pPr>
              <w:jc w:val="center"/>
            </w:pPr>
          </w:p>
        </w:tc>
      </w:tr>
      <w:tr w:rsidR="00000000" w14:paraId="221EBF54" w14:textId="77777777">
        <w:trPr>
          <w:cantSplit/>
          <w:trHeight w:val="371"/>
        </w:trPr>
        <w:tc>
          <w:tcPr>
            <w:tcW w:w="99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</w:tcPr>
          <w:p w14:paraId="654D76BB" w14:textId="77777777" w:rsidR="00000000" w:rsidRDefault="00000000">
            <w:pPr>
              <w:jc w:val="center"/>
            </w:pPr>
          </w:p>
        </w:tc>
        <w:tc>
          <w:tcPr>
            <w:tcW w:w="1930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67D0D500" w14:textId="77777777" w:rsidR="00000000" w:rsidRDefault="00000000"/>
        </w:tc>
        <w:tc>
          <w:tcPr>
            <w:tcW w:w="5933" w:type="dxa"/>
            <w:gridSpan w:val="3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51883E82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839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12" w:space="0" w:color="auto"/>
            </w:tcBorders>
          </w:tcPr>
          <w:p w14:paraId="72D2F570" w14:textId="77777777" w:rsidR="00000000" w:rsidRDefault="00000000">
            <w:pPr>
              <w:jc w:val="center"/>
            </w:pPr>
          </w:p>
        </w:tc>
      </w:tr>
      <w:tr w:rsidR="00000000" w14:paraId="5A072203" w14:textId="77777777">
        <w:trPr>
          <w:cantSplit/>
          <w:trHeight w:val="371"/>
        </w:trPr>
        <w:tc>
          <w:tcPr>
            <w:tcW w:w="99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</w:tcPr>
          <w:p w14:paraId="109EB3E3" w14:textId="77777777" w:rsidR="00000000" w:rsidRDefault="00000000">
            <w:pPr>
              <w:jc w:val="center"/>
            </w:pPr>
          </w:p>
        </w:tc>
        <w:tc>
          <w:tcPr>
            <w:tcW w:w="1930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3367D20C" w14:textId="77777777" w:rsidR="00000000" w:rsidRDefault="00000000"/>
        </w:tc>
        <w:tc>
          <w:tcPr>
            <w:tcW w:w="5933" w:type="dxa"/>
            <w:gridSpan w:val="3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30F1F43F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839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12" w:space="0" w:color="auto"/>
            </w:tcBorders>
          </w:tcPr>
          <w:p w14:paraId="4D33DF37" w14:textId="77777777" w:rsidR="00000000" w:rsidRDefault="00000000">
            <w:pPr>
              <w:jc w:val="center"/>
            </w:pPr>
          </w:p>
        </w:tc>
      </w:tr>
      <w:tr w:rsidR="00000000" w14:paraId="20B71870" w14:textId="77777777">
        <w:trPr>
          <w:cantSplit/>
          <w:trHeight w:val="371"/>
        </w:trPr>
        <w:tc>
          <w:tcPr>
            <w:tcW w:w="99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</w:tcPr>
          <w:p w14:paraId="5EB0AF8B" w14:textId="77777777" w:rsidR="00000000" w:rsidRDefault="00000000">
            <w:pPr>
              <w:jc w:val="center"/>
            </w:pPr>
          </w:p>
        </w:tc>
        <w:tc>
          <w:tcPr>
            <w:tcW w:w="1930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3B4B5B43" w14:textId="77777777" w:rsidR="00000000" w:rsidRDefault="00000000"/>
        </w:tc>
        <w:tc>
          <w:tcPr>
            <w:tcW w:w="5933" w:type="dxa"/>
            <w:gridSpan w:val="3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54F8E52B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839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12" w:space="0" w:color="auto"/>
            </w:tcBorders>
          </w:tcPr>
          <w:p w14:paraId="6B7C7590" w14:textId="77777777" w:rsidR="00000000" w:rsidRDefault="00000000">
            <w:pPr>
              <w:jc w:val="center"/>
            </w:pPr>
          </w:p>
        </w:tc>
      </w:tr>
      <w:tr w:rsidR="00000000" w14:paraId="5335B04C" w14:textId="77777777">
        <w:trPr>
          <w:cantSplit/>
          <w:trHeight w:val="371"/>
        </w:trPr>
        <w:tc>
          <w:tcPr>
            <w:tcW w:w="99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</w:tcPr>
          <w:p w14:paraId="2B3155BC" w14:textId="77777777" w:rsidR="00000000" w:rsidRDefault="00000000">
            <w:pPr>
              <w:jc w:val="center"/>
            </w:pPr>
          </w:p>
        </w:tc>
        <w:tc>
          <w:tcPr>
            <w:tcW w:w="1930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1EB2C6FE" w14:textId="77777777" w:rsidR="00000000" w:rsidRDefault="00000000"/>
        </w:tc>
        <w:tc>
          <w:tcPr>
            <w:tcW w:w="5933" w:type="dxa"/>
            <w:gridSpan w:val="3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4B88D2DE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839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12" w:space="0" w:color="auto"/>
            </w:tcBorders>
          </w:tcPr>
          <w:p w14:paraId="5B0E6B42" w14:textId="77777777" w:rsidR="00000000" w:rsidRDefault="00000000">
            <w:pPr>
              <w:jc w:val="center"/>
            </w:pPr>
          </w:p>
        </w:tc>
      </w:tr>
      <w:tr w:rsidR="00000000" w14:paraId="7411922A" w14:textId="77777777">
        <w:trPr>
          <w:cantSplit/>
          <w:trHeight w:val="371"/>
        </w:trPr>
        <w:tc>
          <w:tcPr>
            <w:tcW w:w="99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</w:tcPr>
          <w:p w14:paraId="4DB92DF9" w14:textId="77777777" w:rsidR="00000000" w:rsidRDefault="00000000">
            <w:pPr>
              <w:jc w:val="center"/>
            </w:pPr>
          </w:p>
        </w:tc>
        <w:tc>
          <w:tcPr>
            <w:tcW w:w="1930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5425858B" w14:textId="77777777" w:rsidR="00000000" w:rsidRDefault="00000000"/>
        </w:tc>
        <w:tc>
          <w:tcPr>
            <w:tcW w:w="5933" w:type="dxa"/>
            <w:gridSpan w:val="3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3E810867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839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12" w:space="0" w:color="auto"/>
            </w:tcBorders>
          </w:tcPr>
          <w:p w14:paraId="772C2843" w14:textId="77777777" w:rsidR="00000000" w:rsidRDefault="00000000">
            <w:pPr>
              <w:jc w:val="center"/>
            </w:pPr>
          </w:p>
        </w:tc>
      </w:tr>
      <w:tr w:rsidR="00000000" w14:paraId="4547642C" w14:textId="77777777">
        <w:trPr>
          <w:cantSplit/>
          <w:trHeight w:val="371"/>
        </w:trPr>
        <w:tc>
          <w:tcPr>
            <w:tcW w:w="99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</w:tcPr>
          <w:p w14:paraId="612150F6" w14:textId="77777777" w:rsidR="00000000" w:rsidRDefault="00000000">
            <w:pPr>
              <w:jc w:val="center"/>
            </w:pPr>
          </w:p>
        </w:tc>
        <w:tc>
          <w:tcPr>
            <w:tcW w:w="1930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562BE95F" w14:textId="77777777" w:rsidR="00000000" w:rsidRDefault="00000000"/>
        </w:tc>
        <w:tc>
          <w:tcPr>
            <w:tcW w:w="5933" w:type="dxa"/>
            <w:gridSpan w:val="3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6DA4D2F3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839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12" w:space="0" w:color="auto"/>
            </w:tcBorders>
          </w:tcPr>
          <w:p w14:paraId="673DB4A1" w14:textId="77777777" w:rsidR="00000000" w:rsidRDefault="00000000">
            <w:pPr>
              <w:jc w:val="center"/>
            </w:pPr>
          </w:p>
        </w:tc>
      </w:tr>
      <w:tr w:rsidR="00000000" w14:paraId="22C0230F" w14:textId="77777777">
        <w:trPr>
          <w:cantSplit/>
          <w:trHeight w:val="2085"/>
        </w:trPr>
        <w:tc>
          <w:tcPr>
            <w:tcW w:w="1069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5" w:color="auto" w:fill="auto"/>
          </w:tcPr>
          <w:p w14:paraId="5EDAC419" w14:textId="0DA42C44" w:rsidR="00000000" w:rsidRDefault="00D36719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26D2BD59" wp14:editId="657688D4">
                  <wp:extent cx="2019300" cy="6858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A1E44D" w14:textId="77777777" w:rsidR="00000000" w:rsidRDefault="00000000">
            <w:pPr>
              <w:spacing w:line="360" w:lineRule="auto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 xml:space="preserve"> </w:t>
            </w:r>
          </w:p>
        </w:tc>
      </w:tr>
      <w:tr w:rsidR="00000000" w14:paraId="0BAD864D" w14:textId="77777777">
        <w:trPr>
          <w:cantSplit/>
          <w:trHeight w:val="503"/>
        </w:trPr>
        <w:tc>
          <w:tcPr>
            <w:tcW w:w="4077" w:type="dxa"/>
            <w:gridSpan w:val="4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00DBC0F" w14:textId="77777777" w:rsidR="00000000" w:rsidRDefault="00000000">
            <w:pPr>
              <w:spacing w:line="360" w:lineRule="auto"/>
              <w:rPr>
                <w:rFonts w:eastAsia="宋体" w:hint="eastAsia"/>
                <w:sz w:val="22"/>
                <w:szCs w:val="22"/>
                <w:lang w:eastAsia="zh-CN"/>
              </w:rPr>
            </w:pPr>
            <w:r>
              <w:rPr>
                <w:rFonts w:eastAsia="微软雅黑" w:hint="eastAsia"/>
                <w:sz w:val="22"/>
                <w:szCs w:val="22"/>
                <w:lang w:eastAsia="zh-CN"/>
              </w:rPr>
              <w:t>发起人：</w:t>
            </w:r>
            <w:r>
              <w:rPr>
                <w:rFonts w:eastAsia="微软雅黑" w:hint="eastAsia"/>
                <w:sz w:val="22"/>
                <w:szCs w:val="22"/>
                <w:lang w:eastAsia="zh-CN"/>
              </w:rPr>
              <w:t>I. Nesher</w:t>
            </w:r>
          </w:p>
        </w:tc>
        <w:tc>
          <w:tcPr>
            <w:tcW w:w="2515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9F45B78" w14:textId="77777777" w:rsidR="00000000" w:rsidRDefault="00000000">
            <w:pPr>
              <w:spacing w:line="360" w:lineRule="auto"/>
              <w:rPr>
                <w:rFonts w:eastAsia="宋体" w:hint="eastAsia"/>
                <w:sz w:val="22"/>
                <w:szCs w:val="22"/>
                <w:lang w:eastAsia="zh-CN"/>
              </w:rPr>
            </w:pPr>
            <w:r>
              <w:rPr>
                <w:rFonts w:eastAsia="微软雅黑" w:hint="eastAsia"/>
                <w:sz w:val="22"/>
                <w:szCs w:val="22"/>
                <w:lang w:eastAsia="zh-CN"/>
              </w:rPr>
              <w:t>日期：</w:t>
            </w:r>
          </w:p>
        </w:tc>
        <w:tc>
          <w:tcPr>
            <w:tcW w:w="4102" w:type="dxa"/>
            <w:gridSpan w:val="3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660A7F" w14:textId="77777777" w:rsidR="00000000" w:rsidRDefault="00000000">
            <w:pPr>
              <w:spacing w:line="360" w:lineRule="auto"/>
              <w:rPr>
                <w:rFonts w:eastAsia="宋体" w:hint="eastAsia"/>
                <w:sz w:val="22"/>
                <w:szCs w:val="22"/>
                <w:lang w:eastAsia="zh-CN"/>
              </w:rPr>
            </w:pPr>
            <w:r>
              <w:rPr>
                <w:rFonts w:eastAsia="微软雅黑" w:hint="eastAsia"/>
                <w:sz w:val="22"/>
                <w:szCs w:val="22"/>
                <w:lang w:eastAsia="zh-CN"/>
              </w:rPr>
              <w:t>签名：</w:t>
            </w:r>
          </w:p>
        </w:tc>
      </w:tr>
      <w:tr w:rsidR="00000000" w14:paraId="32D0B83D" w14:textId="77777777">
        <w:trPr>
          <w:cantSplit/>
          <w:trHeight w:val="523"/>
        </w:trPr>
        <w:tc>
          <w:tcPr>
            <w:tcW w:w="407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B05FB7C" w14:textId="77777777" w:rsidR="00000000" w:rsidRDefault="00000000">
            <w:pPr>
              <w:tabs>
                <w:tab w:val="left" w:pos="3240"/>
              </w:tabs>
              <w:spacing w:line="360" w:lineRule="auto"/>
              <w:rPr>
                <w:rFonts w:eastAsia="宋体" w:hint="eastAsia"/>
                <w:sz w:val="22"/>
                <w:szCs w:val="22"/>
                <w:lang w:eastAsia="zh-CN"/>
              </w:rPr>
            </w:pPr>
            <w:r>
              <w:rPr>
                <w:rFonts w:eastAsia="微软雅黑" w:hAnsi="Palatino Linotype" w:hint="eastAsia"/>
                <w:lang w:eastAsia="zh-CN"/>
              </w:rPr>
              <w:t>项目经理：</w:t>
            </w:r>
            <w:r>
              <w:rPr>
                <w:rFonts w:eastAsia="微软雅黑" w:hAnsi="Palatino Linotype" w:hint="eastAsia"/>
                <w:lang w:eastAsia="zh-CN"/>
              </w:rPr>
              <w:t>Roman Galibov</w:t>
            </w:r>
          </w:p>
        </w:tc>
        <w:tc>
          <w:tcPr>
            <w:tcW w:w="251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F8D90C6" w14:textId="77777777" w:rsidR="00000000" w:rsidRDefault="00000000">
            <w:pPr>
              <w:tabs>
                <w:tab w:val="left" w:pos="3240"/>
              </w:tabs>
              <w:spacing w:line="360" w:lineRule="auto"/>
              <w:rPr>
                <w:rFonts w:eastAsia="宋体" w:hint="eastAsia"/>
                <w:sz w:val="22"/>
                <w:szCs w:val="22"/>
                <w:lang w:eastAsia="zh-CN"/>
              </w:rPr>
            </w:pPr>
            <w:r>
              <w:rPr>
                <w:rFonts w:eastAsia="微软雅黑" w:hint="eastAsia"/>
                <w:sz w:val="22"/>
                <w:szCs w:val="22"/>
                <w:lang w:eastAsia="zh-CN"/>
              </w:rPr>
              <w:t>日期：</w:t>
            </w:r>
          </w:p>
        </w:tc>
        <w:tc>
          <w:tcPr>
            <w:tcW w:w="4102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F7D5C6" w14:textId="77777777" w:rsidR="00000000" w:rsidRDefault="00000000">
            <w:pPr>
              <w:spacing w:line="360" w:lineRule="auto"/>
              <w:rPr>
                <w:rFonts w:eastAsia="宋体" w:hint="eastAsia"/>
                <w:sz w:val="22"/>
                <w:szCs w:val="22"/>
                <w:lang w:eastAsia="zh-CN"/>
              </w:rPr>
            </w:pPr>
            <w:r>
              <w:rPr>
                <w:rFonts w:eastAsia="微软雅黑" w:hint="eastAsia"/>
                <w:sz w:val="22"/>
                <w:szCs w:val="22"/>
                <w:lang w:eastAsia="zh-CN"/>
              </w:rPr>
              <w:t>签名：</w:t>
            </w:r>
          </w:p>
        </w:tc>
      </w:tr>
      <w:tr w:rsidR="00000000" w14:paraId="48AF8875" w14:textId="77777777">
        <w:trPr>
          <w:cantSplit/>
          <w:trHeight w:val="1287"/>
        </w:trPr>
        <w:tc>
          <w:tcPr>
            <w:tcW w:w="10694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C38D58E" w14:textId="77777777" w:rsidR="00000000" w:rsidRDefault="00000000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fr-FR"/>
              </w:rPr>
            </w:pPr>
          </w:p>
          <w:p w14:paraId="7B655072" w14:textId="77777777" w:rsidR="00000000" w:rsidRDefault="00000000">
            <w:pPr>
              <w:spacing w:line="360" w:lineRule="auto"/>
              <w:jc w:val="center"/>
              <w:rPr>
                <w:rFonts w:eastAsia="宋体" w:hint="eastAsia"/>
                <w:b/>
                <w:bCs/>
                <w:sz w:val="28"/>
                <w:szCs w:val="28"/>
                <w:lang w:val="fr-FR" w:eastAsia="zh-CN"/>
              </w:rPr>
            </w:pPr>
            <w:bookmarkStart w:id="0" w:name="OLE_LINK2"/>
            <w:bookmarkStart w:id="1" w:name="OLE_LINK5"/>
            <w:r>
              <w:rPr>
                <w:rFonts w:eastAsia="微软雅黑" w:hint="eastAsia"/>
                <w:b/>
                <w:bCs/>
                <w:sz w:val="28"/>
                <w:szCs w:val="28"/>
                <w:lang w:val="fr-FR" w:eastAsia="zh-CN"/>
              </w:rPr>
              <w:t>软件设计规范</w:t>
            </w:r>
            <w:bookmarkEnd w:id="0"/>
            <w:bookmarkEnd w:id="1"/>
          </w:p>
          <w:p w14:paraId="78CC1787" w14:textId="77777777" w:rsidR="00000000" w:rsidRDefault="00000000">
            <w:pPr>
              <w:spacing w:before="120" w:after="120" w:line="360" w:lineRule="auto"/>
              <w:jc w:val="center"/>
              <w:rPr>
                <w:rFonts w:eastAsia="宋体" w:hint="eastAsia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eastAsia="微软雅黑" w:hint="eastAsia"/>
                <w:b/>
                <w:bCs/>
                <w:sz w:val="28"/>
                <w:szCs w:val="28"/>
                <w:lang w:eastAsia="zh-CN"/>
              </w:rPr>
              <w:t>脑线视频</w:t>
            </w:r>
          </w:p>
        </w:tc>
      </w:tr>
      <w:tr w:rsidR="00000000" w14:paraId="2C32D571" w14:textId="77777777">
        <w:trPr>
          <w:cantSplit/>
          <w:trHeight w:val="563"/>
        </w:trPr>
        <w:tc>
          <w:tcPr>
            <w:tcW w:w="12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12D86F" w14:textId="77777777" w:rsidR="00000000" w:rsidRDefault="00000000">
            <w:pPr>
              <w:tabs>
                <w:tab w:val="left" w:pos="3510"/>
              </w:tabs>
              <w:spacing w:line="360" w:lineRule="auto"/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尺寸</w:t>
            </w:r>
          </w:p>
        </w:tc>
        <w:tc>
          <w:tcPr>
            <w:tcW w:w="8306" w:type="dxa"/>
            <w:gridSpan w:val="5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B05CB54" w14:textId="77777777" w:rsidR="00000000" w:rsidRDefault="00000000">
            <w:pPr>
              <w:tabs>
                <w:tab w:val="left" w:pos="3510"/>
              </w:tabs>
              <w:spacing w:line="360" w:lineRule="auto"/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文件编号：</w:t>
            </w:r>
          </w:p>
        </w:tc>
        <w:tc>
          <w:tcPr>
            <w:tcW w:w="113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562769" w14:textId="77777777" w:rsidR="00000000" w:rsidRDefault="00000000">
            <w:pPr>
              <w:tabs>
                <w:tab w:val="left" w:pos="3510"/>
              </w:tabs>
              <w:spacing w:line="360" w:lineRule="auto"/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发动机的旋转</w:t>
            </w:r>
          </w:p>
        </w:tc>
      </w:tr>
      <w:tr w:rsidR="00000000" w14:paraId="706EEC2B" w14:textId="77777777">
        <w:trPr>
          <w:cantSplit/>
          <w:trHeight w:val="644"/>
        </w:trPr>
        <w:tc>
          <w:tcPr>
            <w:tcW w:w="12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3311EA" w14:textId="77777777" w:rsidR="00000000" w:rsidRDefault="00000000">
            <w:pPr>
              <w:tabs>
                <w:tab w:val="left" w:pos="3510"/>
              </w:tabs>
              <w:spacing w:line="360" w:lineRule="auto"/>
              <w:jc w:val="center"/>
              <w:rPr>
                <w:rFonts w:eastAsia="宋体" w:hint="eastAsia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eastAsia="微软雅黑" w:hint="eastAsia"/>
                <w:b/>
                <w:bCs/>
                <w:sz w:val="22"/>
                <w:szCs w:val="22"/>
                <w:lang w:eastAsia="zh-CN"/>
              </w:rPr>
              <w:lastRenderedPageBreak/>
              <w:t>信</w:t>
            </w:r>
          </w:p>
        </w:tc>
        <w:tc>
          <w:tcPr>
            <w:tcW w:w="8306" w:type="dxa"/>
            <w:gridSpan w:val="5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430AE3" w14:textId="77777777" w:rsidR="00000000" w:rsidRDefault="00000000">
            <w:pPr>
              <w:tabs>
                <w:tab w:val="left" w:pos="3510"/>
              </w:tabs>
              <w:spacing w:line="360" w:lineRule="auto"/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CGC-341-002</w:t>
            </w:r>
          </w:p>
        </w:tc>
        <w:tc>
          <w:tcPr>
            <w:tcW w:w="1132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E0567E1" w14:textId="77777777" w:rsidR="00000000" w:rsidRDefault="00000000">
            <w:pPr>
              <w:tabs>
                <w:tab w:val="left" w:pos="285"/>
                <w:tab w:val="center" w:pos="388"/>
                <w:tab w:val="left" w:pos="3510"/>
              </w:tabs>
              <w:spacing w:line="360" w:lineRule="auto"/>
              <w:jc w:val="center"/>
              <w:rPr>
                <w:rFonts w:eastAsia="宋体" w:hint="eastAsia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eastAsia="微软雅黑" w:hint="eastAsia"/>
                <w:b/>
                <w:bCs/>
                <w:sz w:val="22"/>
                <w:szCs w:val="22"/>
                <w:lang w:eastAsia="zh-CN"/>
              </w:rPr>
              <w:t>A</w:t>
            </w:r>
          </w:p>
        </w:tc>
      </w:tr>
    </w:tbl>
    <w:p w14:paraId="6A671EC3" w14:textId="77777777" w:rsidR="00000000" w:rsidRDefault="00000000">
      <w:pPr>
        <w:rPr>
          <w:rFonts w:ascii="Arial" w:hAnsi="Arial"/>
        </w:rPr>
      </w:pPr>
    </w:p>
    <w:p w14:paraId="11140379" w14:textId="77777777" w:rsidR="00000000" w:rsidRDefault="00000000">
      <w:pPr>
        <w:rPr>
          <w:b/>
          <w:i/>
          <w:sz w:val="28"/>
          <w:u w:val="single"/>
        </w:rPr>
      </w:pPr>
    </w:p>
    <w:p w14:paraId="47D5EA42" w14:textId="77777777" w:rsidR="00000000" w:rsidRDefault="00000000">
      <w:pPr>
        <w:rPr>
          <w:b/>
          <w:i/>
          <w:sz w:val="28"/>
          <w:u w:val="single"/>
        </w:rPr>
      </w:pPr>
    </w:p>
    <w:p w14:paraId="7488D3BE" w14:textId="77777777" w:rsidR="00000000" w:rsidRDefault="00000000">
      <w:pPr>
        <w:rPr>
          <w:b/>
          <w:i/>
          <w:sz w:val="28"/>
          <w:u w:val="single"/>
        </w:rPr>
      </w:pPr>
      <w:r>
        <w:rPr>
          <w:b/>
          <w:i/>
          <w:sz w:val="28"/>
          <w:u w:val="single"/>
        </w:rPr>
        <w:br w:type="page"/>
      </w:r>
    </w:p>
    <w:p w14:paraId="40302432" w14:textId="77777777" w:rsidR="00000000" w:rsidRDefault="00000000">
      <w:pPr>
        <w:rPr>
          <w:rFonts w:eastAsia="宋体" w:hint="eastAsia"/>
          <w:b/>
          <w:i/>
          <w:sz w:val="28"/>
          <w:u w:val="single"/>
          <w:lang w:eastAsia="zh-CN"/>
        </w:rPr>
      </w:pPr>
      <w:r>
        <w:rPr>
          <w:rFonts w:eastAsia="微软雅黑" w:hint="eastAsia"/>
          <w:b/>
          <w:i/>
          <w:sz w:val="28"/>
          <w:u w:val="single"/>
          <w:lang w:eastAsia="zh-CN"/>
        </w:rPr>
        <w:t>目录：</w:t>
      </w:r>
    </w:p>
    <w:p w14:paraId="11E97BE4" w14:textId="77777777" w:rsidR="00000000" w:rsidRDefault="00000000">
      <w:pPr>
        <w:rPr>
          <w:b/>
          <w:i/>
          <w:sz w:val="28"/>
          <w:u w:val="single"/>
        </w:rPr>
      </w:pPr>
    </w:p>
    <w:p w14:paraId="4542989E" w14:textId="77777777" w:rsidR="00000000" w:rsidRDefault="00000000">
      <w:pPr>
        <w:pStyle w:val="TOC"/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目录</w:t>
      </w:r>
    </w:p>
    <w:p w14:paraId="26E5C77B" w14:textId="77777777" w:rsidR="00000000" w:rsidRDefault="00000000">
      <w:pPr>
        <w:pStyle w:val="TOC1"/>
        <w:tabs>
          <w:tab w:val="left" w:pos="480"/>
          <w:tab w:val="right" w:leader="dot" w:pos="9020"/>
        </w:tabs>
        <w:rPr>
          <w:rFonts w:ascii="Calibri" w:eastAsia="宋体" w:hAnsi="Calibri" w:cs="Arial" w:hint="eastAsia"/>
          <w:b w:val="0"/>
          <w:bCs w:val="0"/>
          <w:caps w:val="0"/>
          <w:sz w:val="22"/>
          <w:szCs w:val="22"/>
          <w:lang w:val="en-US" w:eastAsia="zh-CN"/>
        </w:rPr>
      </w:pPr>
      <w:r>
        <w:rPr>
          <w:b w:val="0"/>
          <w:bCs w:val="0"/>
          <w:caps w:val="0"/>
        </w:rPr>
        <w:fldChar w:fldCharType="begin"/>
      </w:r>
      <w:r>
        <w:rPr>
          <w:b w:val="0"/>
          <w:bCs w:val="0"/>
          <w:caps w:val="0"/>
        </w:rPr>
        <w:instrText xml:space="preserve"> TOC \o "1-4" \h \z \u </w:instrText>
      </w:r>
      <w:r>
        <w:rPr>
          <w:b w:val="0"/>
          <w:bCs w:val="0"/>
          <w:caps w:val="0"/>
        </w:rPr>
        <w:fldChar w:fldCharType="separate"/>
      </w:r>
      <w:hyperlink w:anchor="_Toc102375463" w:history="1">
        <w:r>
          <w:rPr>
            <w:rStyle w:val="afa"/>
            <w:rFonts w:eastAsia="微软雅黑" w:hint="eastAsia"/>
            <w:lang w:val="en-US" w:eastAsia="zh-CN"/>
          </w:rPr>
          <w:t>1.</w:t>
        </w:r>
        <w:r>
          <w:rPr>
            <w:rStyle w:val="afa"/>
            <w:rFonts w:eastAsia="微软雅黑" w:hint="eastAsia"/>
            <w:lang w:val="en-US" w:eastAsia="zh-CN"/>
          </w:rPr>
          <w:tab/>
          <w:t xml:space="preserve">1. </w:t>
        </w:r>
        <w:r>
          <w:rPr>
            <w:rStyle w:val="afa"/>
            <w:rFonts w:eastAsia="微软雅黑" w:hint="eastAsia"/>
            <w:lang w:val="en-US" w:eastAsia="zh-CN"/>
          </w:rPr>
          <w:t>总则</w:t>
        </w:r>
        <w:r>
          <w:rPr>
            <w:rStyle w:val="afa"/>
            <w:rFonts w:eastAsia="微软雅黑" w:hint="eastAsia"/>
            <w:lang w:val="en-US" w:eastAsia="zh-CN"/>
          </w:rPr>
          <w:t xml:space="preserve"> 2</w:t>
        </w:r>
        <w:r>
          <w:rPr>
            <w:rStyle w:val="afa"/>
            <w:rFonts w:eastAsia="微软雅黑" w:hint="eastAsia"/>
            <w:lang w:val="en-US" w:eastAsia="zh-CN"/>
          </w:rPr>
          <w:tab/>
          <w:t>3</w:t>
        </w:r>
      </w:hyperlink>
    </w:p>
    <w:p w14:paraId="58228A9B" w14:textId="77777777" w:rsidR="00000000" w:rsidRDefault="00000000">
      <w:pPr>
        <w:pStyle w:val="TOC2"/>
        <w:tabs>
          <w:tab w:val="left" w:pos="960"/>
          <w:tab w:val="right" w:leader="dot" w:pos="9020"/>
        </w:tabs>
        <w:rPr>
          <w:rFonts w:ascii="Calibri" w:eastAsia="宋体" w:hAnsi="Calibri" w:cs="Arial" w:hint="eastAsia"/>
          <w:smallCaps w:val="0"/>
          <w:sz w:val="22"/>
          <w:szCs w:val="22"/>
          <w:lang w:val="en-US" w:eastAsia="zh-CN"/>
        </w:rPr>
      </w:pPr>
      <w:hyperlink w:anchor="_Toc102375464" w:history="1">
        <w:r>
          <w:rPr>
            <w:rStyle w:val="afa"/>
            <w:rFonts w:eastAsia="微软雅黑" w:hint="eastAsia"/>
            <w:lang w:val="en-US" w:eastAsia="zh-CN"/>
          </w:rPr>
          <w:t>1.1.</w:t>
        </w:r>
        <w:r>
          <w:rPr>
            <w:rStyle w:val="afa"/>
            <w:rFonts w:eastAsia="微软雅黑" w:hint="eastAsia"/>
            <w:lang w:val="en-US" w:eastAsia="zh-CN"/>
          </w:rPr>
          <w:tab/>
          <w:t xml:space="preserve">1.1. </w:t>
        </w:r>
        <w:r>
          <w:rPr>
            <w:rStyle w:val="afa"/>
            <w:rFonts w:eastAsia="微软雅黑" w:hint="eastAsia"/>
            <w:lang w:val="en-US" w:eastAsia="zh-CN"/>
          </w:rPr>
          <w:t>目的与范围</w:t>
        </w:r>
        <w:r>
          <w:rPr>
            <w:rStyle w:val="afa"/>
            <w:rFonts w:eastAsia="微软雅黑" w:hint="eastAsia"/>
            <w:lang w:val="en-US" w:eastAsia="zh-CN"/>
          </w:rPr>
          <w:t xml:space="preserve"> 2</w:t>
        </w:r>
        <w:r>
          <w:rPr>
            <w:rStyle w:val="afa"/>
            <w:rFonts w:eastAsia="微软雅黑" w:hint="eastAsia"/>
            <w:lang w:val="en-US" w:eastAsia="zh-CN"/>
          </w:rPr>
          <w:tab/>
          <w:t>3</w:t>
        </w:r>
      </w:hyperlink>
    </w:p>
    <w:p w14:paraId="402C3CBE" w14:textId="77777777" w:rsidR="00000000" w:rsidRDefault="00000000">
      <w:pPr>
        <w:pStyle w:val="TOC2"/>
        <w:tabs>
          <w:tab w:val="left" w:pos="960"/>
          <w:tab w:val="right" w:leader="dot" w:pos="9020"/>
        </w:tabs>
        <w:rPr>
          <w:rFonts w:ascii="Calibri" w:eastAsia="宋体" w:hAnsi="Calibri" w:cs="Arial" w:hint="eastAsia"/>
          <w:smallCaps w:val="0"/>
          <w:sz w:val="22"/>
          <w:szCs w:val="22"/>
          <w:lang w:val="en-US" w:eastAsia="zh-CN"/>
        </w:rPr>
      </w:pPr>
      <w:hyperlink w:anchor="_Toc102375465" w:history="1">
        <w:r>
          <w:rPr>
            <w:rStyle w:val="afa"/>
            <w:rFonts w:eastAsia="微软雅黑" w:hint="eastAsia"/>
            <w:lang w:val="en-US" w:eastAsia="zh-CN"/>
          </w:rPr>
          <w:t>1.2.</w:t>
        </w:r>
        <w:r>
          <w:rPr>
            <w:rStyle w:val="afa"/>
            <w:rFonts w:eastAsia="微软雅黑" w:hint="eastAsia"/>
            <w:lang w:val="en-US" w:eastAsia="zh-CN"/>
          </w:rPr>
          <w:tab/>
          <w:t xml:space="preserve">1.2. </w:t>
        </w:r>
        <w:r>
          <w:rPr>
            <w:rStyle w:val="afa"/>
            <w:rFonts w:eastAsia="微软雅黑" w:hint="eastAsia"/>
            <w:lang w:val="en-US" w:eastAsia="zh-CN"/>
          </w:rPr>
          <w:t>概述</w:t>
        </w:r>
        <w:r>
          <w:rPr>
            <w:rStyle w:val="afa"/>
            <w:rFonts w:eastAsia="微软雅黑" w:hint="eastAsia"/>
            <w:lang w:val="en-US" w:eastAsia="zh-CN"/>
          </w:rPr>
          <w:t xml:space="preserve"> 2</w:t>
        </w:r>
        <w:r>
          <w:rPr>
            <w:rStyle w:val="afa"/>
            <w:rFonts w:eastAsia="微软雅黑" w:hint="eastAsia"/>
            <w:lang w:val="en-US" w:eastAsia="zh-CN"/>
          </w:rPr>
          <w:tab/>
          <w:t>3</w:t>
        </w:r>
      </w:hyperlink>
    </w:p>
    <w:p w14:paraId="7C231618" w14:textId="77777777" w:rsidR="00000000" w:rsidRDefault="00000000">
      <w:pPr>
        <w:pStyle w:val="TOC2"/>
        <w:tabs>
          <w:tab w:val="left" w:pos="960"/>
          <w:tab w:val="right" w:leader="dot" w:pos="9020"/>
        </w:tabs>
        <w:rPr>
          <w:rFonts w:ascii="Calibri" w:eastAsia="宋体" w:hAnsi="Calibri" w:cs="Arial" w:hint="eastAsia"/>
          <w:smallCaps w:val="0"/>
          <w:sz w:val="22"/>
          <w:szCs w:val="22"/>
          <w:lang w:val="en-US" w:eastAsia="zh-CN"/>
        </w:rPr>
      </w:pPr>
      <w:hyperlink w:anchor="_Toc102375466" w:history="1">
        <w:r>
          <w:rPr>
            <w:rStyle w:val="afa"/>
            <w:rFonts w:eastAsia="微软雅黑" w:hint="eastAsia"/>
            <w:lang w:val="en-US" w:eastAsia="zh-CN"/>
          </w:rPr>
          <w:t>1.3.</w:t>
        </w:r>
        <w:r>
          <w:rPr>
            <w:rStyle w:val="afa"/>
            <w:rFonts w:eastAsia="微软雅黑" w:hint="eastAsia"/>
            <w:lang w:val="en-US" w:eastAsia="zh-CN"/>
          </w:rPr>
          <w:tab/>
          <w:t xml:space="preserve">1.3. </w:t>
        </w:r>
        <w:r>
          <w:rPr>
            <w:rStyle w:val="afa"/>
            <w:rFonts w:eastAsia="微软雅黑" w:hint="eastAsia"/>
            <w:lang w:val="en-US" w:eastAsia="zh-CN"/>
          </w:rPr>
          <w:t>缩写词</w:t>
        </w:r>
        <w:r>
          <w:rPr>
            <w:rStyle w:val="afa"/>
            <w:rFonts w:eastAsia="微软雅黑" w:hint="eastAsia"/>
            <w:lang w:val="en-US" w:eastAsia="zh-CN"/>
          </w:rPr>
          <w:t xml:space="preserve"> 3</w:t>
        </w:r>
        <w:r>
          <w:rPr>
            <w:rStyle w:val="afa"/>
            <w:rFonts w:eastAsia="微软雅黑" w:hint="eastAsia"/>
            <w:lang w:val="en-US" w:eastAsia="zh-CN"/>
          </w:rPr>
          <w:tab/>
          <w:t>4</w:t>
        </w:r>
      </w:hyperlink>
    </w:p>
    <w:p w14:paraId="69138516" w14:textId="77777777" w:rsidR="00000000" w:rsidRDefault="00000000">
      <w:pPr>
        <w:pStyle w:val="TOC2"/>
        <w:tabs>
          <w:tab w:val="left" w:pos="960"/>
          <w:tab w:val="right" w:leader="dot" w:pos="9020"/>
        </w:tabs>
        <w:rPr>
          <w:rFonts w:ascii="Calibri" w:eastAsia="宋体" w:hAnsi="Calibri" w:cs="Arial" w:hint="eastAsia"/>
          <w:smallCaps w:val="0"/>
          <w:sz w:val="22"/>
          <w:szCs w:val="22"/>
          <w:lang w:val="en-US" w:eastAsia="zh-CN"/>
        </w:rPr>
      </w:pPr>
      <w:hyperlink w:anchor="_Toc102375467" w:history="1">
        <w:r>
          <w:rPr>
            <w:rStyle w:val="afa"/>
            <w:rFonts w:eastAsia="微软雅黑" w:hint="eastAsia"/>
            <w:lang w:val="en-US" w:eastAsia="zh-CN"/>
          </w:rPr>
          <w:t>1.4.</w:t>
        </w:r>
        <w:r>
          <w:rPr>
            <w:rStyle w:val="afa"/>
            <w:rFonts w:eastAsia="微软雅黑" w:hint="eastAsia"/>
            <w:lang w:val="en-US" w:eastAsia="zh-CN"/>
          </w:rPr>
          <w:tab/>
          <w:t xml:space="preserve">1.4. </w:t>
        </w:r>
        <w:r>
          <w:rPr>
            <w:rStyle w:val="afa"/>
            <w:rFonts w:eastAsia="微软雅黑" w:hint="eastAsia"/>
            <w:lang w:val="en-US" w:eastAsia="zh-CN"/>
          </w:rPr>
          <w:t>参考文献</w:t>
        </w:r>
        <w:r>
          <w:rPr>
            <w:rStyle w:val="afa"/>
            <w:rFonts w:eastAsia="微软雅黑" w:hint="eastAsia"/>
            <w:lang w:val="en-US" w:eastAsia="zh-CN"/>
          </w:rPr>
          <w:t xml:space="preserve"> 4</w:t>
        </w:r>
        <w:r>
          <w:rPr>
            <w:rStyle w:val="afa"/>
            <w:rFonts w:eastAsia="微软雅黑" w:hint="eastAsia"/>
            <w:lang w:val="en-US" w:eastAsia="zh-CN"/>
          </w:rPr>
          <w:tab/>
          <w:t>5</w:t>
        </w:r>
      </w:hyperlink>
    </w:p>
    <w:p w14:paraId="2CE58C43" w14:textId="77777777" w:rsidR="00000000" w:rsidRDefault="00000000">
      <w:pPr>
        <w:pStyle w:val="TOC1"/>
        <w:tabs>
          <w:tab w:val="left" w:pos="480"/>
          <w:tab w:val="right" w:leader="dot" w:pos="9020"/>
        </w:tabs>
        <w:rPr>
          <w:rFonts w:ascii="Calibri" w:eastAsia="宋体" w:hAnsi="Calibri" w:cs="Arial" w:hint="eastAsia"/>
          <w:b w:val="0"/>
          <w:bCs w:val="0"/>
          <w:caps w:val="0"/>
          <w:sz w:val="22"/>
          <w:szCs w:val="22"/>
          <w:lang w:val="en-US" w:eastAsia="zh-CN"/>
        </w:rPr>
      </w:pPr>
      <w:hyperlink w:anchor="_Toc102375468" w:history="1">
        <w:r>
          <w:rPr>
            <w:rStyle w:val="afa"/>
            <w:rFonts w:eastAsia="微软雅黑" w:hint="eastAsia"/>
            <w:lang w:val="en-US" w:eastAsia="zh-CN"/>
          </w:rPr>
          <w:t>2.</w:t>
        </w:r>
        <w:r>
          <w:rPr>
            <w:rStyle w:val="afa"/>
            <w:rFonts w:eastAsia="微软雅黑" w:hint="eastAsia"/>
            <w:lang w:val="en-US" w:eastAsia="zh-CN"/>
          </w:rPr>
          <w:tab/>
          <w:t xml:space="preserve">2. </w:t>
        </w:r>
        <w:r>
          <w:rPr>
            <w:rStyle w:val="afa"/>
            <w:rFonts w:eastAsia="微软雅黑" w:hint="eastAsia"/>
            <w:lang w:val="en-US" w:eastAsia="zh-CN"/>
          </w:rPr>
          <w:t>系统架构</w:t>
        </w:r>
        <w:r>
          <w:rPr>
            <w:rStyle w:val="afa"/>
            <w:rFonts w:eastAsia="微软雅黑" w:hint="eastAsia"/>
            <w:lang w:val="en-US" w:eastAsia="zh-CN"/>
          </w:rPr>
          <w:t xml:space="preserve"> 4</w:t>
        </w:r>
        <w:r>
          <w:rPr>
            <w:rStyle w:val="afa"/>
            <w:rFonts w:eastAsia="微软雅黑" w:hint="eastAsia"/>
            <w:lang w:val="en-US" w:eastAsia="zh-CN"/>
          </w:rPr>
          <w:tab/>
          <w:t>5</w:t>
        </w:r>
      </w:hyperlink>
    </w:p>
    <w:p w14:paraId="7D42B60F" w14:textId="77777777" w:rsidR="00000000" w:rsidRDefault="00000000">
      <w:pPr>
        <w:pStyle w:val="TOC2"/>
        <w:tabs>
          <w:tab w:val="left" w:pos="960"/>
          <w:tab w:val="right" w:leader="dot" w:pos="9020"/>
        </w:tabs>
        <w:rPr>
          <w:rFonts w:ascii="Calibri" w:eastAsia="宋体" w:hAnsi="Calibri" w:cs="Arial" w:hint="eastAsia"/>
          <w:smallCaps w:val="0"/>
          <w:sz w:val="22"/>
          <w:szCs w:val="22"/>
          <w:lang w:val="en-US" w:eastAsia="zh-CN"/>
        </w:rPr>
      </w:pPr>
      <w:hyperlink w:anchor="_Toc102375469" w:history="1">
        <w:r>
          <w:rPr>
            <w:rStyle w:val="afa"/>
            <w:rFonts w:eastAsia="微软雅黑" w:hint="eastAsia"/>
            <w:lang w:val="en-US" w:eastAsia="zh-CN"/>
          </w:rPr>
          <w:t>1.1.</w:t>
        </w:r>
        <w:r>
          <w:rPr>
            <w:rStyle w:val="afa"/>
            <w:rFonts w:eastAsia="微软雅黑" w:hint="eastAsia"/>
            <w:lang w:val="en-US" w:eastAsia="zh-CN"/>
          </w:rPr>
          <w:tab/>
          <w:t>1.1. CEREBRA</w:t>
        </w:r>
        <w:r>
          <w:rPr>
            <w:rStyle w:val="afa"/>
            <w:rFonts w:eastAsia="微软雅黑" w:hint="eastAsia"/>
            <w:lang w:val="en-US" w:eastAsia="zh-CN"/>
          </w:rPr>
          <w:t>系列视频硬件</w:t>
        </w:r>
        <w:r>
          <w:rPr>
            <w:rStyle w:val="afa"/>
            <w:rFonts w:eastAsia="微软雅黑" w:hint="eastAsia"/>
            <w:lang w:val="en-US" w:eastAsia="zh-CN"/>
          </w:rPr>
          <w:t>4</w:t>
        </w:r>
        <w:r>
          <w:rPr>
            <w:rStyle w:val="afa"/>
            <w:rFonts w:eastAsia="微软雅黑" w:hint="eastAsia"/>
            <w:lang w:val="en-US" w:eastAsia="zh-CN"/>
          </w:rPr>
          <w:tab/>
          <w:t>5</w:t>
        </w:r>
      </w:hyperlink>
    </w:p>
    <w:p w14:paraId="034F67D9" w14:textId="77777777" w:rsidR="00000000" w:rsidRDefault="00000000">
      <w:pPr>
        <w:pStyle w:val="TOC2"/>
        <w:tabs>
          <w:tab w:val="left" w:pos="960"/>
          <w:tab w:val="right" w:leader="dot" w:pos="9020"/>
        </w:tabs>
        <w:rPr>
          <w:rFonts w:ascii="Calibri" w:eastAsia="宋体" w:hAnsi="Calibri" w:cs="Arial" w:hint="eastAsia"/>
          <w:smallCaps w:val="0"/>
          <w:sz w:val="22"/>
          <w:szCs w:val="22"/>
          <w:lang w:val="en-US" w:eastAsia="zh-CN"/>
        </w:rPr>
      </w:pPr>
      <w:hyperlink w:anchor="_Toc102375470" w:history="1">
        <w:r>
          <w:rPr>
            <w:rStyle w:val="afa"/>
            <w:rFonts w:eastAsia="微软雅黑" w:hint="eastAsia"/>
            <w:lang w:val="en-US" w:eastAsia="zh-CN"/>
          </w:rPr>
          <w:t>2.1.</w:t>
        </w:r>
        <w:r>
          <w:rPr>
            <w:rStyle w:val="afa"/>
            <w:rFonts w:eastAsia="微软雅黑" w:hint="eastAsia"/>
            <w:lang w:val="en-US" w:eastAsia="zh-CN"/>
          </w:rPr>
          <w:tab/>
          <w:t>2.1. CEREBRA LINE VIDEO SW 4</w:t>
        </w:r>
        <w:r>
          <w:rPr>
            <w:rStyle w:val="afa"/>
            <w:rFonts w:eastAsia="微软雅黑" w:hint="eastAsia"/>
            <w:lang w:val="en-US" w:eastAsia="zh-CN"/>
          </w:rPr>
          <w:tab/>
          <w:t>5</w:t>
        </w:r>
      </w:hyperlink>
    </w:p>
    <w:p w14:paraId="184F8FD4" w14:textId="77777777" w:rsidR="00000000" w:rsidRDefault="00000000">
      <w:pPr>
        <w:pStyle w:val="TOC3"/>
        <w:tabs>
          <w:tab w:val="left" w:pos="1200"/>
          <w:tab w:val="right" w:leader="dot" w:pos="9020"/>
        </w:tabs>
        <w:rPr>
          <w:rFonts w:ascii="Calibri" w:eastAsia="宋体" w:hAnsi="Calibri" w:cs="Arial" w:hint="eastAsia"/>
          <w:i w:val="0"/>
          <w:iCs w:val="0"/>
          <w:sz w:val="22"/>
          <w:szCs w:val="22"/>
          <w:lang w:val="en-US" w:eastAsia="zh-CN"/>
        </w:rPr>
      </w:pPr>
      <w:hyperlink w:anchor="_Toc102375471" w:history="1">
        <w:r>
          <w:rPr>
            <w:rStyle w:val="afa"/>
            <w:rFonts w:eastAsia="微软雅黑" w:hint="eastAsia"/>
            <w:lang w:val="en-US" w:eastAsia="zh-CN"/>
          </w:rPr>
          <w:t>2.1.1.</w:t>
        </w:r>
        <w:r>
          <w:rPr>
            <w:rStyle w:val="afa"/>
            <w:rFonts w:eastAsia="微软雅黑" w:hint="eastAsia"/>
            <w:lang w:val="en-US" w:eastAsia="zh-CN"/>
          </w:rPr>
          <w:tab/>
          <w:t xml:space="preserve">2.1.1. </w:t>
        </w:r>
        <w:r>
          <w:rPr>
            <w:rStyle w:val="afa"/>
            <w:rFonts w:eastAsia="微软雅黑" w:hint="eastAsia"/>
            <w:lang w:val="en-US" w:eastAsia="zh-CN"/>
          </w:rPr>
          <w:t>命名管道管理线程</w:t>
        </w:r>
        <w:r>
          <w:rPr>
            <w:rStyle w:val="afa"/>
            <w:rFonts w:eastAsia="微软雅黑" w:hint="eastAsia"/>
            <w:lang w:val="en-US" w:eastAsia="zh-CN"/>
          </w:rPr>
          <w:t xml:space="preserve"> 5</w:t>
        </w:r>
        <w:r>
          <w:rPr>
            <w:rStyle w:val="afa"/>
            <w:rFonts w:eastAsia="微软雅黑" w:hint="eastAsia"/>
            <w:lang w:val="en-US" w:eastAsia="zh-CN"/>
          </w:rPr>
          <w:tab/>
          <w:t>6</w:t>
        </w:r>
      </w:hyperlink>
    </w:p>
    <w:p w14:paraId="3F4D8100" w14:textId="77777777" w:rsidR="00000000" w:rsidRDefault="00000000">
      <w:pPr>
        <w:pStyle w:val="TOC3"/>
        <w:tabs>
          <w:tab w:val="left" w:pos="1200"/>
          <w:tab w:val="right" w:leader="dot" w:pos="9020"/>
        </w:tabs>
        <w:rPr>
          <w:rFonts w:ascii="Calibri" w:eastAsia="宋体" w:hAnsi="Calibri" w:cs="Arial" w:hint="eastAsia"/>
          <w:i w:val="0"/>
          <w:iCs w:val="0"/>
          <w:sz w:val="22"/>
          <w:szCs w:val="22"/>
          <w:lang w:val="en-US" w:eastAsia="zh-CN"/>
        </w:rPr>
      </w:pPr>
      <w:hyperlink w:anchor="_Toc102375472" w:history="1">
        <w:r>
          <w:rPr>
            <w:rStyle w:val="afa"/>
            <w:rFonts w:eastAsia="微软雅黑" w:hint="eastAsia"/>
            <w:lang w:val="en-US" w:eastAsia="zh-CN"/>
          </w:rPr>
          <w:t>2.1.2.</w:t>
        </w:r>
        <w:r>
          <w:rPr>
            <w:rStyle w:val="afa"/>
            <w:rFonts w:eastAsia="微软雅黑" w:hint="eastAsia"/>
            <w:lang w:val="en-US" w:eastAsia="zh-CN"/>
          </w:rPr>
          <w:tab/>
          <w:t xml:space="preserve">2.1.2. </w:t>
        </w:r>
        <w:r>
          <w:rPr>
            <w:rStyle w:val="afa"/>
            <w:rFonts w:eastAsia="微软雅黑" w:hint="eastAsia"/>
            <w:lang w:val="en-US" w:eastAsia="zh-CN"/>
          </w:rPr>
          <w:t>管道服务器线程</w:t>
        </w:r>
        <w:r>
          <w:rPr>
            <w:rStyle w:val="afa"/>
            <w:rFonts w:eastAsia="微软雅黑" w:hint="eastAsia"/>
            <w:lang w:val="en-US" w:eastAsia="zh-CN"/>
          </w:rPr>
          <w:t xml:space="preserve"> 5</w:t>
        </w:r>
        <w:r>
          <w:rPr>
            <w:rStyle w:val="afa"/>
            <w:rFonts w:eastAsia="微软雅黑" w:hint="eastAsia"/>
            <w:lang w:val="en-US" w:eastAsia="zh-CN"/>
          </w:rPr>
          <w:tab/>
          <w:t>6</w:t>
        </w:r>
      </w:hyperlink>
    </w:p>
    <w:p w14:paraId="1B5AA456" w14:textId="77777777" w:rsidR="00000000" w:rsidRDefault="00000000">
      <w:pPr>
        <w:pStyle w:val="TOC3"/>
        <w:tabs>
          <w:tab w:val="left" w:pos="1200"/>
          <w:tab w:val="right" w:leader="dot" w:pos="9020"/>
        </w:tabs>
        <w:rPr>
          <w:rFonts w:ascii="Calibri" w:eastAsia="宋体" w:hAnsi="Calibri" w:cs="Arial" w:hint="eastAsia"/>
          <w:i w:val="0"/>
          <w:iCs w:val="0"/>
          <w:sz w:val="22"/>
          <w:szCs w:val="22"/>
          <w:lang w:val="en-US" w:eastAsia="zh-CN"/>
        </w:rPr>
      </w:pPr>
      <w:hyperlink w:anchor="_Toc102375473" w:history="1">
        <w:r>
          <w:rPr>
            <w:rStyle w:val="afa"/>
            <w:rFonts w:eastAsia="微软雅黑" w:hint="eastAsia"/>
            <w:lang w:val="en-US" w:eastAsia="zh-CN"/>
          </w:rPr>
          <w:t>2.1.3.</w:t>
        </w:r>
        <w:r>
          <w:rPr>
            <w:rStyle w:val="afa"/>
            <w:rFonts w:eastAsia="微软雅黑" w:hint="eastAsia"/>
            <w:lang w:val="en-US" w:eastAsia="zh-CN"/>
          </w:rPr>
          <w:tab/>
          <w:t xml:space="preserve">2.1.3. </w:t>
        </w:r>
        <w:r>
          <w:rPr>
            <w:rStyle w:val="afa"/>
            <w:rFonts w:eastAsia="微软雅黑" w:hint="eastAsia"/>
            <w:lang w:val="en-US" w:eastAsia="zh-CN"/>
          </w:rPr>
          <w:t>实时视频线程</w:t>
        </w:r>
        <w:r>
          <w:rPr>
            <w:rStyle w:val="afa"/>
            <w:rFonts w:eastAsia="微软雅黑" w:hint="eastAsia"/>
            <w:lang w:val="en-US" w:eastAsia="zh-CN"/>
          </w:rPr>
          <w:t xml:space="preserve"> 6</w:t>
        </w:r>
        <w:r>
          <w:rPr>
            <w:rStyle w:val="afa"/>
            <w:rFonts w:eastAsia="微软雅黑" w:hint="eastAsia"/>
            <w:lang w:val="en-US" w:eastAsia="zh-CN"/>
          </w:rPr>
          <w:tab/>
          <w:t>7</w:t>
        </w:r>
      </w:hyperlink>
    </w:p>
    <w:p w14:paraId="7F5F27B8" w14:textId="77777777" w:rsidR="00000000" w:rsidRDefault="00000000">
      <w:pPr>
        <w:pStyle w:val="TOC4"/>
        <w:tabs>
          <w:tab w:val="left" w:pos="1680"/>
          <w:tab w:val="right" w:leader="dot" w:pos="9020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75474" w:history="1">
        <w:r>
          <w:rPr>
            <w:rStyle w:val="afa"/>
            <w:rFonts w:eastAsia="微软雅黑" w:hint="eastAsia"/>
            <w:lang w:val="en-US" w:eastAsia="zh-CN"/>
          </w:rPr>
          <w:t>2.1.3.1.</w:t>
        </w:r>
        <w:r>
          <w:rPr>
            <w:rStyle w:val="afa"/>
            <w:rFonts w:eastAsia="微软雅黑" w:hint="eastAsia"/>
            <w:lang w:val="en-US" w:eastAsia="zh-CN"/>
          </w:rPr>
          <w:tab/>
          <w:t xml:space="preserve">2.1.3.1 </w:t>
        </w:r>
        <w:r>
          <w:rPr>
            <w:rStyle w:val="afa"/>
            <w:rFonts w:eastAsia="微软雅黑" w:hint="eastAsia"/>
            <w:lang w:val="en-US" w:eastAsia="zh-CN"/>
          </w:rPr>
          <w:t>视频文件</w:t>
        </w:r>
        <w:r>
          <w:rPr>
            <w:rStyle w:val="afa"/>
            <w:rFonts w:eastAsia="微软雅黑" w:hint="eastAsia"/>
            <w:lang w:val="en-US" w:eastAsia="zh-CN"/>
          </w:rPr>
          <w:t xml:space="preserve"> 6</w:t>
        </w:r>
        <w:r>
          <w:rPr>
            <w:rStyle w:val="afa"/>
            <w:rFonts w:eastAsia="微软雅黑" w:hint="eastAsia"/>
            <w:lang w:val="en-US" w:eastAsia="zh-CN"/>
          </w:rPr>
          <w:tab/>
          <w:t>7</w:t>
        </w:r>
      </w:hyperlink>
    </w:p>
    <w:p w14:paraId="0083ABB1" w14:textId="77777777" w:rsidR="00000000" w:rsidRDefault="00000000">
      <w:pPr>
        <w:pStyle w:val="TOC4"/>
        <w:tabs>
          <w:tab w:val="left" w:pos="1680"/>
          <w:tab w:val="right" w:leader="dot" w:pos="9020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75475" w:history="1">
        <w:r>
          <w:rPr>
            <w:rStyle w:val="afa"/>
            <w:rFonts w:eastAsia="微软雅黑" w:hint="eastAsia"/>
            <w:lang w:val="en-US" w:eastAsia="zh-CN"/>
          </w:rPr>
          <w:t>2.1.3.2.</w:t>
        </w:r>
        <w:r>
          <w:rPr>
            <w:rStyle w:val="afa"/>
            <w:rFonts w:eastAsia="微软雅黑" w:hint="eastAsia"/>
            <w:lang w:val="en-US" w:eastAsia="zh-CN"/>
          </w:rPr>
          <w:tab/>
          <w:t xml:space="preserve">2.1.3.2. </w:t>
        </w:r>
        <w:r>
          <w:rPr>
            <w:rStyle w:val="afa"/>
            <w:rFonts w:eastAsia="微软雅黑" w:hint="eastAsia"/>
            <w:lang w:val="en-US" w:eastAsia="zh-CN"/>
          </w:rPr>
          <w:t>视频文件信息</w:t>
        </w:r>
        <w:r>
          <w:rPr>
            <w:rStyle w:val="afa"/>
            <w:rFonts w:eastAsia="微软雅黑" w:hint="eastAsia"/>
            <w:lang w:val="en-US" w:eastAsia="zh-CN"/>
          </w:rPr>
          <w:t xml:space="preserve"> 6</w:t>
        </w:r>
        <w:r>
          <w:rPr>
            <w:rStyle w:val="afa"/>
            <w:rFonts w:eastAsia="微软雅黑" w:hint="eastAsia"/>
            <w:lang w:val="en-US" w:eastAsia="zh-CN"/>
          </w:rPr>
          <w:tab/>
          <w:t>7</w:t>
        </w:r>
      </w:hyperlink>
    </w:p>
    <w:p w14:paraId="565E63DD" w14:textId="77777777" w:rsidR="00000000" w:rsidRDefault="00000000">
      <w:pPr>
        <w:pStyle w:val="TOC4"/>
        <w:tabs>
          <w:tab w:val="left" w:pos="1680"/>
          <w:tab w:val="right" w:leader="dot" w:pos="9020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75476" w:history="1">
        <w:r>
          <w:rPr>
            <w:rStyle w:val="afa"/>
            <w:rFonts w:eastAsia="微软雅黑" w:hint="eastAsia"/>
            <w:lang w:val="en-US" w:eastAsia="zh-CN"/>
          </w:rPr>
          <w:t>2.1.3.3.</w:t>
        </w:r>
        <w:r>
          <w:rPr>
            <w:rStyle w:val="afa"/>
            <w:rFonts w:eastAsia="微软雅黑" w:hint="eastAsia"/>
            <w:lang w:val="en-US" w:eastAsia="zh-CN"/>
          </w:rPr>
          <w:tab/>
          <w:t xml:space="preserve">2.1.3.3. </w:t>
        </w:r>
        <w:r>
          <w:rPr>
            <w:rStyle w:val="afa"/>
            <w:rFonts w:eastAsia="微软雅黑" w:hint="eastAsia"/>
            <w:lang w:val="en-US" w:eastAsia="zh-CN"/>
          </w:rPr>
          <w:t>程序</w:t>
        </w:r>
        <w:r>
          <w:rPr>
            <w:rStyle w:val="afa"/>
            <w:rFonts w:eastAsia="微软雅黑" w:hint="eastAsia"/>
            <w:lang w:val="en-US" w:eastAsia="zh-CN"/>
          </w:rPr>
          <w:t xml:space="preserve"> 6</w:t>
        </w:r>
        <w:r>
          <w:rPr>
            <w:rStyle w:val="afa"/>
            <w:rFonts w:eastAsia="微软雅黑" w:hint="eastAsia"/>
            <w:lang w:val="en-US" w:eastAsia="zh-CN"/>
          </w:rPr>
          <w:tab/>
          <w:t>8</w:t>
        </w:r>
      </w:hyperlink>
    </w:p>
    <w:p w14:paraId="7E2A08D3" w14:textId="77777777" w:rsidR="00000000" w:rsidRDefault="00000000">
      <w:pPr>
        <w:pStyle w:val="TOC4"/>
        <w:tabs>
          <w:tab w:val="left" w:pos="1680"/>
          <w:tab w:val="right" w:leader="dot" w:pos="9020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75477" w:history="1">
        <w:r>
          <w:rPr>
            <w:rStyle w:val="afa"/>
            <w:rFonts w:eastAsia="微软雅黑" w:hint="eastAsia"/>
            <w:lang w:val="en-US" w:eastAsia="zh-CN"/>
          </w:rPr>
          <w:t>2.1.3.4.</w:t>
        </w:r>
        <w:r>
          <w:rPr>
            <w:rStyle w:val="afa"/>
            <w:rFonts w:eastAsia="微软雅黑" w:hint="eastAsia"/>
            <w:lang w:val="en-US" w:eastAsia="zh-CN"/>
          </w:rPr>
          <w:tab/>
          <w:t xml:space="preserve">2.1.3.4 </w:t>
        </w:r>
        <w:r>
          <w:rPr>
            <w:rStyle w:val="afa"/>
            <w:rFonts w:eastAsia="微软雅黑" w:hint="eastAsia"/>
            <w:lang w:val="en-US" w:eastAsia="zh-CN"/>
          </w:rPr>
          <w:t>视频查看与录制</w:t>
        </w:r>
        <w:r>
          <w:rPr>
            <w:rStyle w:val="afa"/>
            <w:rFonts w:eastAsia="微软雅黑" w:hint="eastAsia"/>
            <w:lang w:val="en-US" w:eastAsia="zh-CN"/>
          </w:rPr>
          <w:t xml:space="preserve"> 7</w:t>
        </w:r>
        <w:r>
          <w:rPr>
            <w:rStyle w:val="afa"/>
            <w:rFonts w:eastAsia="微软雅黑" w:hint="eastAsia"/>
            <w:lang w:val="en-US" w:eastAsia="zh-CN"/>
          </w:rPr>
          <w:tab/>
          <w:t>8</w:t>
        </w:r>
      </w:hyperlink>
    </w:p>
    <w:p w14:paraId="2DA16F67" w14:textId="77777777" w:rsidR="00000000" w:rsidRDefault="00000000">
      <w:pPr>
        <w:pStyle w:val="TOC4"/>
        <w:tabs>
          <w:tab w:val="left" w:pos="1680"/>
          <w:tab w:val="right" w:leader="dot" w:pos="9020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75478" w:history="1">
        <w:r>
          <w:rPr>
            <w:rStyle w:val="afa"/>
            <w:rFonts w:eastAsia="微软雅黑" w:hint="eastAsia"/>
            <w:lang w:val="en-US" w:eastAsia="zh-CN"/>
          </w:rPr>
          <w:t>2.1.3.5.</w:t>
        </w:r>
        <w:r>
          <w:rPr>
            <w:rStyle w:val="afa"/>
            <w:rFonts w:eastAsia="微软雅黑" w:hint="eastAsia"/>
            <w:lang w:val="en-US" w:eastAsia="zh-CN"/>
          </w:rPr>
          <w:tab/>
          <w:t xml:space="preserve">2.1.3.5 </w:t>
        </w:r>
        <w:r>
          <w:rPr>
            <w:rStyle w:val="afa"/>
            <w:rFonts w:eastAsia="微软雅黑" w:hint="eastAsia"/>
            <w:lang w:val="en-US" w:eastAsia="zh-CN"/>
          </w:rPr>
          <w:t>其他服务</w:t>
        </w:r>
        <w:r>
          <w:rPr>
            <w:rStyle w:val="afa"/>
            <w:rFonts w:eastAsia="微软雅黑" w:hint="eastAsia"/>
            <w:lang w:val="en-US" w:eastAsia="zh-CN"/>
          </w:rPr>
          <w:t xml:space="preserve"> 7</w:t>
        </w:r>
        <w:r>
          <w:rPr>
            <w:rStyle w:val="afa"/>
            <w:rFonts w:eastAsia="微软雅黑" w:hint="eastAsia"/>
            <w:lang w:val="en-US" w:eastAsia="zh-CN"/>
          </w:rPr>
          <w:tab/>
          <w:t>9</w:t>
        </w:r>
      </w:hyperlink>
    </w:p>
    <w:p w14:paraId="253B99DC" w14:textId="77777777" w:rsidR="00000000" w:rsidRDefault="00000000">
      <w:pPr>
        <w:pStyle w:val="TOC3"/>
        <w:tabs>
          <w:tab w:val="left" w:pos="1200"/>
          <w:tab w:val="right" w:leader="dot" w:pos="9020"/>
        </w:tabs>
        <w:rPr>
          <w:rFonts w:ascii="Calibri" w:eastAsia="宋体" w:hAnsi="Calibri" w:cs="Arial" w:hint="eastAsia"/>
          <w:i w:val="0"/>
          <w:iCs w:val="0"/>
          <w:sz w:val="22"/>
          <w:szCs w:val="22"/>
          <w:lang w:val="en-US" w:eastAsia="zh-CN"/>
        </w:rPr>
      </w:pPr>
      <w:hyperlink w:anchor="_Toc102375479" w:history="1">
        <w:r>
          <w:rPr>
            <w:rStyle w:val="afa"/>
            <w:rFonts w:eastAsia="微软雅黑" w:hint="eastAsia"/>
            <w:lang w:val="en-US" w:eastAsia="zh-CN"/>
          </w:rPr>
          <w:t>2.1.4.</w:t>
        </w:r>
        <w:r>
          <w:rPr>
            <w:rStyle w:val="afa"/>
            <w:rFonts w:eastAsia="微软雅黑" w:hint="eastAsia"/>
            <w:lang w:val="en-US" w:eastAsia="zh-CN"/>
          </w:rPr>
          <w:tab/>
          <w:t xml:space="preserve">2.1.4. </w:t>
        </w:r>
        <w:r>
          <w:rPr>
            <w:rStyle w:val="afa"/>
            <w:rFonts w:eastAsia="微软雅黑" w:hint="eastAsia"/>
            <w:lang w:val="en-US" w:eastAsia="zh-CN"/>
          </w:rPr>
          <w:t>播放线程</w:t>
        </w:r>
        <w:r>
          <w:rPr>
            <w:rStyle w:val="afa"/>
            <w:rFonts w:eastAsia="微软雅黑" w:hint="eastAsia"/>
            <w:lang w:val="en-US" w:eastAsia="zh-CN"/>
          </w:rPr>
          <w:t xml:space="preserve"> 8</w:t>
        </w:r>
        <w:r>
          <w:rPr>
            <w:rStyle w:val="afa"/>
            <w:rFonts w:eastAsia="微软雅黑" w:hint="eastAsia"/>
            <w:lang w:val="en-US" w:eastAsia="zh-CN"/>
          </w:rPr>
          <w:tab/>
          <w:t>9</w:t>
        </w:r>
      </w:hyperlink>
    </w:p>
    <w:p w14:paraId="7A8A65C9" w14:textId="77777777" w:rsidR="00000000" w:rsidRDefault="00000000">
      <w:pPr>
        <w:pStyle w:val="TOC4"/>
        <w:tabs>
          <w:tab w:val="left" w:pos="1680"/>
          <w:tab w:val="right" w:leader="dot" w:pos="9020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75480" w:history="1">
        <w:r>
          <w:rPr>
            <w:rStyle w:val="afa"/>
            <w:rFonts w:eastAsia="微软雅黑" w:hint="eastAsia"/>
            <w:lang w:val="en-US" w:eastAsia="zh-CN"/>
          </w:rPr>
          <w:t>2.1.4.1.</w:t>
        </w:r>
        <w:r>
          <w:rPr>
            <w:rStyle w:val="afa"/>
            <w:rFonts w:eastAsia="微软雅黑" w:hint="eastAsia"/>
            <w:lang w:val="en-US" w:eastAsia="zh-CN"/>
          </w:rPr>
          <w:tab/>
          <w:t xml:space="preserve">2.1.4.1. </w:t>
        </w:r>
        <w:r>
          <w:rPr>
            <w:rStyle w:val="afa"/>
            <w:rFonts w:eastAsia="微软雅黑" w:hint="eastAsia"/>
            <w:lang w:val="en-US" w:eastAsia="zh-CN"/>
          </w:rPr>
          <w:t>视频回放功能</w:t>
        </w:r>
        <w:r>
          <w:rPr>
            <w:rStyle w:val="afa"/>
            <w:rFonts w:eastAsia="微软雅黑" w:hint="eastAsia"/>
            <w:lang w:val="en-US" w:eastAsia="zh-CN"/>
          </w:rPr>
          <w:t xml:space="preserve"> 8</w:t>
        </w:r>
        <w:r>
          <w:rPr>
            <w:rStyle w:val="afa"/>
            <w:rFonts w:eastAsia="微软雅黑" w:hint="eastAsia"/>
            <w:lang w:val="en-US" w:eastAsia="zh-CN"/>
          </w:rPr>
          <w:tab/>
          <w:t>9</w:t>
        </w:r>
      </w:hyperlink>
    </w:p>
    <w:p w14:paraId="2A6FBA32" w14:textId="77777777" w:rsidR="00000000" w:rsidRDefault="00000000">
      <w:pPr>
        <w:pStyle w:val="TOC3"/>
        <w:tabs>
          <w:tab w:val="left" w:pos="1200"/>
          <w:tab w:val="right" w:leader="dot" w:pos="9020"/>
        </w:tabs>
        <w:rPr>
          <w:rFonts w:ascii="Calibri" w:eastAsia="宋体" w:hAnsi="Calibri" w:cs="Arial" w:hint="eastAsia"/>
          <w:i w:val="0"/>
          <w:iCs w:val="0"/>
          <w:sz w:val="22"/>
          <w:szCs w:val="22"/>
          <w:lang w:val="en-US" w:eastAsia="zh-CN"/>
        </w:rPr>
      </w:pPr>
      <w:hyperlink w:anchor="_Toc102375481" w:history="1">
        <w:r>
          <w:rPr>
            <w:rStyle w:val="afa"/>
            <w:rFonts w:eastAsia="微软雅黑" w:hint="eastAsia"/>
            <w:lang w:val="en-US" w:eastAsia="zh-CN"/>
          </w:rPr>
          <w:t>2.1.5.</w:t>
        </w:r>
        <w:r>
          <w:rPr>
            <w:rStyle w:val="afa"/>
            <w:rFonts w:eastAsia="微软雅黑" w:hint="eastAsia"/>
            <w:lang w:val="en-US" w:eastAsia="zh-CN"/>
          </w:rPr>
          <w:tab/>
          <w:t xml:space="preserve">2.1.5. </w:t>
        </w:r>
        <w:r>
          <w:rPr>
            <w:rStyle w:val="afa"/>
            <w:rFonts w:eastAsia="微软雅黑" w:hint="eastAsia"/>
            <w:lang w:val="en-US" w:eastAsia="zh-CN"/>
          </w:rPr>
          <w:t>事件线程</w:t>
        </w:r>
        <w:r>
          <w:rPr>
            <w:rStyle w:val="afa"/>
            <w:rFonts w:eastAsia="微软雅黑" w:hint="eastAsia"/>
            <w:lang w:val="en-US" w:eastAsia="zh-CN"/>
          </w:rPr>
          <w:t xml:space="preserve"> 8</w:t>
        </w:r>
        <w:r>
          <w:rPr>
            <w:rStyle w:val="afa"/>
            <w:rFonts w:eastAsia="微软雅黑" w:hint="eastAsia"/>
            <w:lang w:val="en-US" w:eastAsia="zh-CN"/>
          </w:rPr>
          <w:tab/>
          <w:t>10</w:t>
        </w:r>
      </w:hyperlink>
    </w:p>
    <w:p w14:paraId="1B46D27A" w14:textId="77777777" w:rsidR="00000000" w:rsidRDefault="00000000">
      <w:pPr>
        <w:pStyle w:val="TOC4"/>
        <w:tabs>
          <w:tab w:val="left" w:pos="1680"/>
          <w:tab w:val="right" w:leader="dot" w:pos="9020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75482" w:history="1">
        <w:r>
          <w:rPr>
            <w:rStyle w:val="afa"/>
            <w:rFonts w:eastAsia="微软雅黑" w:hint="eastAsia"/>
            <w:lang w:val="en-US" w:eastAsia="zh-CN"/>
          </w:rPr>
          <w:t>2.1.5.1.</w:t>
        </w:r>
        <w:r>
          <w:rPr>
            <w:rStyle w:val="afa"/>
            <w:rFonts w:eastAsia="微软雅黑" w:hint="eastAsia"/>
            <w:lang w:val="en-US" w:eastAsia="zh-CN"/>
          </w:rPr>
          <w:tab/>
          <w:t xml:space="preserve">2.1.5.1. </w:t>
        </w:r>
        <w:r>
          <w:rPr>
            <w:rStyle w:val="afa"/>
            <w:rFonts w:eastAsia="微软雅黑" w:hint="eastAsia"/>
            <w:lang w:val="en-US" w:eastAsia="zh-CN"/>
          </w:rPr>
          <w:t>事件线程队列</w:t>
        </w:r>
        <w:r>
          <w:rPr>
            <w:rStyle w:val="afa"/>
            <w:rFonts w:eastAsia="微软雅黑" w:hint="eastAsia"/>
            <w:lang w:val="en-US" w:eastAsia="zh-CN"/>
          </w:rPr>
          <w:t xml:space="preserve"> 10</w:t>
        </w:r>
        <w:r>
          <w:rPr>
            <w:rStyle w:val="afa"/>
            <w:rFonts w:eastAsia="微软雅黑" w:hint="eastAsia"/>
            <w:lang w:val="en-US" w:eastAsia="zh-CN"/>
          </w:rPr>
          <w:tab/>
          <w:t>11</w:t>
        </w:r>
      </w:hyperlink>
    </w:p>
    <w:p w14:paraId="070562A6" w14:textId="77777777" w:rsidR="00000000" w:rsidRDefault="00000000">
      <w:pPr>
        <w:pStyle w:val="TOC1"/>
        <w:tabs>
          <w:tab w:val="left" w:pos="480"/>
          <w:tab w:val="right" w:leader="dot" w:pos="9020"/>
        </w:tabs>
        <w:rPr>
          <w:rFonts w:ascii="Calibri" w:eastAsia="宋体" w:hAnsi="Calibri" w:cs="Arial" w:hint="eastAsia"/>
          <w:b w:val="0"/>
          <w:bCs w:val="0"/>
          <w:caps w:val="0"/>
          <w:sz w:val="22"/>
          <w:szCs w:val="22"/>
          <w:lang w:val="en-US" w:eastAsia="zh-CN"/>
        </w:rPr>
      </w:pPr>
      <w:hyperlink w:anchor="_Toc102375483" w:history="1">
        <w:r>
          <w:rPr>
            <w:rStyle w:val="afa"/>
            <w:rFonts w:eastAsia="微软雅黑" w:hint="eastAsia"/>
            <w:lang w:val="en-US" w:eastAsia="zh-CN"/>
          </w:rPr>
          <w:t>1.</w:t>
        </w:r>
        <w:r>
          <w:rPr>
            <w:rStyle w:val="afa"/>
            <w:rFonts w:eastAsia="微软雅黑" w:hint="eastAsia"/>
            <w:lang w:val="en-US" w:eastAsia="zh-CN"/>
          </w:rPr>
          <w:tab/>
          <w:t xml:space="preserve">1. </w:t>
        </w:r>
        <w:r>
          <w:rPr>
            <w:rStyle w:val="afa"/>
            <w:rFonts w:eastAsia="微软雅黑" w:hint="eastAsia"/>
            <w:lang w:val="en-US" w:eastAsia="zh-CN"/>
          </w:rPr>
          <w:t>可追溯性</w:t>
        </w:r>
        <w:r>
          <w:rPr>
            <w:rStyle w:val="afa"/>
            <w:rFonts w:eastAsia="微软雅黑" w:hint="eastAsia"/>
            <w:lang w:val="en-US" w:eastAsia="zh-CN"/>
          </w:rPr>
          <w:t xml:space="preserve"> 10</w:t>
        </w:r>
        <w:r>
          <w:rPr>
            <w:rStyle w:val="afa"/>
            <w:rFonts w:eastAsia="微软雅黑" w:hint="eastAsia"/>
            <w:lang w:val="en-US" w:eastAsia="zh-CN"/>
          </w:rPr>
          <w:tab/>
          <w:t>11</w:t>
        </w:r>
      </w:hyperlink>
    </w:p>
    <w:p w14:paraId="74A622FD" w14:textId="77777777" w:rsidR="00000000" w:rsidRDefault="00000000">
      <w:r>
        <w:rPr>
          <w:b/>
          <w:bCs/>
          <w:caps/>
          <w:sz w:val="20"/>
          <w:szCs w:val="20"/>
        </w:rPr>
        <w:fldChar w:fldCharType="end"/>
      </w:r>
    </w:p>
    <w:p w14:paraId="249935F4" w14:textId="77777777" w:rsidR="00000000" w:rsidRDefault="00000000">
      <w:pPr>
        <w:rPr>
          <w:b/>
          <w:i/>
          <w:sz w:val="28"/>
          <w:u w:val="single"/>
        </w:rPr>
      </w:pPr>
    </w:p>
    <w:p w14:paraId="24B796CD" w14:textId="77777777" w:rsidR="00000000" w:rsidRDefault="00000000">
      <w:pPr>
        <w:pStyle w:val="1"/>
      </w:pPr>
      <w:bookmarkStart w:id="2" w:name="_Toc215380230"/>
      <w:bookmarkStart w:id="3" w:name="_Toc482102282"/>
      <w:bookmarkStart w:id="4" w:name="_Toc102375463"/>
      <w:bookmarkStart w:id="5" w:name="_Toc482102347"/>
      <w:bookmarkStart w:id="6" w:name="_Toc214071284"/>
      <w:r>
        <w:rPr>
          <w:rFonts w:hint="eastAsia"/>
          <w:lang w:eastAsia="zh-CN"/>
        </w:rPr>
        <w:t>概要</w:t>
      </w:r>
      <w:bookmarkEnd w:id="2"/>
      <w:bookmarkEnd w:id="3"/>
      <w:bookmarkEnd w:id="4"/>
      <w:bookmarkEnd w:id="5"/>
      <w:bookmarkEnd w:id="6"/>
    </w:p>
    <w:p w14:paraId="3221030D" w14:textId="77777777" w:rsidR="00000000" w:rsidRDefault="00000000">
      <w:pPr>
        <w:pStyle w:val="2"/>
      </w:pPr>
      <w:bookmarkStart w:id="7" w:name="_Toc357421082"/>
      <w:bookmarkStart w:id="8" w:name="_Toc357413532"/>
      <w:bookmarkStart w:id="9" w:name="_Toc352637857"/>
      <w:bookmarkStart w:id="10" w:name="_Toc215380231"/>
      <w:bookmarkStart w:id="11" w:name="_Toc482102283"/>
      <w:bookmarkStart w:id="12" w:name="_Toc482102348"/>
      <w:bookmarkStart w:id="13" w:name="_Toc102375464"/>
      <w:bookmarkStart w:id="14" w:name="_Toc214071285"/>
      <w:bookmarkStart w:id="15" w:name="_Toc357424409"/>
      <w:r>
        <w:rPr>
          <w:rFonts w:hint="eastAsia"/>
          <w:lang w:eastAsia="zh-CN"/>
        </w:rPr>
        <w:t>目的与范围</w:t>
      </w:r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377ED5A0" w14:textId="77777777" w:rsidR="00000000" w:rsidRDefault="00000000"/>
    <w:p w14:paraId="17D6350B" w14:textId="77777777" w:rsidR="00000000" w:rsidRDefault="00000000">
      <w:pPr>
        <w:ind w:left="851"/>
        <w:jc w:val="both"/>
        <w:rPr>
          <w:rFonts w:eastAsia="宋体" w:hint="eastAsia"/>
          <w:lang w:eastAsia="zh-CN"/>
        </w:rPr>
      </w:pPr>
      <w:bookmarkStart w:id="16" w:name="_Toc357421083"/>
      <w:bookmarkEnd w:id="16"/>
      <w:r>
        <w:rPr>
          <w:rFonts w:eastAsia="微软雅黑" w:hint="eastAsia"/>
          <w:lang w:eastAsia="zh-CN"/>
        </w:rPr>
        <w:lastRenderedPageBreak/>
        <w:t>本</w:t>
      </w:r>
      <w:r>
        <w:rPr>
          <w:rFonts w:eastAsia="微软雅黑" w:hint="eastAsia"/>
          <w:lang w:eastAsia="zh-CN"/>
        </w:rPr>
        <w:t>SDS</w:t>
      </w:r>
      <w:r>
        <w:rPr>
          <w:rFonts w:eastAsia="微软雅黑" w:hint="eastAsia"/>
          <w:lang w:eastAsia="zh-CN"/>
        </w:rPr>
        <w:t>文档阐述了</w:t>
      </w:r>
      <w:r>
        <w:rPr>
          <w:rFonts w:eastAsia="微软雅黑" w:hint="eastAsia"/>
          <w:lang w:eastAsia="zh-CN"/>
        </w:rPr>
        <w:t>Cerebra Line</w:t>
      </w:r>
      <w:r>
        <w:rPr>
          <w:rFonts w:eastAsia="微软雅黑" w:hint="eastAsia"/>
          <w:lang w:eastAsia="zh-CN"/>
        </w:rPr>
        <w:t>视频服务器应用的软件设计，专为软件开发团队编写。</w:t>
      </w:r>
    </w:p>
    <w:p w14:paraId="0FBD9947" w14:textId="77777777" w:rsidR="00000000" w:rsidRDefault="00000000">
      <w:pPr>
        <w:ind w:left="851"/>
        <w:jc w:val="both"/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 xml:space="preserve"> </w:t>
      </w:r>
    </w:p>
    <w:p w14:paraId="77ADE7B2" w14:textId="77777777" w:rsidR="00000000" w:rsidRDefault="00000000">
      <w:pPr>
        <w:pStyle w:val="2"/>
      </w:pPr>
      <w:bookmarkStart w:id="17" w:name="_Toc214071286"/>
      <w:bookmarkStart w:id="18" w:name="_Toc482102284"/>
      <w:bookmarkStart w:id="19" w:name="_Toc482102349"/>
      <w:bookmarkStart w:id="20" w:name="_Toc357424410"/>
      <w:bookmarkStart w:id="21" w:name="_Toc215380232"/>
      <w:r>
        <w:rPr>
          <w:rFonts w:hint="eastAsia"/>
          <w:lang w:eastAsia="zh-CN"/>
        </w:rPr>
        <w:t>概</w:t>
      </w:r>
      <w:bookmarkStart w:id="22" w:name="_Toc102375465"/>
      <w:r>
        <w:rPr>
          <w:rFonts w:hint="eastAsia"/>
          <w:lang w:eastAsia="zh-CN"/>
        </w:rPr>
        <w:t>述</w:t>
      </w:r>
      <w:bookmarkEnd w:id="17"/>
      <w:bookmarkEnd w:id="18"/>
      <w:bookmarkEnd w:id="19"/>
      <w:bookmarkEnd w:id="20"/>
      <w:bookmarkEnd w:id="21"/>
      <w:bookmarkEnd w:id="22"/>
    </w:p>
    <w:p w14:paraId="659E8CA0" w14:textId="77777777" w:rsidR="00000000" w:rsidRDefault="00000000"/>
    <w:p w14:paraId="0E85C4CC" w14:textId="77777777" w:rsidR="00000000" w:rsidRDefault="00000000">
      <w:pPr>
        <w:ind w:left="851"/>
        <w:jc w:val="both"/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CerebraLine</w:t>
      </w:r>
      <w:r>
        <w:rPr>
          <w:rFonts w:eastAsia="微软雅黑" w:hint="eastAsia"/>
          <w:lang w:eastAsia="zh-CN"/>
        </w:rPr>
        <w:t>视频服务器（</w:t>
      </w:r>
      <w:r>
        <w:rPr>
          <w:rFonts w:eastAsia="微软雅黑" w:hint="eastAsia"/>
          <w:lang w:eastAsia="zh-CN"/>
        </w:rPr>
        <w:t>CLVS</w:t>
      </w:r>
      <w:r>
        <w:rPr>
          <w:rFonts w:eastAsia="微软雅黑" w:hint="eastAsia"/>
          <w:lang w:eastAsia="zh-CN"/>
        </w:rPr>
        <w:t>）是一款</w:t>
      </w:r>
      <w:r>
        <w:rPr>
          <w:rFonts w:eastAsia="微软雅黑" w:hint="eastAsia"/>
          <w:lang w:eastAsia="zh-CN"/>
        </w:rPr>
        <w:t>Windows</w:t>
      </w:r>
      <w:r>
        <w:rPr>
          <w:rFonts w:eastAsia="微软雅黑" w:hint="eastAsia"/>
          <w:lang w:eastAsia="zh-CN"/>
        </w:rPr>
        <w:t>窗体应用程序，用于管理</w:t>
      </w:r>
      <w:r>
        <w:rPr>
          <w:rFonts w:eastAsia="微软雅黑" w:hint="eastAsia"/>
          <w:lang w:eastAsia="zh-CN"/>
        </w:rPr>
        <w:t>CerebraLine</w:t>
      </w:r>
      <w:r>
        <w:rPr>
          <w:rFonts w:eastAsia="微软雅黑" w:hint="eastAsia"/>
          <w:lang w:eastAsia="zh-CN"/>
        </w:rPr>
        <w:t>项目的多项视频操作。</w:t>
      </w:r>
      <w:r>
        <w:rPr>
          <w:rFonts w:eastAsia="微软雅黑" w:hint="eastAsia"/>
          <w:lang w:eastAsia="zh-CN"/>
        </w:rPr>
        <w:t xml:space="preserve"> CLVS </w:t>
      </w:r>
      <w:r>
        <w:rPr>
          <w:rFonts w:eastAsia="微软雅黑" w:hint="eastAsia"/>
          <w:lang w:eastAsia="zh-CN"/>
        </w:rPr>
        <w:t>项目通过</w:t>
      </w:r>
      <w:r>
        <w:rPr>
          <w:rFonts w:eastAsia="微软雅黑" w:hint="eastAsia"/>
          <w:lang w:eastAsia="zh-CN"/>
        </w:rPr>
        <w:t>API</w:t>
      </w:r>
      <w:r>
        <w:rPr>
          <w:rFonts w:eastAsia="微软雅黑" w:hint="eastAsia"/>
          <w:lang w:eastAsia="zh-CN"/>
        </w:rPr>
        <w:t>接口与</w:t>
      </w:r>
      <w:r>
        <w:rPr>
          <w:rFonts w:eastAsia="微软雅黑" w:hint="eastAsia"/>
          <w:lang w:eastAsia="zh-CN"/>
        </w:rPr>
        <w:t>CerebraLine</w:t>
      </w:r>
      <w:r>
        <w:rPr>
          <w:rFonts w:eastAsia="微软雅黑" w:hint="eastAsia"/>
          <w:lang w:eastAsia="zh-CN"/>
        </w:rPr>
        <w:t>图形用户界面（</w:t>
      </w:r>
      <w:r>
        <w:rPr>
          <w:rFonts w:eastAsia="微软雅黑" w:hint="eastAsia"/>
          <w:lang w:eastAsia="zh-CN"/>
        </w:rPr>
        <w:t>GUI</w:t>
      </w:r>
      <w:r>
        <w:rPr>
          <w:rFonts w:eastAsia="微软雅黑" w:hint="eastAsia"/>
          <w:lang w:eastAsia="zh-CN"/>
        </w:rPr>
        <w:t>）进行交互控制。</w:t>
      </w:r>
    </w:p>
    <w:p w14:paraId="3CDB8473" w14:textId="77777777" w:rsidR="00000000" w:rsidRDefault="00000000">
      <w:pPr>
        <w:ind w:left="851"/>
        <w:jc w:val="both"/>
      </w:pPr>
    </w:p>
    <w:p w14:paraId="4C750E69" w14:textId="77777777" w:rsidR="00000000" w:rsidRDefault="00000000">
      <w:pPr>
        <w:ind w:left="851"/>
        <w:jc w:val="both"/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下图展示了</w:t>
      </w:r>
      <w:r>
        <w:rPr>
          <w:rFonts w:eastAsia="微软雅黑" w:hint="eastAsia"/>
          <w:lang w:eastAsia="zh-CN"/>
        </w:rPr>
        <w:t xml:space="preserve"> CLVS </w:t>
      </w:r>
      <w:r>
        <w:rPr>
          <w:rFonts w:eastAsia="微软雅黑" w:hint="eastAsia"/>
          <w:lang w:eastAsia="zh-CN"/>
        </w:rPr>
        <w:t>的运行环境。</w:t>
      </w:r>
    </w:p>
    <w:p w14:paraId="41B6BBCB" w14:textId="77777777" w:rsidR="00000000" w:rsidRDefault="00000000">
      <w:pPr>
        <w:ind w:left="851"/>
        <w:jc w:val="both"/>
      </w:pPr>
    </w:p>
    <w:p w14:paraId="1A4F38EF" w14:textId="77777777" w:rsidR="00000000" w:rsidRDefault="00000000">
      <w:pPr>
        <w:ind w:hanging="27"/>
        <w:rPr>
          <w:sz w:val="22"/>
        </w:rPr>
      </w:pPr>
    </w:p>
    <w:p w14:paraId="6C47E8A9" w14:textId="77777777" w:rsidR="00000000" w:rsidRDefault="00000000">
      <w:pPr>
        <w:rPr>
          <w:sz w:val="22"/>
        </w:rPr>
      </w:pPr>
    </w:p>
    <w:p w14:paraId="1DB5924F" w14:textId="77777777" w:rsidR="00000000" w:rsidRDefault="00000000">
      <w:pPr>
        <w:rPr>
          <w:sz w:val="22"/>
        </w:rPr>
      </w:pPr>
    </w:p>
    <w:p w14:paraId="59BA9E5D" w14:textId="77777777" w:rsidR="00000000" w:rsidRDefault="00000000">
      <w:pPr>
        <w:rPr>
          <w:sz w:val="22"/>
        </w:rPr>
      </w:pPr>
    </w:p>
    <w:p w14:paraId="675A426E" w14:textId="77777777" w:rsidR="00000000" w:rsidRDefault="00000000">
      <w:pPr>
        <w:rPr>
          <w:sz w:val="22"/>
        </w:rPr>
      </w:pPr>
    </w:p>
    <w:p w14:paraId="0CB35E57" w14:textId="77777777" w:rsidR="00000000" w:rsidRDefault="00000000"/>
    <w:p w14:paraId="5836E40E" w14:textId="44AABF37" w:rsidR="00000000" w:rsidRDefault="00D36719">
      <w:pPr>
        <w:pStyle w:val="2"/>
        <w:numPr>
          <w:ilvl w:val="0"/>
          <w:numId w:val="0"/>
        </w:numPr>
        <w:spacing w:before="0" w:after="0"/>
        <w:ind w:left="851" w:right="709"/>
        <w:rPr>
          <w:rFonts w:ascii="Times New Roman" w:hAnsi="Times New Roman"/>
          <w:b w:val="0"/>
          <w:bCs w:val="0"/>
          <w:i w:val="0"/>
          <w:iCs w:val="0"/>
        </w:rPr>
      </w:pPr>
      <w:r>
        <w:rPr>
          <w:b w:val="0"/>
          <w:bCs w:val="0"/>
          <w:i w:val="0"/>
          <w:iCs w:val="0"/>
          <w:noProof/>
          <w:lang w:val="en-US" w:eastAsia="zh-CN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DB6BB32" wp14:editId="04FEF933">
                <wp:simplePos x="0" y="0"/>
                <wp:positionH relativeFrom="column">
                  <wp:posOffset>738505</wp:posOffset>
                </wp:positionH>
                <wp:positionV relativeFrom="paragraph">
                  <wp:posOffset>20955</wp:posOffset>
                </wp:positionV>
                <wp:extent cx="4062730" cy="2078990"/>
                <wp:effectExtent l="5080" t="8890" r="8890" b="7620"/>
                <wp:wrapNone/>
                <wp:docPr id="1153706178" name="组合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62730" cy="2078990"/>
                          <a:chOff x="763" y="4089"/>
                          <a:chExt cx="6398" cy="3274"/>
                        </a:xfrm>
                      </wpg:grpSpPr>
                      <wpg:grpSp>
                        <wpg:cNvPr id="963824542" name="组合 116"/>
                        <wpg:cNvGrpSpPr>
                          <a:grpSpLocks/>
                        </wpg:cNvGrpSpPr>
                        <wpg:grpSpPr bwMode="auto">
                          <a:xfrm>
                            <a:off x="763" y="4089"/>
                            <a:ext cx="6398" cy="3274"/>
                            <a:chOff x="693" y="4972"/>
                            <a:chExt cx="6398" cy="3274"/>
                          </a:xfrm>
                        </wpg:grpSpPr>
                        <wps:wsp>
                          <wps:cNvPr id="1353085194" name="文本框 10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93" y="4972"/>
                              <a:ext cx="6398" cy="327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37901EB" w14:textId="77777777" w:rsidR="00000000" w:rsidRDefault="00000000">
                                <w:pPr>
                                  <w:rPr>
                                    <w:rFonts w:eastAsia="宋体" w:hint="eastAsia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eastAsia="微软雅黑" w:hint="eastAsia"/>
                                    <w:lang w:eastAsia="zh-CN"/>
                                  </w:rPr>
                                  <w:t xml:space="preserve">                                 </w:t>
                                </w:r>
                                <w:r>
                                  <w:rPr>
                                    <w:rFonts w:eastAsia="微软雅黑" w:hint="eastAsia"/>
                                    <w:lang w:eastAsia="zh-CN"/>
                                  </w:rPr>
                                  <w:t>脑线</w:t>
                                </w:r>
                              </w:p>
                              <w:p w14:paraId="244B4C92" w14:textId="77777777" w:rsidR="00000000" w:rsidRDefault="00000000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5147346" name="椭圆 10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41" y="6574"/>
                              <a:ext cx="761" cy="612"/>
                            </a:xfrm>
                            <a:prstGeom prst="ellipse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FFFFFF"/>
                                </a:gs>
                                <a:gs pos="100000">
                                  <a:srgbClr val="B6DDE8"/>
                                </a:gs>
                              </a:gsLst>
                              <a:lin ang="5400000" scaled="1"/>
                            </a:gradFill>
                            <a:ln w="12700" cmpd="sng">
                              <a:solidFill>
                                <a:srgbClr val="92CDDC"/>
                              </a:solidFill>
                              <a:round/>
                              <a:headEnd/>
                              <a:tailEnd/>
                            </a:ln>
                            <a:effectLst>
                              <a:outerShdw dist="28398" dir="3806097" algn="ctr" rotWithShape="0">
                                <a:srgbClr val="205867">
                                  <a:alpha val="50000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14:paraId="64363A5D" w14:textId="77777777" w:rsidR="00000000" w:rsidRDefault="00000000">
                                <w:pPr>
                                  <w:jc w:val="center"/>
                                  <w:rPr>
                                    <w:rFonts w:eastAsia="宋体" w:hint="eastAsia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eastAsia="微软雅黑" w:hint="eastAsia"/>
                                    <w:sz w:val="16"/>
                                    <w:szCs w:val="16"/>
                                    <w:lang w:eastAsia="zh-CN"/>
                                  </w:rPr>
                                  <w:t>用户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3098202" name="椭圆 107"/>
                          <wps:cNvSpPr>
                            <a:spLocks noChangeArrowheads="1"/>
                          </wps:cNvSpPr>
                          <wps:spPr bwMode="auto">
                            <a:xfrm>
                              <a:off x="4877" y="5366"/>
                              <a:ext cx="951" cy="720"/>
                            </a:xfrm>
                            <a:prstGeom prst="ellipse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FFFFFF"/>
                                </a:gs>
                                <a:gs pos="100000">
                                  <a:srgbClr val="B6DDE8"/>
                                </a:gs>
                              </a:gsLst>
                              <a:lin ang="5400000" scaled="1"/>
                            </a:gradFill>
                            <a:ln w="12700" cmpd="sng">
                              <a:solidFill>
                                <a:srgbClr val="92CDDC"/>
                              </a:solidFill>
                              <a:round/>
                              <a:headEnd/>
                              <a:tailEnd/>
                            </a:ln>
                            <a:effectLst>
                              <a:outerShdw dist="28398" dir="3806097" algn="ctr" rotWithShape="0">
                                <a:srgbClr val="205867">
                                  <a:alpha val="50000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14:paraId="6CE7461A" w14:textId="77777777" w:rsidR="00000000" w:rsidRDefault="00000000">
                                <w:pPr>
                                  <w:jc w:val="center"/>
                                  <w:rPr>
                                    <w:rFonts w:eastAsia="宋体" w:hint="eastAsia"/>
                                    <w:sz w:val="16"/>
                                    <w:szCs w:val="16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eastAsia="微软雅黑" w:hint="eastAsia"/>
                                    <w:sz w:val="16"/>
                                    <w:szCs w:val="16"/>
                                    <w:lang w:eastAsia="zh-CN"/>
                                  </w:rPr>
                                  <w:t>病人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1628302" name="自选图形 108"/>
                          <wps:cNvSpPr>
                            <a:spLocks noChangeArrowheads="1"/>
                          </wps:cNvSpPr>
                          <wps:spPr bwMode="auto">
                            <a:xfrm>
                              <a:off x="2947" y="5746"/>
                              <a:ext cx="1087" cy="43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FFFFFF"/>
                                </a:gs>
                                <a:gs pos="100000">
                                  <a:srgbClr val="CCC0D9"/>
                                </a:gs>
                              </a:gsLst>
                              <a:lin ang="5400000" scaled="1"/>
                            </a:gradFill>
                            <a:ln w="12700" cmpd="sng">
                              <a:solidFill>
                                <a:srgbClr val="B2A1C7"/>
                              </a:solidFill>
                              <a:round/>
                              <a:headEnd/>
                              <a:tailEnd/>
                            </a:ln>
                            <a:effectLst>
                              <a:outerShdw dist="28398" dir="3806097" algn="ctr" rotWithShape="0">
                                <a:srgbClr val="3F3151">
                                  <a:alpha val="50000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14:paraId="6B65A63E" w14:textId="77777777" w:rsidR="00000000" w:rsidRDefault="00000000">
                                <w:pPr>
                                  <w:rPr>
                                    <w:rFonts w:eastAsia="宋体" w:hint="eastAsia"/>
                                    <w:sz w:val="16"/>
                                    <w:szCs w:val="16"/>
                                    <w:highlight w:val="yellow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eastAsia="微软雅黑" w:hint="eastAsia"/>
                                    <w:sz w:val="16"/>
                                    <w:szCs w:val="16"/>
                                    <w:highlight w:val="yellow"/>
                                    <w:lang w:eastAsia="zh-CN"/>
                                  </w:rPr>
                                  <w:t>网络摄像头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804087" name="自选图形 109"/>
                          <wps:cNvSpPr>
                            <a:spLocks noChangeArrowheads="1"/>
                          </wps:cNvSpPr>
                          <wps:spPr bwMode="auto">
                            <a:xfrm>
                              <a:off x="2731" y="6589"/>
                              <a:ext cx="1508" cy="693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FFFFFF"/>
                                </a:gs>
                                <a:gs pos="100000">
                                  <a:srgbClr val="CCC0D9"/>
                                </a:gs>
                              </a:gsLst>
                              <a:lin ang="5400000" scaled="1"/>
                            </a:gradFill>
                            <a:ln w="12700" cmpd="sng">
                              <a:solidFill>
                                <a:srgbClr val="B2A1C7"/>
                              </a:solidFill>
                              <a:round/>
                              <a:headEnd/>
                              <a:tailEnd/>
                            </a:ln>
                            <a:effectLst>
                              <a:outerShdw dist="28398" dir="3806097" algn="ctr" rotWithShape="0">
                                <a:srgbClr val="3F3151">
                                  <a:alpha val="50000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14:paraId="7498E2FE" w14:textId="77777777" w:rsidR="00000000" w:rsidRDefault="00000000">
                                <w:pPr>
                                  <w:jc w:val="center"/>
                                  <w:rPr>
                                    <w:rFonts w:eastAsia="宋体" w:hint="eastAsia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eastAsia="微软雅黑" w:hint="eastAsia"/>
                                    <w:lang w:eastAsia="zh-CN"/>
                                  </w:rPr>
                                  <w:t>计算机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5390935" name="自选图形 1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672" y="6670"/>
                              <a:ext cx="1386" cy="516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FFFFFF"/>
                                </a:gs>
                                <a:gs pos="100000">
                                  <a:srgbClr val="CCC0D9"/>
                                </a:gs>
                              </a:gsLst>
                              <a:lin ang="5400000" scaled="1"/>
                            </a:gradFill>
                            <a:ln w="12700" cmpd="sng">
                              <a:solidFill>
                                <a:srgbClr val="B2A1C7"/>
                              </a:solidFill>
                              <a:round/>
                              <a:headEnd/>
                              <a:tailEnd/>
                            </a:ln>
                            <a:effectLst>
                              <a:outerShdw dist="28398" dir="3806097" algn="ctr" rotWithShape="0">
                                <a:srgbClr val="3F3151">
                                  <a:alpha val="50000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14:paraId="1A6536B1" w14:textId="77777777" w:rsidR="00000000" w:rsidRDefault="00000000">
                                <w:pPr>
                                  <w:jc w:val="center"/>
                                  <w:rPr>
                                    <w:rFonts w:eastAsia="宋体" w:hint="eastAsia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eastAsia="微软雅黑" w:hint="eastAsia"/>
                                    <w:lang w:eastAsia="zh-CN"/>
                                  </w:rPr>
                                  <w:t>EEG FE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5410986" name="自选图形 1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02" y="6874"/>
                              <a:ext cx="829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4479311" name="自选图形 1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64" y="6180"/>
                              <a:ext cx="14" cy="409"/>
                            </a:xfrm>
                            <a:prstGeom prst="straightConnector1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33754972" name="自选图形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20" y="6086"/>
                              <a:ext cx="0" cy="584"/>
                            </a:xfrm>
                            <a:prstGeom prst="straightConnector1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66558115" name="自选图形 115"/>
                        <wps:cNvCnPr>
                          <a:cxnSpLocks noChangeShapeType="1"/>
                        </wps:cNvCnPr>
                        <wps:spPr bwMode="auto">
                          <a:xfrm>
                            <a:off x="4309" y="6086"/>
                            <a:ext cx="433" cy="0"/>
                          </a:xfrm>
                          <a:prstGeom prst="straightConnector1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B6BB32" id="组合 117" o:spid="_x0000_s1026" style="position:absolute;left:0;text-align:left;margin-left:58.15pt;margin-top:1.65pt;width:319.9pt;height:163.7pt;z-index:251663360" coordorigin="763,4089" coordsize="6398,3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">
                <v:group id="组合 116" o:spid="_x0000_s1027" style="position:absolute;left:763;top:4089;width:6398;height:3274" coordorigin="693,4972" coordsize="6398,3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02" o:spid="_x0000_s1028" type="#_x0000_t202" style="position:absolute;left:693;top:4972;width:6398;height:3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">
                    <v:textbox>
                      <w:txbxContent>
                        <w:p w14:paraId="137901EB" w14:textId="77777777" w:rsidR="00000000" w:rsidRDefault="00000000">
                          <w:pPr>
                            <w:rPr>
                              <w:rFonts w:eastAsia="宋体" w:hint="eastAsia"/>
                              <w:lang w:eastAsia="zh-CN"/>
                            </w:rPr>
                          </w:pPr>
                          <w:r>
                            <w:rPr>
                              <w:rFonts w:eastAsia="微软雅黑" w:hint="eastAsia"/>
                              <w:lang w:eastAsia="zh-CN"/>
                            </w:rPr>
                            <w:t xml:space="preserve">                                 </w:t>
                          </w:r>
                          <w:r>
                            <w:rPr>
                              <w:rFonts w:eastAsia="微软雅黑" w:hint="eastAsia"/>
                              <w:lang w:eastAsia="zh-CN"/>
                            </w:rPr>
                            <w:t>脑线</w:t>
                          </w:r>
                        </w:p>
                        <w:p w14:paraId="244B4C92" w14:textId="77777777" w:rsidR="00000000" w:rsidRDefault="00000000"/>
                      </w:txbxContent>
                    </v:textbox>
                  </v:shape>
                  <v:oval id="椭圆 105" o:spid="_x0000_s1029" style="position:absolute;left:1141;top:6574;width:761;height: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" strokecolor="#92cddc" strokeweight="1pt">
                    <v:fill color2="#b6dde8" focus="100%" type="gradient"/>
                    <v:shadow on="t" color="#205867" opacity=".5" offset="1pt"/>
                    <v:textbox>
                      <w:txbxContent>
                        <w:p w14:paraId="64363A5D" w14:textId="77777777" w:rsidR="00000000" w:rsidRDefault="00000000">
                          <w:pPr>
                            <w:jc w:val="center"/>
                            <w:rPr>
                              <w:rFonts w:eastAsia="宋体" w:hint="eastAsia"/>
                              <w:lang w:eastAsia="zh-CN"/>
                            </w:rPr>
                          </w:pPr>
                          <w:r>
                            <w:rPr>
                              <w:rFonts w:eastAsia="微软雅黑" w:hint="eastAsia"/>
                              <w:sz w:val="16"/>
                              <w:szCs w:val="16"/>
                              <w:lang w:eastAsia="zh-CN"/>
                            </w:rPr>
                            <w:t>用户</w:t>
                          </w:r>
                        </w:p>
                      </w:txbxContent>
                    </v:textbox>
                  </v:oval>
                  <v:oval id="椭圆 107" o:spid="_x0000_s1030" style="position:absolute;left:4877;top:5366;width:951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" strokecolor="#92cddc" strokeweight="1pt">
                    <v:fill color2="#b6dde8" focus="100%" type="gradient"/>
                    <v:shadow on="t" color="#205867" opacity=".5" offset="1pt"/>
                    <v:textbox>
                      <w:txbxContent>
                        <w:p w14:paraId="6CE7461A" w14:textId="77777777" w:rsidR="00000000" w:rsidRDefault="00000000">
                          <w:pPr>
                            <w:jc w:val="center"/>
                            <w:rPr>
                              <w:rFonts w:eastAsia="宋体" w:hint="eastAsia"/>
                              <w:sz w:val="16"/>
                              <w:szCs w:val="16"/>
                              <w:lang w:eastAsia="zh-CN"/>
                            </w:rPr>
                          </w:pPr>
                          <w:r>
                            <w:rPr>
                              <w:rFonts w:eastAsia="微软雅黑" w:hint="eastAsia"/>
                              <w:sz w:val="16"/>
                              <w:szCs w:val="16"/>
                              <w:lang w:eastAsia="zh-CN"/>
                            </w:rPr>
                            <w:t>病人</w:t>
                          </w:r>
                        </w:p>
                      </w:txbxContent>
                    </v:textbox>
                  </v:oval>
                  <v:roundrect id="自选图形 108" o:spid="_x0000_s1031" style="position:absolute;left:2947;top:5746;width:1087;height:43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" strokecolor="#b2a1c7" strokeweight="1pt">
                    <v:fill color2="#ccc0d9" focus="100%" type="gradient"/>
                    <v:shadow on="t" color="#3f3151" opacity=".5" offset="1pt"/>
                    <v:textbox>
                      <w:txbxContent>
                        <w:p w14:paraId="6B65A63E" w14:textId="77777777" w:rsidR="00000000" w:rsidRDefault="00000000">
                          <w:pPr>
                            <w:rPr>
                              <w:rFonts w:eastAsia="宋体" w:hint="eastAsia"/>
                              <w:sz w:val="16"/>
                              <w:szCs w:val="16"/>
                              <w:highlight w:val="yellow"/>
                              <w:lang w:eastAsia="zh-CN"/>
                            </w:rPr>
                          </w:pPr>
                          <w:r>
                            <w:rPr>
                              <w:rFonts w:eastAsia="微软雅黑" w:hint="eastAsia"/>
                              <w:sz w:val="16"/>
                              <w:szCs w:val="16"/>
                              <w:highlight w:val="yellow"/>
                              <w:lang w:eastAsia="zh-CN"/>
                            </w:rPr>
                            <w:t>网络摄像头</w:t>
                          </w:r>
                        </w:p>
                      </w:txbxContent>
                    </v:textbox>
                  </v:roundrect>
                  <v:roundrect id="自选图形 109" o:spid="_x0000_s1032" style="position:absolute;left:2731;top:6589;width:1508;height:693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" strokecolor="#b2a1c7" strokeweight="1pt">
                    <v:fill color2="#ccc0d9" focus="100%" type="gradient"/>
                    <v:shadow on="t" color="#3f3151" opacity=".5" offset="1pt"/>
                    <v:textbox>
                      <w:txbxContent>
                        <w:p w14:paraId="7498E2FE" w14:textId="77777777" w:rsidR="00000000" w:rsidRDefault="00000000">
                          <w:pPr>
                            <w:jc w:val="center"/>
                            <w:rPr>
                              <w:rFonts w:eastAsia="宋体" w:hint="eastAsia"/>
                              <w:lang w:eastAsia="zh-CN"/>
                            </w:rPr>
                          </w:pPr>
                          <w:r>
                            <w:rPr>
                              <w:rFonts w:eastAsia="微软雅黑" w:hint="eastAsia"/>
                              <w:lang w:eastAsia="zh-CN"/>
                            </w:rPr>
                            <w:t>计算机</w:t>
                          </w:r>
                        </w:p>
                      </w:txbxContent>
                    </v:textbox>
                  </v:roundrect>
                  <v:roundrect id="自选图形 110" o:spid="_x0000_s1033" style="position:absolute;left:4672;top:6670;width:1386;height:516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" strokecolor="#b2a1c7" strokeweight="1pt">
                    <v:fill color2="#ccc0d9" focus="100%" type="gradient"/>
                    <v:shadow on="t" color="#3f3151" opacity=".5" offset="1pt"/>
                    <v:textbox>
                      <w:txbxContent>
                        <w:p w14:paraId="1A6536B1" w14:textId="77777777" w:rsidR="00000000" w:rsidRDefault="00000000">
                          <w:pPr>
                            <w:jc w:val="center"/>
                            <w:rPr>
                              <w:rFonts w:eastAsia="宋体" w:hint="eastAsia"/>
                              <w:lang w:eastAsia="zh-CN"/>
                            </w:rPr>
                          </w:pPr>
                          <w:r>
                            <w:rPr>
                              <w:rFonts w:eastAsia="微软雅黑" w:hint="eastAsia"/>
                              <w:lang w:eastAsia="zh-CN"/>
                            </w:rPr>
                            <w:t>EEG FE</w:t>
                          </w:r>
                        </w:p>
                      </w:txbxContent>
                    </v:textbox>
                  </v:round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自选图形 111" o:spid="_x0000_s1034" type="#_x0000_t32" style="position:absolute;left:1902;top:6874;width:82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"/>
                  <v:shape id="自选图形 113" o:spid="_x0000_s1035" type="#_x0000_t32" style="position:absolute;left:3464;top:6180;width:14;height:40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"/>
                  <v:shape id="自选图形 114" o:spid="_x0000_s1036" type="#_x0000_t32" style="position:absolute;left:5420;top:6086;width:0;height:5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"/>
                </v:group>
                <v:shape id="自选图形 115" o:spid="_x0000_s1037" type="#_x0000_t32" style="position:absolute;left:4309;top:6086;width:43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"/>
              </v:group>
            </w:pict>
          </mc:Fallback>
        </mc:AlternateContent>
      </w:r>
    </w:p>
    <w:p w14:paraId="4CD7CC9E" w14:textId="77777777" w:rsidR="00000000" w:rsidRDefault="00000000"/>
    <w:p w14:paraId="0DD1B9F2" w14:textId="77777777" w:rsidR="00000000" w:rsidRDefault="00000000"/>
    <w:p w14:paraId="41D725A5" w14:textId="77777777" w:rsidR="00000000" w:rsidRDefault="00000000"/>
    <w:p w14:paraId="75CC15A3" w14:textId="77777777" w:rsidR="00000000" w:rsidRDefault="00000000"/>
    <w:p w14:paraId="3167013B" w14:textId="77777777" w:rsidR="00000000" w:rsidRDefault="00000000"/>
    <w:p w14:paraId="57A70761" w14:textId="77777777" w:rsidR="00000000" w:rsidRDefault="00000000"/>
    <w:p w14:paraId="3DD2F100" w14:textId="77777777" w:rsidR="00000000" w:rsidRDefault="00000000"/>
    <w:p w14:paraId="607461E4" w14:textId="77777777" w:rsidR="00000000" w:rsidRDefault="00000000"/>
    <w:p w14:paraId="6BDC604F" w14:textId="77777777" w:rsidR="00000000" w:rsidRDefault="00000000"/>
    <w:p w14:paraId="0067B9E7" w14:textId="77777777" w:rsidR="00000000" w:rsidRDefault="00000000"/>
    <w:p w14:paraId="2653887E" w14:textId="77777777" w:rsidR="00000000" w:rsidRDefault="00000000"/>
    <w:p w14:paraId="6DA81EBE" w14:textId="77777777" w:rsidR="00000000" w:rsidRDefault="00000000"/>
    <w:p w14:paraId="65B0467F" w14:textId="77777777" w:rsidR="00000000" w:rsidRDefault="00000000">
      <w:pPr>
        <w:pStyle w:val="a4"/>
        <w:rPr>
          <w:rFonts w:eastAsia="宋体" w:hint="eastAsia"/>
          <w:lang w:eastAsia="zh-CN"/>
        </w:rPr>
      </w:pPr>
      <w:bookmarkStart w:id="23" w:name="_Toc482016465"/>
      <w:bookmarkStart w:id="24" w:name="_Toc482017457"/>
      <w:bookmarkStart w:id="25" w:name="_Toc482017515"/>
      <w:bookmarkStart w:id="26" w:name="_Toc480813881"/>
      <w:bookmarkStart w:id="27" w:name="_Toc215453897"/>
      <w:bookmarkStart w:id="28" w:name="_Toc482023727"/>
      <w:bookmarkStart w:id="29" w:name="_Toc482020689"/>
      <w:bookmarkStart w:id="30" w:name="_Toc482017578"/>
      <w:bookmarkStart w:id="31" w:name="_Toc482020794"/>
      <w:bookmarkStart w:id="32" w:name="_Toc482103496"/>
      <w:bookmarkStart w:id="33" w:name="_Toc482101017"/>
      <w:bookmarkStart w:id="34" w:name="_Toc482101049"/>
      <w:bookmarkStart w:id="35" w:name="_Toc482103311"/>
      <w:bookmarkStart w:id="36" w:name="_Toc482101081"/>
      <w:bookmarkStart w:id="37" w:name="_Toc482103465"/>
      <w:r>
        <w:rPr>
          <w:rFonts w:ascii="Times New Roman" w:eastAsia="微软雅黑" w:hint="eastAsia"/>
          <w:lang w:eastAsia="zh-CN"/>
        </w:rPr>
        <w:t>图</w:t>
      </w:r>
      <w:r>
        <w:rPr>
          <w:rFonts w:ascii="Times New Roman" w:eastAsia="微软雅黑" w:hint="eastAsia"/>
          <w:lang w:eastAsia="zh-CN"/>
        </w:rPr>
        <w:t xml:space="preserve">1 - CLVS </w:t>
      </w:r>
      <w:r>
        <w:rPr>
          <w:rFonts w:ascii="Times New Roman" w:eastAsia="微软雅黑" w:hint="eastAsia"/>
          <w:lang w:eastAsia="zh-CN"/>
        </w:rPr>
        <w:t>环境</w:t>
      </w:r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</w:p>
    <w:p w14:paraId="368D707F" w14:textId="77777777" w:rsidR="00000000" w:rsidRDefault="00000000"/>
    <w:p w14:paraId="6B21835D" w14:textId="77777777" w:rsidR="00000000" w:rsidRDefault="00000000">
      <w:pPr>
        <w:pStyle w:val="2"/>
      </w:pPr>
      <w:bookmarkStart w:id="38" w:name="_Toc482102351"/>
      <w:bookmarkStart w:id="39" w:name="_Toc102375466"/>
      <w:bookmarkStart w:id="40" w:name="_Toc482102286"/>
      <w:bookmarkStart w:id="41" w:name="_Toc215380234"/>
      <w:bookmarkStart w:id="42" w:name="_Toc214071288"/>
      <w:r>
        <w:rPr>
          <w:rFonts w:hint="eastAsia"/>
          <w:lang w:eastAsia="zh-CN"/>
        </w:rPr>
        <w:t>缩略语</w:t>
      </w:r>
      <w:bookmarkEnd w:id="38"/>
      <w:bookmarkEnd w:id="39"/>
      <w:bookmarkEnd w:id="40"/>
      <w:bookmarkEnd w:id="41"/>
      <w:bookmarkEnd w:id="42"/>
    </w:p>
    <w:p w14:paraId="7FB96EB5" w14:textId="77777777" w:rsidR="00000000" w:rsidRDefault="00000000">
      <w:pPr>
        <w:pStyle w:val="a4"/>
      </w:pPr>
    </w:p>
    <w:tbl>
      <w:tblPr>
        <w:tblW w:w="0" w:type="auto"/>
        <w:tblInd w:w="8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93"/>
        <w:gridCol w:w="6135"/>
      </w:tblGrid>
      <w:tr w:rsidR="00000000" w14:paraId="267D4E9C" w14:textId="77777777">
        <w:tc>
          <w:tcPr>
            <w:tcW w:w="1893" w:type="dxa"/>
            <w:tcBorders>
              <w:top w:val="single" w:sz="12" w:space="0" w:color="auto"/>
            </w:tcBorders>
            <w:shd w:val="pct20" w:color="auto" w:fill="auto"/>
          </w:tcPr>
          <w:p w14:paraId="07D91390" w14:textId="77777777" w:rsidR="00000000" w:rsidRDefault="00000000">
            <w:pPr>
              <w:pStyle w:val="a3"/>
              <w:ind w:left="0"/>
              <w:jc w:val="both"/>
              <w:rPr>
                <w:rFonts w:eastAsia="宋体" w:hint="eastAsia"/>
                <w:b/>
                <w:lang w:eastAsia="zh-CN"/>
              </w:rPr>
            </w:pPr>
            <w:r>
              <w:rPr>
                <w:rFonts w:eastAsia="微软雅黑" w:hint="eastAsia"/>
                <w:b/>
                <w:lang w:eastAsia="zh-CN"/>
              </w:rPr>
              <w:t>缩略词</w:t>
            </w:r>
          </w:p>
        </w:tc>
        <w:tc>
          <w:tcPr>
            <w:tcW w:w="6135" w:type="dxa"/>
            <w:tcBorders>
              <w:top w:val="single" w:sz="12" w:space="0" w:color="auto"/>
            </w:tcBorders>
            <w:shd w:val="pct20" w:color="auto" w:fill="auto"/>
          </w:tcPr>
          <w:p w14:paraId="2DD02DE4" w14:textId="77777777" w:rsidR="00000000" w:rsidRDefault="00000000">
            <w:pPr>
              <w:pStyle w:val="a3"/>
              <w:ind w:left="0"/>
              <w:jc w:val="both"/>
              <w:rPr>
                <w:rFonts w:eastAsia="宋体" w:hint="eastAsia"/>
                <w:b/>
                <w:lang w:eastAsia="zh-CN"/>
              </w:rPr>
            </w:pPr>
            <w:r>
              <w:rPr>
                <w:rFonts w:eastAsia="微软雅黑" w:hint="eastAsia"/>
                <w:b/>
                <w:lang w:eastAsia="zh-CN"/>
              </w:rPr>
              <w:t>定义</w:t>
            </w:r>
          </w:p>
        </w:tc>
      </w:tr>
      <w:tr w:rsidR="00000000" w14:paraId="28D3AF30" w14:textId="77777777">
        <w:tc>
          <w:tcPr>
            <w:tcW w:w="1893" w:type="dxa"/>
            <w:tcBorders>
              <w:top w:val="nil"/>
            </w:tcBorders>
          </w:tcPr>
          <w:p w14:paraId="303D74CA" w14:textId="77777777" w:rsidR="00000000" w:rsidRDefault="00000000">
            <w:pPr>
              <w:pStyle w:val="a3"/>
              <w:ind w:left="0"/>
              <w:jc w:val="both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b/>
                <w:bCs/>
                <w:i/>
                <w:iCs/>
                <w:lang w:eastAsia="zh-CN"/>
              </w:rPr>
              <w:lastRenderedPageBreak/>
              <w:t>CLVS</w:t>
            </w:r>
          </w:p>
        </w:tc>
        <w:tc>
          <w:tcPr>
            <w:tcW w:w="6135" w:type="dxa"/>
            <w:tcBorders>
              <w:top w:val="nil"/>
            </w:tcBorders>
          </w:tcPr>
          <w:p w14:paraId="40B6331D" w14:textId="77777777" w:rsidR="00000000" w:rsidRDefault="00000000">
            <w:pPr>
              <w:pStyle w:val="a3"/>
              <w:ind w:left="0"/>
              <w:jc w:val="both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Cerebra</w:t>
            </w:r>
            <w:r>
              <w:rPr>
                <w:rFonts w:eastAsia="微软雅黑" w:hint="eastAsia"/>
                <w:lang w:eastAsia="zh-CN"/>
              </w:rPr>
              <w:t>线视频服务器</w:t>
            </w:r>
          </w:p>
        </w:tc>
      </w:tr>
      <w:tr w:rsidR="00000000" w14:paraId="14B83EE7" w14:textId="77777777">
        <w:tc>
          <w:tcPr>
            <w:tcW w:w="1893" w:type="dxa"/>
          </w:tcPr>
          <w:p w14:paraId="5BF47B22" w14:textId="77777777" w:rsidR="00000000" w:rsidRDefault="00000000">
            <w:pPr>
              <w:pStyle w:val="a3"/>
              <w:ind w:left="0"/>
              <w:jc w:val="both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b/>
                <w:bCs/>
                <w:i/>
                <w:iCs/>
                <w:lang w:eastAsia="zh-CN"/>
              </w:rPr>
              <w:t>硬件</w:t>
            </w:r>
          </w:p>
        </w:tc>
        <w:tc>
          <w:tcPr>
            <w:tcW w:w="6135" w:type="dxa"/>
          </w:tcPr>
          <w:p w14:paraId="4D24B81E" w14:textId="77777777" w:rsidR="00000000" w:rsidRDefault="00000000">
            <w:pPr>
              <w:pStyle w:val="a3"/>
              <w:ind w:left="0"/>
              <w:jc w:val="both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五金器具</w:t>
            </w:r>
          </w:p>
        </w:tc>
      </w:tr>
      <w:tr w:rsidR="00000000" w14:paraId="1AF80DC4" w14:textId="77777777">
        <w:tc>
          <w:tcPr>
            <w:tcW w:w="1893" w:type="dxa"/>
          </w:tcPr>
          <w:p w14:paraId="7B51DBE3" w14:textId="77777777" w:rsidR="00000000" w:rsidRDefault="00000000">
            <w:pPr>
              <w:pStyle w:val="a3"/>
              <w:ind w:left="0"/>
              <w:jc w:val="both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b/>
                <w:bCs/>
                <w:i/>
                <w:iCs/>
                <w:lang w:eastAsia="zh-CN"/>
              </w:rPr>
              <w:t>SW</w:t>
            </w:r>
          </w:p>
        </w:tc>
        <w:tc>
          <w:tcPr>
            <w:tcW w:w="6135" w:type="dxa"/>
          </w:tcPr>
          <w:p w14:paraId="0E6D879B" w14:textId="77777777" w:rsidR="00000000" w:rsidRDefault="00000000">
            <w:pPr>
              <w:pStyle w:val="a3"/>
              <w:ind w:left="0"/>
              <w:jc w:val="both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软件</w:t>
            </w:r>
          </w:p>
        </w:tc>
      </w:tr>
      <w:tr w:rsidR="00000000" w14:paraId="2C84D84D" w14:textId="77777777">
        <w:tc>
          <w:tcPr>
            <w:tcW w:w="1893" w:type="dxa"/>
          </w:tcPr>
          <w:p w14:paraId="3934E47B" w14:textId="77777777" w:rsidR="00000000" w:rsidRDefault="00000000">
            <w:pPr>
              <w:pStyle w:val="a3"/>
              <w:ind w:left="0"/>
              <w:jc w:val="both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b/>
                <w:bCs/>
                <w:i/>
                <w:iCs/>
                <w:lang w:eastAsia="zh-CN"/>
              </w:rPr>
              <w:t>ICD</w:t>
            </w:r>
          </w:p>
        </w:tc>
        <w:tc>
          <w:tcPr>
            <w:tcW w:w="6135" w:type="dxa"/>
          </w:tcPr>
          <w:p w14:paraId="3D2E1914" w14:textId="77777777" w:rsidR="00000000" w:rsidRDefault="00000000">
            <w:pPr>
              <w:pStyle w:val="a3"/>
              <w:ind w:left="0"/>
              <w:jc w:val="both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接口控制文档</w:t>
            </w:r>
          </w:p>
        </w:tc>
      </w:tr>
      <w:tr w:rsidR="00000000" w14:paraId="534CCF45" w14:textId="77777777">
        <w:tc>
          <w:tcPr>
            <w:tcW w:w="1893" w:type="dxa"/>
          </w:tcPr>
          <w:p w14:paraId="7F6AD91C" w14:textId="77777777" w:rsidR="00000000" w:rsidRDefault="00000000">
            <w:pPr>
              <w:pStyle w:val="a3"/>
              <w:ind w:left="0"/>
              <w:jc w:val="both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b/>
                <w:bCs/>
                <w:i/>
                <w:iCs/>
                <w:lang w:eastAsia="zh-CN"/>
              </w:rPr>
              <w:t>API</w:t>
            </w:r>
          </w:p>
        </w:tc>
        <w:tc>
          <w:tcPr>
            <w:tcW w:w="6135" w:type="dxa"/>
          </w:tcPr>
          <w:p w14:paraId="411810E4" w14:textId="77777777" w:rsidR="00000000" w:rsidRDefault="00000000">
            <w:pPr>
              <w:pStyle w:val="a3"/>
              <w:ind w:left="0"/>
              <w:jc w:val="both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应用程序接口</w:t>
            </w:r>
          </w:p>
        </w:tc>
      </w:tr>
      <w:tr w:rsidR="00000000" w14:paraId="5C4D6C57" w14:textId="77777777">
        <w:tc>
          <w:tcPr>
            <w:tcW w:w="1893" w:type="dxa"/>
          </w:tcPr>
          <w:p w14:paraId="44B87F1B" w14:textId="77777777" w:rsidR="00000000" w:rsidRDefault="00000000">
            <w:pPr>
              <w:pStyle w:val="a3"/>
              <w:ind w:left="0"/>
              <w:jc w:val="both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b/>
                <w:bCs/>
                <w:i/>
                <w:iCs/>
                <w:lang w:eastAsia="zh-CN"/>
              </w:rPr>
              <w:t>操作系统</w:t>
            </w:r>
          </w:p>
        </w:tc>
        <w:tc>
          <w:tcPr>
            <w:tcW w:w="6135" w:type="dxa"/>
          </w:tcPr>
          <w:p w14:paraId="74F0FE01" w14:textId="77777777" w:rsidR="00000000" w:rsidRDefault="00000000">
            <w:pPr>
              <w:pStyle w:val="a3"/>
              <w:ind w:left="0"/>
              <w:jc w:val="both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操作系统</w:t>
            </w:r>
          </w:p>
        </w:tc>
      </w:tr>
      <w:tr w:rsidR="00000000" w14:paraId="5E1FB1D3" w14:textId="77777777">
        <w:tc>
          <w:tcPr>
            <w:tcW w:w="1893" w:type="dxa"/>
          </w:tcPr>
          <w:p w14:paraId="214228BD" w14:textId="77777777" w:rsidR="00000000" w:rsidRDefault="00000000">
            <w:pPr>
              <w:pStyle w:val="a3"/>
              <w:ind w:left="0"/>
              <w:jc w:val="both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b/>
                <w:bCs/>
                <w:i/>
                <w:iCs/>
                <w:lang w:eastAsia="zh-CN"/>
              </w:rPr>
              <w:t>统一的</w:t>
            </w:r>
            <w:r>
              <w:rPr>
                <w:rFonts w:eastAsia="微软雅黑" w:hint="eastAsia"/>
                <w:b/>
                <w:bCs/>
                <w:i/>
                <w:iCs/>
                <w:lang w:eastAsia="zh-CN"/>
              </w:rPr>
              <w:t>S</w:t>
            </w:r>
            <w:r>
              <w:rPr>
                <w:rFonts w:eastAsia="微软雅黑" w:hint="eastAsia"/>
                <w:b/>
                <w:bCs/>
                <w:i/>
                <w:iCs/>
                <w:lang w:eastAsia="zh-CN"/>
              </w:rPr>
              <w:t>波段</w:t>
            </w:r>
          </w:p>
        </w:tc>
        <w:tc>
          <w:tcPr>
            <w:tcW w:w="6135" w:type="dxa"/>
          </w:tcPr>
          <w:p w14:paraId="02219A0E" w14:textId="77777777" w:rsidR="00000000" w:rsidRDefault="00000000">
            <w:pPr>
              <w:pStyle w:val="a3"/>
              <w:ind w:left="0"/>
              <w:jc w:val="both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通用串行总线</w:t>
            </w:r>
          </w:p>
        </w:tc>
      </w:tr>
      <w:tr w:rsidR="00000000" w14:paraId="1D21AA3E" w14:textId="77777777">
        <w:tc>
          <w:tcPr>
            <w:tcW w:w="1893" w:type="dxa"/>
          </w:tcPr>
          <w:p w14:paraId="00F5C1FA" w14:textId="77777777" w:rsidR="00000000" w:rsidRDefault="00000000">
            <w:pPr>
              <w:pStyle w:val="a3"/>
              <w:ind w:left="0"/>
              <w:jc w:val="both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b/>
                <w:bCs/>
                <w:i/>
                <w:iCs/>
                <w:lang w:eastAsia="zh-CN"/>
              </w:rPr>
              <w:t>帧率</w:t>
            </w:r>
          </w:p>
        </w:tc>
        <w:tc>
          <w:tcPr>
            <w:tcW w:w="6135" w:type="dxa"/>
          </w:tcPr>
          <w:p w14:paraId="6F1F4186" w14:textId="77777777" w:rsidR="00000000" w:rsidRDefault="00000000">
            <w:pPr>
              <w:pStyle w:val="a3"/>
              <w:ind w:left="0"/>
              <w:jc w:val="both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每秒视频帧数</w:t>
            </w:r>
          </w:p>
        </w:tc>
      </w:tr>
    </w:tbl>
    <w:p w14:paraId="2F8CD594" w14:textId="77777777" w:rsidR="00000000" w:rsidRDefault="00000000">
      <w:pPr>
        <w:pStyle w:val="a4"/>
        <w:rPr>
          <w:rFonts w:eastAsia="宋体" w:hint="eastAsia"/>
          <w:lang w:eastAsia="zh-CN"/>
        </w:rPr>
      </w:pPr>
      <w:bookmarkStart w:id="43" w:name="_Toc215453895"/>
      <w:bookmarkStart w:id="44" w:name="_Toc482103309"/>
      <w:bookmarkStart w:id="45" w:name="_Toc482103463"/>
      <w:bookmarkStart w:id="46" w:name="_Toc482103494"/>
      <w:bookmarkStart w:id="47" w:name="_Toc482017513"/>
      <w:bookmarkStart w:id="48" w:name="_Toc482020687"/>
      <w:bookmarkStart w:id="49" w:name="_Toc480813879"/>
      <w:bookmarkStart w:id="50" w:name="_Toc482101047"/>
      <w:bookmarkStart w:id="51" w:name="_Toc482017455"/>
      <w:bookmarkStart w:id="52" w:name="_Toc482017576"/>
      <w:bookmarkStart w:id="53" w:name="_Toc482016463"/>
      <w:bookmarkStart w:id="54" w:name="_Toc482020792"/>
      <w:bookmarkStart w:id="55" w:name="_Toc482023725"/>
      <w:bookmarkStart w:id="56" w:name="_Toc482101015"/>
      <w:bookmarkStart w:id="57" w:name="_Toc482101079"/>
      <w:bookmarkStart w:id="58" w:name="_Toc357424413"/>
      <w:bookmarkStart w:id="59" w:name="_Toc357421086"/>
      <w:r>
        <w:rPr>
          <w:rFonts w:ascii="Times New Roman" w:eastAsia="微软雅黑" w:hint="eastAsia"/>
          <w:lang w:eastAsia="zh-CN"/>
        </w:rPr>
        <w:t>图</w:t>
      </w:r>
      <w:r>
        <w:rPr>
          <w:rFonts w:ascii="Times New Roman" w:eastAsia="微软雅黑" w:hint="eastAsia"/>
          <w:lang w:eastAsia="zh-CN"/>
        </w:rPr>
        <w:t>2-</w:t>
      </w:r>
      <w:r>
        <w:rPr>
          <w:rFonts w:ascii="Times New Roman" w:eastAsia="微软雅黑" w:hint="eastAsia"/>
          <w:lang w:eastAsia="zh-CN"/>
        </w:rPr>
        <w:t>缩略语</w:t>
      </w:r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</w:p>
    <w:p w14:paraId="48EA6C6D" w14:textId="77777777" w:rsidR="00000000" w:rsidRDefault="00000000">
      <w:r>
        <w:br w:type="page"/>
      </w:r>
    </w:p>
    <w:p w14:paraId="644E6D62" w14:textId="77777777" w:rsidR="00000000" w:rsidRDefault="00000000">
      <w:pPr>
        <w:pStyle w:val="2"/>
      </w:pPr>
      <w:bookmarkStart w:id="60" w:name="_Toc482102353"/>
      <w:bookmarkStart w:id="61" w:name="_Toc102375467"/>
      <w:bookmarkStart w:id="62" w:name="_Toc215380236"/>
      <w:bookmarkStart w:id="63" w:name="_Toc214071290"/>
      <w:bookmarkStart w:id="64" w:name="_Toc482102288"/>
      <w:r>
        <w:rPr>
          <w:rFonts w:hint="eastAsia"/>
          <w:lang w:eastAsia="zh-CN"/>
        </w:rPr>
        <w:t>参考文献</w:t>
      </w:r>
      <w:bookmarkEnd w:id="60"/>
      <w:bookmarkEnd w:id="61"/>
      <w:bookmarkEnd w:id="62"/>
      <w:bookmarkEnd w:id="63"/>
      <w:bookmarkEnd w:id="64"/>
    </w:p>
    <w:p w14:paraId="2FC73600" w14:textId="77777777" w:rsidR="00000000" w:rsidRDefault="00000000"/>
    <w:p w14:paraId="086F58F9" w14:textId="77777777" w:rsidR="00000000" w:rsidRDefault="00000000">
      <w:pPr>
        <w:ind w:left="709"/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CerebraLine</w:t>
      </w:r>
      <w:r>
        <w:rPr>
          <w:rFonts w:eastAsia="微软雅黑" w:hint="eastAsia"/>
          <w:lang w:eastAsia="zh-CN"/>
        </w:rPr>
        <w:t>视频项目</w:t>
      </w:r>
      <w:r>
        <w:rPr>
          <w:rFonts w:eastAsia="微软雅黑" w:hint="eastAsia"/>
          <w:lang w:eastAsia="zh-CN"/>
        </w:rPr>
        <w:t xml:space="preserve"> - </w:t>
      </w:r>
      <w:r>
        <w:rPr>
          <w:rFonts w:eastAsia="微软雅黑" w:hint="eastAsia"/>
          <w:lang w:eastAsia="zh-CN"/>
        </w:rPr>
        <w:t>界面控制文档</w:t>
      </w:r>
      <w:r>
        <w:rPr>
          <w:rFonts w:eastAsia="微软雅黑" w:hint="eastAsia"/>
          <w:lang w:eastAsia="zh-CN"/>
        </w:rPr>
        <w:t xml:space="preserve"> - ICD - CGC -341-000</w:t>
      </w:r>
    </w:p>
    <w:p w14:paraId="32B4FA10" w14:textId="77777777" w:rsidR="00000000" w:rsidRDefault="00000000">
      <w:pPr>
        <w:ind w:left="709"/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CerebraLine</w:t>
      </w:r>
      <w:r>
        <w:rPr>
          <w:rFonts w:eastAsia="微软雅黑" w:hint="eastAsia"/>
          <w:lang w:eastAsia="zh-CN"/>
        </w:rPr>
        <w:t>视频项目</w:t>
      </w:r>
      <w:r>
        <w:rPr>
          <w:rFonts w:eastAsia="微软雅黑" w:hint="eastAsia"/>
          <w:lang w:eastAsia="zh-CN"/>
        </w:rPr>
        <w:t xml:space="preserve"> - </w:t>
      </w:r>
      <w:r>
        <w:rPr>
          <w:rFonts w:eastAsia="微软雅黑" w:hint="eastAsia"/>
          <w:lang w:eastAsia="zh-CN"/>
        </w:rPr>
        <w:t>软件需求规格说明书</w:t>
      </w:r>
      <w:r>
        <w:rPr>
          <w:rFonts w:eastAsia="微软雅黑" w:hint="eastAsia"/>
          <w:lang w:eastAsia="zh-CN"/>
        </w:rPr>
        <w:t xml:space="preserve"> - SRS - CGC -341-001</w:t>
      </w:r>
    </w:p>
    <w:p w14:paraId="63E9F4BA" w14:textId="77777777" w:rsidR="00000000" w:rsidRDefault="00000000"/>
    <w:p w14:paraId="215E7743" w14:textId="77777777" w:rsidR="00000000" w:rsidRDefault="00000000"/>
    <w:p w14:paraId="40120A33" w14:textId="77777777" w:rsidR="00000000" w:rsidRDefault="00000000">
      <w:pPr>
        <w:pStyle w:val="1"/>
      </w:pPr>
      <w:bookmarkStart w:id="65" w:name="_Toc482102290"/>
      <w:bookmarkStart w:id="66" w:name="_Toc482102355"/>
      <w:bookmarkStart w:id="67" w:name="_Toc214071295"/>
      <w:bookmarkStart w:id="68" w:name="_Toc215380241"/>
      <w:bookmarkStart w:id="69" w:name="_Toc102375468"/>
      <w:r>
        <w:rPr>
          <w:rFonts w:hint="eastAsia"/>
          <w:lang w:eastAsia="zh-CN"/>
        </w:rPr>
        <w:t>系统体系结构</w:t>
      </w:r>
      <w:bookmarkEnd w:id="65"/>
      <w:bookmarkEnd w:id="66"/>
      <w:bookmarkEnd w:id="67"/>
      <w:bookmarkEnd w:id="68"/>
      <w:bookmarkEnd w:id="69"/>
    </w:p>
    <w:p w14:paraId="0F1E1D99" w14:textId="77777777" w:rsidR="00000000" w:rsidRDefault="00000000">
      <w:pPr>
        <w:ind w:left="567"/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 xml:space="preserve"> </w:t>
      </w:r>
    </w:p>
    <w:p w14:paraId="11622C9C" w14:textId="77777777" w:rsidR="00000000" w:rsidRDefault="00000000">
      <w:pPr>
        <w:pStyle w:val="2"/>
        <w:numPr>
          <w:ilvl w:val="1"/>
          <w:numId w:val="4"/>
        </w:numPr>
        <w:spacing w:before="0" w:after="0"/>
        <w:ind w:right="709"/>
      </w:pPr>
      <w:bookmarkStart w:id="70" w:name="_Toc102375469"/>
      <w:r>
        <w:rPr>
          <w:rFonts w:ascii="Times New Roman" w:eastAsia="微软雅黑" w:hint="eastAsia"/>
          <w:lang w:eastAsia="zh-CN"/>
        </w:rPr>
        <w:t>Cerebra Line</w:t>
      </w:r>
      <w:r>
        <w:rPr>
          <w:rFonts w:ascii="Times New Roman" w:eastAsia="微软雅黑" w:hint="eastAsia"/>
          <w:lang w:eastAsia="zh-CN"/>
        </w:rPr>
        <w:t>视频硬件</w:t>
      </w:r>
      <w:bookmarkEnd w:id="70"/>
    </w:p>
    <w:p w14:paraId="7E560EB8" w14:textId="77777777" w:rsidR="00000000" w:rsidRDefault="00000000"/>
    <w:p w14:paraId="467FB5EF" w14:textId="2F9A52F8" w:rsidR="00000000" w:rsidRDefault="00D36719">
      <w:r>
        <w:rPr>
          <w:noProof/>
          <w:sz w:val="22"/>
          <w:lang w:val="en-US" w:eastAsia="zh-CN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6387262" wp14:editId="070D9859">
                <wp:simplePos x="0" y="0"/>
                <wp:positionH relativeFrom="column">
                  <wp:posOffset>1214755</wp:posOffset>
                </wp:positionH>
                <wp:positionV relativeFrom="paragraph">
                  <wp:posOffset>100965</wp:posOffset>
                </wp:positionV>
                <wp:extent cx="3303905" cy="2579370"/>
                <wp:effectExtent l="5080" t="12700" r="5715" b="8255"/>
                <wp:wrapNone/>
                <wp:docPr id="1045066933" name="组合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03905" cy="2579370"/>
                          <a:chOff x="3491" y="299"/>
                          <a:chExt cx="5203" cy="4062"/>
                        </a:xfrm>
                      </wpg:grpSpPr>
                      <wps:wsp>
                        <wps:cNvPr id="1133192558" name="文本框 134"/>
                        <wps:cNvSpPr txBox="1">
                          <a:spLocks noChangeArrowheads="1"/>
                        </wps:cNvSpPr>
                        <wps:spPr bwMode="auto">
                          <a:xfrm>
                            <a:off x="3491" y="299"/>
                            <a:ext cx="5203" cy="406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91384D" w14:textId="77777777" w:rsidR="00000000" w:rsidRDefault="00000000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71807561" name="组合 135"/>
                        <wpg:cNvGrpSpPr>
                          <a:grpSpLocks/>
                        </wpg:cNvGrpSpPr>
                        <wpg:grpSpPr bwMode="auto">
                          <a:xfrm>
                            <a:off x="3875" y="557"/>
                            <a:ext cx="4533" cy="3397"/>
                            <a:chOff x="3875" y="557"/>
                            <a:chExt cx="4533" cy="3397"/>
                          </a:xfrm>
                        </wpg:grpSpPr>
                        <wps:wsp>
                          <wps:cNvPr id="1824771227" name="矩形 120"/>
                          <wps:cNvSpPr>
                            <a:spLocks noChangeArrowheads="1"/>
                          </wps:cNvSpPr>
                          <wps:spPr bwMode="auto">
                            <a:xfrm>
                              <a:off x="3875" y="557"/>
                              <a:ext cx="3252" cy="247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596971D" w14:textId="77777777" w:rsidR="00000000" w:rsidRDefault="00000000">
                                <w:pPr>
                                  <w:rPr>
                                    <w:rFonts w:eastAsia="宋体" w:hint="eastAsia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eastAsia="微软雅黑" w:hint="eastAsia"/>
                                    <w:lang w:eastAsia="zh-CN"/>
                                  </w:rPr>
                                  <w:t xml:space="preserve">            X64</w:t>
                                </w:r>
                                <w:r>
                                  <w:rPr>
                                    <w:rFonts w:eastAsia="微软雅黑" w:hint="eastAsia"/>
                                    <w:lang w:eastAsia="zh-CN"/>
                                  </w:rPr>
                                  <w:t>计算机</w:t>
                                </w:r>
                              </w:p>
                              <w:p w14:paraId="0D30147F" w14:textId="77777777" w:rsidR="00000000" w:rsidRDefault="00000000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6226073" name="自选图形 121"/>
                          <wps:cNvSpPr>
                            <a:spLocks noChangeArrowheads="1"/>
                          </wps:cNvSpPr>
                          <wps:spPr bwMode="auto">
                            <a:xfrm>
                              <a:off x="4703" y="1223"/>
                              <a:ext cx="1721" cy="46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FFFFFF"/>
                                </a:gs>
                                <a:gs pos="100000">
                                  <a:srgbClr val="B6DDE8"/>
                                </a:gs>
                              </a:gsLst>
                              <a:lin ang="5400000" scaled="1"/>
                            </a:gradFill>
                            <a:ln w="12700" cmpd="sng">
                              <a:solidFill>
                                <a:srgbClr val="92CDDC"/>
                              </a:solidFill>
                              <a:round/>
                              <a:headEnd/>
                              <a:tailEnd/>
                            </a:ln>
                            <a:effectLst>
                              <a:outerShdw dist="28398" dir="3806097" algn="ctr" rotWithShape="0">
                                <a:srgbClr val="205867">
                                  <a:alpha val="50000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14:paraId="73582007" w14:textId="77777777" w:rsidR="00000000" w:rsidRDefault="00000000">
                                <w:pPr>
                                  <w:jc w:val="center"/>
                                  <w:rPr>
                                    <w:rFonts w:eastAsia="宋体" w:hint="eastAsia"/>
                                    <w:sz w:val="18"/>
                                    <w:szCs w:val="18"/>
                                    <w:highlight w:val="yellow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eastAsia="微软雅黑" w:hint="eastAsia"/>
                                    <w:sz w:val="18"/>
                                    <w:szCs w:val="18"/>
                                    <w:highlight w:val="yellow"/>
                                    <w:lang w:eastAsia="zh-CN"/>
                                  </w:rPr>
                                  <w:t>触摸屏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3378822" name="自选图形 123"/>
                          <wps:cNvSpPr>
                            <a:spLocks noChangeArrowheads="1"/>
                          </wps:cNvSpPr>
                          <wps:spPr bwMode="auto">
                            <a:xfrm>
                              <a:off x="4406" y="2174"/>
                              <a:ext cx="751" cy="570"/>
                            </a:xfrm>
                            <a:prstGeom prst="flowChartMagneticDisk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FFFFFF"/>
                                </a:gs>
                                <a:gs pos="100000">
                                  <a:srgbClr val="CCC0D9"/>
                                </a:gs>
                              </a:gsLst>
                              <a:lin ang="5400000" scaled="1"/>
                            </a:gradFill>
                            <a:ln w="12700" cmpd="sng">
                              <a:solidFill>
                                <a:srgbClr val="B2A1C7"/>
                              </a:solidFill>
                              <a:round/>
                              <a:headEnd/>
                              <a:tailEnd/>
                            </a:ln>
                            <a:effectLst>
                              <a:outerShdw dist="28398" dir="3806097" algn="ctr" rotWithShape="0">
                                <a:srgbClr val="3F3151">
                                  <a:alpha val="50000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14:paraId="04DCED23" w14:textId="77777777" w:rsidR="00000000" w:rsidRDefault="00000000">
                                <w:pPr>
                                  <w:jc w:val="center"/>
                                  <w:rPr>
                                    <w:rFonts w:eastAsia="宋体" w:hint="eastAsia"/>
                                    <w:sz w:val="16"/>
                                    <w:szCs w:val="16"/>
                                    <w:highlight w:val="yellow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eastAsia="微软雅黑" w:hint="eastAsia"/>
                                    <w:sz w:val="16"/>
                                    <w:szCs w:val="16"/>
                                    <w:highlight w:val="yellow"/>
                                    <w:lang w:eastAsia="zh-CN"/>
                                  </w:rPr>
                                  <w:t>磁盘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8367823" name="自选图形 124"/>
                          <wps:cNvSpPr>
                            <a:spLocks noChangeArrowheads="1"/>
                          </wps:cNvSpPr>
                          <wps:spPr bwMode="auto">
                            <a:xfrm>
                              <a:off x="5829" y="2174"/>
                              <a:ext cx="704" cy="489"/>
                            </a:xfrm>
                            <a:prstGeom prst="can">
                              <a:avLst>
                                <a:gd name="adj" fmla="val 25000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FFFFFF"/>
                                </a:gs>
                                <a:gs pos="100000">
                                  <a:srgbClr val="CCC0D9"/>
                                </a:gs>
                              </a:gsLst>
                              <a:lin ang="5400000" scaled="1"/>
                            </a:gradFill>
                            <a:ln w="12700" cmpd="sng">
                              <a:solidFill>
                                <a:srgbClr val="B2A1C7"/>
                              </a:solidFill>
                              <a:round/>
                              <a:headEnd/>
                              <a:tailEnd/>
                            </a:ln>
                            <a:effectLst>
                              <a:outerShdw dist="28398" dir="3806097" algn="ctr" rotWithShape="0">
                                <a:srgbClr val="3F3151">
                                  <a:alpha val="50000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14:paraId="5AEE3D38" w14:textId="77777777" w:rsidR="00000000" w:rsidRDefault="00000000">
                                <w:pPr>
                                  <w:jc w:val="center"/>
                                  <w:rPr>
                                    <w:rFonts w:eastAsia="宋体" w:hint="eastAsia"/>
                                    <w:sz w:val="16"/>
                                    <w:szCs w:val="16"/>
                                    <w:highlight w:val="yellow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eastAsia="微软雅黑" w:hint="eastAsia"/>
                                    <w:sz w:val="16"/>
                                    <w:szCs w:val="16"/>
                                    <w:highlight w:val="yellow"/>
                                    <w:lang w:eastAsia="zh-CN"/>
                                  </w:rPr>
                                  <w:t>固态硬盘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9132979" name="自选图形 125"/>
                          <wps:cNvSpPr>
                            <a:spLocks noChangeArrowheads="1"/>
                          </wps:cNvSpPr>
                          <wps:spPr bwMode="auto">
                            <a:xfrm>
                              <a:off x="4031" y="3492"/>
                              <a:ext cx="1360" cy="46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FFFFFF"/>
                                </a:gs>
                                <a:gs pos="100000">
                                  <a:srgbClr val="E5B8B7"/>
                                </a:gs>
                              </a:gsLst>
                              <a:lin ang="5400000" scaled="1"/>
                            </a:gradFill>
                            <a:ln w="12700" cmpd="sng">
                              <a:solidFill>
                                <a:srgbClr val="D99594"/>
                              </a:solidFill>
                              <a:round/>
                              <a:headEnd/>
                              <a:tailEnd/>
                            </a:ln>
                            <a:effectLst>
                              <a:outerShdw dist="28398" dir="3806097" algn="ctr" rotWithShape="0">
                                <a:srgbClr val="622423">
                                  <a:alpha val="50000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14:paraId="67C7FD32" w14:textId="77777777" w:rsidR="00000000" w:rsidRDefault="00000000">
                                <w:pPr>
                                  <w:jc w:val="center"/>
                                  <w:rPr>
                                    <w:rFonts w:eastAsia="宋体" w:hint="eastAsia"/>
                                    <w:sz w:val="22"/>
                                    <w:szCs w:val="22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eastAsia="微软雅黑" w:hint="eastAsia"/>
                                    <w:sz w:val="22"/>
                                    <w:szCs w:val="22"/>
                                    <w:lang w:eastAsia="zh-CN"/>
                                  </w:rPr>
                                  <w:t>EEG FE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3222341" name="自选图形 126"/>
                          <wps:cNvSpPr>
                            <a:spLocks noChangeArrowheads="1"/>
                          </wps:cNvSpPr>
                          <wps:spPr bwMode="auto">
                            <a:xfrm>
                              <a:off x="5704" y="3492"/>
                              <a:ext cx="1299" cy="46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FFFFFF"/>
                                </a:gs>
                                <a:gs pos="100000">
                                  <a:srgbClr val="B8CCE4"/>
                                </a:gs>
                              </a:gsLst>
                              <a:lin ang="5400000" scaled="1"/>
                            </a:gradFill>
                            <a:ln w="12700" cmpd="sng">
                              <a:solidFill>
                                <a:srgbClr val="95B3D7"/>
                              </a:solidFill>
                              <a:round/>
                              <a:headEnd/>
                              <a:tailEnd/>
                            </a:ln>
                            <a:effectLst>
                              <a:outerShdw dist="28398" dir="3806097" algn="ctr" rotWithShape="0">
                                <a:srgbClr val="243F60">
                                  <a:alpha val="50000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14:paraId="5F0715B1" w14:textId="77777777" w:rsidR="00000000" w:rsidRDefault="00000000">
                                <w:pPr>
                                  <w:jc w:val="center"/>
                                  <w:rPr>
                                    <w:rFonts w:eastAsia="宋体" w:hint="eastAsia"/>
                                    <w:sz w:val="16"/>
                                    <w:szCs w:val="16"/>
                                    <w:highlight w:val="yellow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eastAsia="微软雅黑" w:hint="eastAsia"/>
                                    <w:sz w:val="16"/>
                                    <w:szCs w:val="16"/>
                                    <w:highlight w:val="yellow"/>
                                    <w:lang w:eastAsia="zh-CN"/>
                                  </w:rPr>
                                  <w:t>USB</w:t>
                                </w:r>
                                <w:r>
                                  <w:rPr>
                                    <w:rFonts w:eastAsia="微软雅黑" w:hint="eastAsia"/>
                                    <w:sz w:val="16"/>
                                    <w:szCs w:val="16"/>
                                    <w:highlight w:val="yellow"/>
                                    <w:lang w:eastAsia="zh-CN"/>
                                  </w:rPr>
                                  <w:t>摄像头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6183295" name="自选图形 127"/>
                          <wps:cNvSpPr>
                            <a:spLocks noChangeArrowheads="1"/>
                          </wps:cNvSpPr>
                          <wps:spPr bwMode="auto">
                            <a:xfrm>
                              <a:off x="7517" y="1223"/>
                              <a:ext cx="891" cy="46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FFFFFF"/>
                                </a:gs>
                                <a:gs pos="100000">
                                  <a:srgbClr val="E5B8B7"/>
                                </a:gs>
                              </a:gsLst>
                              <a:lin ang="5400000" scaled="1"/>
                            </a:gradFill>
                            <a:ln w="12700" cmpd="sng">
                              <a:solidFill>
                                <a:srgbClr val="D99594"/>
                              </a:solidFill>
                              <a:round/>
                              <a:headEnd/>
                              <a:tailEnd/>
                            </a:ln>
                            <a:effectLst>
                              <a:outerShdw dist="28398" dir="3806097" algn="ctr" rotWithShape="0">
                                <a:srgbClr val="622423">
                                  <a:alpha val="50000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14:paraId="53FE04BF" w14:textId="77777777" w:rsidR="00000000" w:rsidRDefault="00000000">
                                <w:pPr>
                                  <w:jc w:val="center"/>
                                  <w:rPr>
                                    <w:rFonts w:eastAsia="宋体" w:hint="eastAsia"/>
                                    <w:sz w:val="16"/>
                                    <w:szCs w:val="16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eastAsia="微软雅黑" w:hint="eastAsia"/>
                                    <w:sz w:val="16"/>
                                    <w:szCs w:val="16"/>
                                    <w:lang w:eastAsia="zh-CN"/>
                                  </w:rPr>
                                  <w:t>K.B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3747392" name="自选图形 128"/>
                          <wps:cNvSpPr>
                            <a:spLocks noChangeArrowheads="1"/>
                          </wps:cNvSpPr>
                          <wps:spPr bwMode="auto">
                            <a:xfrm>
                              <a:off x="7517" y="2038"/>
                              <a:ext cx="891" cy="475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FFFFFF"/>
                                </a:gs>
                                <a:gs pos="100000">
                                  <a:srgbClr val="D6E3BC"/>
                                </a:gs>
                              </a:gsLst>
                              <a:lin ang="5400000" scaled="1"/>
                            </a:gradFill>
                            <a:ln w="12700" cmpd="sng">
                              <a:solidFill>
                                <a:srgbClr val="C2D69B"/>
                              </a:solidFill>
                              <a:round/>
                              <a:headEnd/>
                              <a:tailEnd/>
                            </a:ln>
                            <a:effectLst>
                              <a:outerShdw dist="28398" dir="3806097" algn="ctr" rotWithShape="0">
                                <a:srgbClr val="4E6128">
                                  <a:alpha val="50000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14:paraId="1B89B8D4" w14:textId="77777777" w:rsidR="00000000" w:rsidRDefault="00000000">
                                <w:pPr>
                                  <w:jc w:val="center"/>
                                  <w:rPr>
                                    <w:rFonts w:eastAsia="宋体" w:hint="eastAsia"/>
                                    <w:sz w:val="16"/>
                                    <w:szCs w:val="16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eastAsia="微软雅黑" w:hint="eastAsia"/>
                                    <w:sz w:val="16"/>
                                    <w:szCs w:val="16"/>
                                    <w:lang w:eastAsia="zh-CN"/>
                                  </w:rPr>
                                  <w:t>鼠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40965661" name="自选图形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127" y="1495"/>
                              <a:ext cx="39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2682002" name="自选图形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127" y="2282"/>
                              <a:ext cx="39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77585436" name="自选图形 13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703" y="3030"/>
                              <a:ext cx="0" cy="462"/>
                            </a:xfrm>
                            <a:prstGeom prst="straightConnector1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7685247" name="自选图形 13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424" y="3030"/>
                              <a:ext cx="0" cy="462"/>
                            </a:xfrm>
                            <a:prstGeom prst="straightConnector1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387262" id="组合 136" o:spid="_x0000_s1038" style="position:absolute;margin-left:95.65pt;margin-top:7.95pt;width:260.15pt;height:203.1pt;z-index:251664384" coordorigin="3491,299" coordsize="5203,40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">
                <v:shape id="文本框 134" o:spid="_x0000_s1039" type="#_x0000_t202" style="position:absolute;left:3491;top:299;width:5203;height:40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">
                  <v:textbox>
                    <w:txbxContent>
                      <w:p w14:paraId="0A91384D" w14:textId="77777777" w:rsidR="00000000" w:rsidRDefault="00000000"/>
                    </w:txbxContent>
                  </v:textbox>
                </v:shape>
                <v:group id="组合 135" o:spid="_x0000_s1040" style="position:absolute;left:3875;top:557;width:4533;height:3397" coordorigin="3875,557" coordsize="4533,3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">
                  <v:rect id="矩形 120" o:spid="_x0000_s1041" style="position:absolute;left:3875;top:557;width:3252;height:2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">
                    <v:textbox>
                      <w:txbxContent>
                        <w:p w14:paraId="5596971D" w14:textId="77777777" w:rsidR="00000000" w:rsidRDefault="00000000">
                          <w:pPr>
                            <w:rPr>
                              <w:rFonts w:eastAsia="宋体" w:hint="eastAsia"/>
                              <w:lang w:eastAsia="zh-CN"/>
                            </w:rPr>
                          </w:pPr>
                          <w:r>
                            <w:rPr>
                              <w:rFonts w:eastAsia="微软雅黑" w:hint="eastAsia"/>
                              <w:lang w:eastAsia="zh-CN"/>
                            </w:rPr>
                            <w:t xml:space="preserve">            X64</w:t>
                          </w:r>
                          <w:r>
                            <w:rPr>
                              <w:rFonts w:eastAsia="微软雅黑" w:hint="eastAsia"/>
                              <w:lang w:eastAsia="zh-CN"/>
                            </w:rPr>
                            <w:t>计算机</w:t>
                          </w:r>
                        </w:p>
                        <w:p w14:paraId="0D30147F" w14:textId="77777777" w:rsidR="00000000" w:rsidRDefault="00000000"/>
                      </w:txbxContent>
                    </v:textbox>
                  </v:rect>
                  <v:roundrect id="自选图形 121" o:spid="_x0000_s1042" style="position:absolute;left:4703;top:1223;width:1721;height:46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" strokecolor="#92cddc" strokeweight="1pt">
                    <v:fill color2="#b6dde8" focus="100%" type="gradient"/>
                    <v:shadow on="t" color="#205867" opacity=".5" offset="1pt"/>
                    <v:textbox>
                      <w:txbxContent>
                        <w:p w14:paraId="73582007" w14:textId="77777777" w:rsidR="00000000" w:rsidRDefault="00000000">
                          <w:pPr>
                            <w:jc w:val="center"/>
                            <w:rPr>
                              <w:rFonts w:eastAsia="宋体" w:hint="eastAsia"/>
                              <w:sz w:val="18"/>
                              <w:szCs w:val="18"/>
                              <w:highlight w:val="yellow"/>
                              <w:lang w:eastAsia="zh-CN"/>
                            </w:rPr>
                          </w:pPr>
                          <w:r>
                            <w:rPr>
                              <w:rFonts w:eastAsia="微软雅黑" w:hint="eastAsia"/>
                              <w:sz w:val="18"/>
                              <w:szCs w:val="18"/>
                              <w:highlight w:val="yellow"/>
                              <w:lang w:eastAsia="zh-CN"/>
                            </w:rPr>
                            <w:t>触摸屏</w:t>
                          </w:r>
                        </w:p>
                      </w:txbxContent>
                    </v:textbox>
                  </v:roundrect>
                  <v:shapetype id="_x0000_t132" coordsize="21600,21600" o:spt="132" path="m10800,qx,3391l,18209qy10800,21600,21600,18209l21600,3391qy10800,xem,3391nfqy10800,6782,21600,3391e">
                    <v:path o:extrusionok="f" gradientshapeok="t" o:connecttype="custom" o:connectlocs="10800,6782;10800,0;0,10800;10800,21600;21600,10800" o:connectangles="270,270,180,90,0" textboxrect="0,6782,21600,18209"/>
                  </v:shapetype>
                  <v:shape id="自选图形 123" o:spid="_x0000_s1043" type="#_x0000_t132" style="position:absolute;left:4406;top:2174;width:751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" strokecolor="#b2a1c7" strokeweight="1pt">
                    <v:fill color2="#ccc0d9" focus="100%" type="gradient"/>
                    <v:shadow on="t" color="#3f3151" opacity=".5" offset="1pt"/>
                    <v:textbox>
                      <w:txbxContent>
                        <w:p w14:paraId="04DCED23" w14:textId="77777777" w:rsidR="00000000" w:rsidRDefault="00000000">
                          <w:pPr>
                            <w:jc w:val="center"/>
                            <w:rPr>
                              <w:rFonts w:eastAsia="宋体" w:hint="eastAsia"/>
                              <w:sz w:val="16"/>
                              <w:szCs w:val="16"/>
                              <w:highlight w:val="yellow"/>
                              <w:lang w:eastAsia="zh-CN"/>
                            </w:rPr>
                          </w:pPr>
                          <w:r>
                            <w:rPr>
                              <w:rFonts w:eastAsia="微软雅黑" w:hint="eastAsia"/>
                              <w:sz w:val="16"/>
                              <w:szCs w:val="16"/>
                              <w:highlight w:val="yellow"/>
                              <w:lang w:eastAsia="zh-CN"/>
                            </w:rPr>
                            <w:t>磁盘</w:t>
                          </w:r>
                        </w:p>
                      </w:txbxContent>
                    </v:textbox>
                  </v:shape>
                  <v:shapetype id="_x0000_t22" coordsize="21600,21600" o:spt="22" adj="5400" path="m10800,qx0@1l0@2qy10800,21600,21600@2l21600@1qy10800,xem0@1qy10800@0,21600@1nfe">
                    <v:formulas>
                      <v:f eqn="val #0"/>
                      <v:f eqn="prod #0 1 2"/>
                      <v:f eqn="sum height 0 @1"/>
                    </v:formulas>
                    <v:path o:extrusionok="f" gradientshapeok="t" o:connecttype="custom" o:connectlocs="10800,@0;10800,0;0,10800;10800,21600;21600,10800" o:connectangles="270,270,180,90,0" textboxrect="0,@0,21600,@2"/>
                    <v:handles>
                      <v:h position="center,#0" yrange="0,10800"/>
                    </v:handles>
                    <o:complex v:ext="view"/>
                  </v:shapetype>
                  <v:shape id="自选图形 124" o:spid="_x0000_s1044" type="#_x0000_t22" style="position:absolute;left:5829;top:2174;width:704;height: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" strokecolor="#b2a1c7" strokeweight="1pt">
                    <v:fill color2="#ccc0d9" focus="100%" type="gradient"/>
                    <v:shadow on="t" color="#3f3151" opacity=".5" offset="1pt"/>
                    <v:textbox>
                      <w:txbxContent>
                        <w:p w14:paraId="5AEE3D38" w14:textId="77777777" w:rsidR="00000000" w:rsidRDefault="00000000">
                          <w:pPr>
                            <w:jc w:val="center"/>
                            <w:rPr>
                              <w:rFonts w:eastAsia="宋体" w:hint="eastAsia"/>
                              <w:sz w:val="16"/>
                              <w:szCs w:val="16"/>
                              <w:highlight w:val="yellow"/>
                              <w:lang w:eastAsia="zh-CN"/>
                            </w:rPr>
                          </w:pPr>
                          <w:r>
                            <w:rPr>
                              <w:rFonts w:eastAsia="微软雅黑" w:hint="eastAsia"/>
                              <w:sz w:val="16"/>
                              <w:szCs w:val="16"/>
                              <w:highlight w:val="yellow"/>
                              <w:lang w:eastAsia="zh-CN"/>
                            </w:rPr>
                            <w:t>固态硬盘</w:t>
                          </w:r>
                        </w:p>
                      </w:txbxContent>
                    </v:textbox>
                  </v:shape>
                  <v:roundrect id="自选图形 125" o:spid="_x0000_s1045" style="position:absolute;left:4031;top:3492;width:1360;height:46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" strokecolor="#d99594" strokeweight="1pt">
                    <v:fill color2="#e5b8b7" focus="100%" type="gradient"/>
                    <v:shadow on="t" color="#622423" opacity=".5" offset="1pt"/>
                    <v:textbox>
                      <w:txbxContent>
                        <w:p w14:paraId="67C7FD32" w14:textId="77777777" w:rsidR="00000000" w:rsidRDefault="00000000">
                          <w:pPr>
                            <w:jc w:val="center"/>
                            <w:rPr>
                              <w:rFonts w:eastAsia="宋体" w:hint="eastAsia"/>
                              <w:sz w:val="22"/>
                              <w:szCs w:val="22"/>
                              <w:lang w:eastAsia="zh-CN"/>
                            </w:rPr>
                          </w:pPr>
                          <w:r>
                            <w:rPr>
                              <w:rFonts w:eastAsia="微软雅黑" w:hint="eastAsia"/>
                              <w:sz w:val="22"/>
                              <w:szCs w:val="22"/>
                              <w:lang w:eastAsia="zh-CN"/>
                            </w:rPr>
                            <w:t>EEG FE</w:t>
                          </w:r>
                        </w:p>
                      </w:txbxContent>
                    </v:textbox>
                  </v:roundrect>
                  <v:roundrect id="自选图形 126" o:spid="_x0000_s1046" style="position:absolute;left:5704;top:3492;width:1299;height:46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" strokecolor="#95b3d7" strokeweight="1pt">
                    <v:fill color2="#b8cce4" focus="100%" type="gradient"/>
                    <v:shadow on="t" color="#243f60" opacity=".5" offset="1pt"/>
                    <v:textbox>
                      <w:txbxContent>
                        <w:p w14:paraId="5F0715B1" w14:textId="77777777" w:rsidR="00000000" w:rsidRDefault="00000000">
                          <w:pPr>
                            <w:jc w:val="center"/>
                            <w:rPr>
                              <w:rFonts w:eastAsia="宋体" w:hint="eastAsia"/>
                              <w:sz w:val="16"/>
                              <w:szCs w:val="16"/>
                              <w:highlight w:val="yellow"/>
                              <w:lang w:eastAsia="zh-CN"/>
                            </w:rPr>
                          </w:pPr>
                          <w:r>
                            <w:rPr>
                              <w:rFonts w:eastAsia="微软雅黑" w:hint="eastAsia"/>
                              <w:sz w:val="16"/>
                              <w:szCs w:val="16"/>
                              <w:highlight w:val="yellow"/>
                              <w:lang w:eastAsia="zh-CN"/>
                            </w:rPr>
                            <w:t>USB</w:t>
                          </w:r>
                          <w:r>
                            <w:rPr>
                              <w:rFonts w:eastAsia="微软雅黑" w:hint="eastAsia"/>
                              <w:sz w:val="16"/>
                              <w:szCs w:val="16"/>
                              <w:highlight w:val="yellow"/>
                              <w:lang w:eastAsia="zh-CN"/>
                            </w:rPr>
                            <w:t>摄像头</w:t>
                          </w:r>
                        </w:p>
                      </w:txbxContent>
                    </v:textbox>
                  </v:roundrect>
                  <v:roundrect id="自选图形 127" o:spid="_x0000_s1047" style="position:absolute;left:7517;top:1223;width:891;height:46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" strokecolor="#d99594" strokeweight="1pt">
                    <v:fill color2="#e5b8b7" focus="100%" type="gradient"/>
                    <v:shadow on="t" color="#622423" opacity=".5" offset="1pt"/>
                    <v:textbox>
                      <w:txbxContent>
                        <w:p w14:paraId="53FE04BF" w14:textId="77777777" w:rsidR="00000000" w:rsidRDefault="00000000">
                          <w:pPr>
                            <w:jc w:val="center"/>
                            <w:rPr>
                              <w:rFonts w:eastAsia="宋体" w:hint="eastAsia"/>
                              <w:sz w:val="16"/>
                              <w:szCs w:val="16"/>
                              <w:lang w:eastAsia="zh-CN"/>
                            </w:rPr>
                          </w:pPr>
                          <w:r>
                            <w:rPr>
                              <w:rFonts w:eastAsia="微软雅黑" w:hint="eastAsia"/>
                              <w:sz w:val="16"/>
                              <w:szCs w:val="16"/>
                              <w:lang w:eastAsia="zh-CN"/>
                            </w:rPr>
                            <w:t>K.B</w:t>
                          </w:r>
                        </w:p>
                      </w:txbxContent>
                    </v:textbox>
                  </v:roundrect>
                  <v:roundrect id="自选图形 128" o:spid="_x0000_s1048" style="position:absolute;left:7517;top:2038;width:891;height:47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" strokecolor="#c2d69b" strokeweight="1pt">
                    <v:fill color2="#d6e3bc" focus="100%" type="gradient"/>
                    <v:shadow on="t" color="#4e6128" opacity=".5" offset="1pt"/>
                    <v:textbox>
                      <w:txbxContent>
                        <w:p w14:paraId="1B89B8D4" w14:textId="77777777" w:rsidR="00000000" w:rsidRDefault="00000000">
                          <w:pPr>
                            <w:jc w:val="center"/>
                            <w:rPr>
                              <w:rFonts w:eastAsia="宋体" w:hint="eastAsia"/>
                              <w:sz w:val="16"/>
                              <w:szCs w:val="16"/>
                              <w:lang w:eastAsia="zh-CN"/>
                            </w:rPr>
                          </w:pPr>
                          <w:r>
                            <w:rPr>
                              <w:rFonts w:eastAsia="微软雅黑" w:hint="eastAsia"/>
                              <w:sz w:val="16"/>
                              <w:szCs w:val="16"/>
                              <w:lang w:eastAsia="zh-CN"/>
                            </w:rPr>
                            <w:t>鼠</w:t>
                          </w:r>
                        </w:p>
                      </w:txbxContent>
                    </v:textbox>
                  </v:roundrect>
                  <v:shape id="自选图形 129" o:spid="_x0000_s1049" type="#_x0000_t32" style="position:absolute;left:7127;top:1495;width:39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"/>
                  <v:shape id="自选图形 130" o:spid="_x0000_s1050" type="#_x0000_t32" style="position:absolute;left:7127;top:2282;width:39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"/>
                  <v:shape id="自选图形 131" o:spid="_x0000_s1051" type="#_x0000_t32" style="position:absolute;left:4703;top:3030;width:0;height:46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"/>
                  <v:shape id="自选图形 132" o:spid="_x0000_s1052" type="#_x0000_t32" style="position:absolute;left:6424;top:3030;width:0;height:46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"/>
                </v:group>
              </v:group>
            </w:pict>
          </mc:Fallback>
        </mc:AlternateContent>
      </w:r>
    </w:p>
    <w:p w14:paraId="2C736CDD" w14:textId="77777777" w:rsidR="00000000" w:rsidRDefault="00000000"/>
    <w:p w14:paraId="6324285C" w14:textId="77777777" w:rsidR="00000000" w:rsidRDefault="00000000"/>
    <w:p w14:paraId="7D2D3599" w14:textId="77777777" w:rsidR="00000000" w:rsidRDefault="00000000"/>
    <w:p w14:paraId="4A6E292A" w14:textId="77777777" w:rsidR="00000000" w:rsidRDefault="00000000"/>
    <w:p w14:paraId="7F2E1063" w14:textId="77777777" w:rsidR="00000000" w:rsidRDefault="00000000"/>
    <w:p w14:paraId="2537A7E4" w14:textId="77777777" w:rsidR="00000000" w:rsidRDefault="00000000"/>
    <w:p w14:paraId="6330AE77" w14:textId="77777777" w:rsidR="00000000" w:rsidRDefault="00000000"/>
    <w:p w14:paraId="5DA206DC" w14:textId="77777777" w:rsidR="00000000" w:rsidRDefault="00000000"/>
    <w:p w14:paraId="2BEE1AE3" w14:textId="77777777" w:rsidR="00000000" w:rsidRDefault="00000000"/>
    <w:p w14:paraId="688A3EB2" w14:textId="77777777" w:rsidR="00000000" w:rsidRDefault="00000000"/>
    <w:p w14:paraId="1A941067" w14:textId="77777777" w:rsidR="00000000" w:rsidRDefault="00000000">
      <w:pPr>
        <w:ind w:right="567"/>
        <w:rPr>
          <w:sz w:val="26"/>
        </w:rPr>
      </w:pPr>
    </w:p>
    <w:p w14:paraId="3D45FBD0" w14:textId="77777777" w:rsidR="00000000" w:rsidRDefault="00000000">
      <w:pPr>
        <w:jc w:val="both"/>
        <w:rPr>
          <w:sz w:val="22"/>
        </w:rPr>
      </w:pPr>
    </w:p>
    <w:p w14:paraId="40DA1D79" w14:textId="77777777" w:rsidR="00000000" w:rsidRDefault="00000000">
      <w:pPr>
        <w:jc w:val="both"/>
        <w:rPr>
          <w:sz w:val="22"/>
        </w:rPr>
      </w:pPr>
    </w:p>
    <w:p w14:paraId="0AA98CAB" w14:textId="77777777" w:rsidR="00000000" w:rsidRDefault="00000000">
      <w:pPr>
        <w:jc w:val="both"/>
        <w:rPr>
          <w:sz w:val="22"/>
        </w:rPr>
      </w:pPr>
    </w:p>
    <w:p w14:paraId="25862A34" w14:textId="77777777" w:rsidR="00000000" w:rsidRDefault="00000000">
      <w:pPr>
        <w:jc w:val="both"/>
        <w:rPr>
          <w:sz w:val="22"/>
        </w:rPr>
      </w:pPr>
    </w:p>
    <w:p w14:paraId="270DDB91" w14:textId="77777777" w:rsidR="00000000" w:rsidRDefault="00000000">
      <w:pPr>
        <w:pStyle w:val="a4"/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i/>
          <w:iCs/>
          <w:lang w:eastAsia="zh-CN"/>
        </w:rPr>
        <w:t>图</w:t>
      </w:r>
      <w:r>
        <w:rPr>
          <w:rFonts w:ascii="Times New Roman" w:eastAsia="微软雅黑" w:hint="eastAsia"/>
          <w:i/>
          <w:iCs/>
          <w:lang w:eastAsia="zh-CN"/>
        </w:rPr>
        <w:t>3 - Cerebra Line</w:t>
      </w:r>
      <w:r>
        <w:rPr>
          <w:rFonts w:ascii="Times New Roman" w:eastAsia="微软雅黑" w:hint="eastAsia"/>
          <w:i/>
          <w:iCs/>
          <w:lang w:eastAsia="zh-CN"/>
        </w:rPr>
        <w:t>硬件</w:t>
      </w:r>
    </w:p>
    <w:p w14:paraId="59AD18E0" w14:textId="77777777" w:rsidR="00000000" w:rsidRDefault="00000000">
      <w:pPr>
        <w:rPr>
          <w:sz w:val="22"/>
        </w:rPr>
      </w:pPr>
    </w:p>
    <w:p w14:paraId="60A022FD" w14:textId="77777777" w:rsidR="00000000" w:rsidRDefault="00000000">
      <w:pPr>
        <w:rPr>
          <w:sz w:val="22"/>
        </w:rPr>
      </w:pPr>
    </w:p>
    <w:p w14:paraId="7A6B2709" w14:textId="77777777" w:rsidR="00000000" w:rsidRDefault="00000000">
      <w:pPr>
        <w:rPr>
          <w:sz w:val="22"/>
        </w:rPr>
      </w:pPr>
    </w:p>
    <w:p w14:paraId="7BC59062" w14:textId="77777777" w:rsidR="00000000" w:rsidRDefault="00000000">
      <w:pPr>
        <w:rPr>
          <w:sz w:val="22"/>
        </w:rPr>
      </w:pPr>
    </w:p>
    <w:p w14:paraId="6540F337" w14:textId="77777777" w:rsidR="00000000" w:rsidRDefault="00000000">
      <w:pPr>
        <w:pStyle w:val="2"/>
      </w:pPr>
      <w:bookmarkStart w:id="71" w:name="_Toc102375470"/>
      <w:r>
        <w:rPr>
          <w:rFonts w:hint="eastAsia"/>
          <w:lang w:eastAsia="zh-CN"/>
        </w:rPr>
        <w:t>Cerebra Line</w:t>
      </w:r>
      <w:r>
        <w:rPr>
          <w:rFonts w:hint="eastAsia"/>
          <w:lang w:eastAsia="zh-CN"/>
        </w:rPr>
        <w:t>视频软件</w:t>
      </w:r>
      <w:bookmarkEnd w:id="71"/>
    </w:p>
    <w:p w14:paraId="07BF6950" w14:textId="77777777" w:rsidR="00000000" w:rsidRDefault="00000000">
      <w:pPr>
        <w:rPr>
          <w:sz w:val="22"/>
        </w:rPr>
      </w:pPr>
    </w:p>
    <w:p w14:paraId="5537DDDB" w14:textId="77777777" w:rsidR="00000000" w:rsidRDefault="00000000">
      <w:pPr>
        <w:rPr>
          <w:rFonts w:eastAsia="宋体" w:hint="eastAsia"/>
          <w:sz w:val="22"/>
          <w:lang w:eastAsia="zh-CN"/>
        </w:rPr>
      </w:pPr>
      <w:r>
        <w:rPr>
          <w:rFonts w:eastAsia="微软雅黑" w:hint="eastAsia"/>
          <w:sz w:val="22"/>
          <w:lang w:eastAsia="zh-CN"/>
        </w:rPr>
        <w:t xml:space="preserve">CLVS </w:t>
      </w:r>
      <w:r>
        <w:rPr>
          <w:rFonts w:eastAsia="微软雅黑" w:hint="eastAsia"/>
          <w:sz w:val="22"/>
          <w:lang w:eastAsia="zh-CN"/>
        </w:rPr>
        <w:t>软件基于</w:t>
      </w:r>
      <w:r>
        <w:rPr>
          <w:rFonts w:eastAsia="微软雅黑" w:hint="eastAsia"/>
          <w:sz w:val="22"/>
          <w:lang w:eastAsia="zh-CN"/>
        </w:rPr>
        <w:t>C# .NET VS 2015 X64</w:t>
      </w:r>
      <w:r>
        <w:rPr>
          <w:rFonts w:eastAsia="微软雅黑" w:hint="eastAsia"/>
          <w:sz w:val="22"/>
          <w:lang w:eastAsia="zh-CN"/>
        </w:rPr>
        <w:t>开发的窗体应用程序。</w:t>
      </w:r>
    </w:p>
    <w:p w14:paraId="5B46F273" w14:textId="77777777" w:rsidR="00000000" w:rsidRDefault="00000000">
      <w:pPr>
        <w:rPr>
          <w:rFonts w:eastAsia="宋体" w:hint="eastAsia"/>
          <w:sz w:val="22"/>
          <w:lang w:eastAsia="zh-CN"/>
        </w:rPr>
      </w:pPr>
      <w:r>
        <w:rPr>
          <w:rFonts w:eastAsia="微软雅黑" w:hint="eastAsia"/>
          <w:sz w:val="22"/>
          <w:lang w:eastAsia="zh-CN"/>
        </w:rPr>
        <w:t xml:space="preserve">CLVS </w:t>
      </w:r>
      <w:r>
        <w:rPr>
          <w:rFonts w:eastAsia="微软雅黑" w:hint="eastAsia"/>
          <w:sz w:val="22"/>
          <w:lang w:eastAsia="zh-CN"/>
        </w:rPr>
        <w:t>软件基于以下主要要素：</w:t>
      </w:r>
    </w:p>
    <w:p w14:paraId="4BD00217" w14:textId="77777777" w:rsidR="00000000" w:rsidRDefault="00000000">
      <w:pPr>
        <w:numPr>
          <w:ilvl w:val="0"/>
          <w:numId w:val="5"/>
        </w:numPr>
        <w:rPr>
          <w:sz w:val="22"/>
        </w:rPr>
      </w:pPr>
      <w:r>
        <w:rPr>
          <w:rFonts w:eastAsia="微软雅黑" w:hint="eastAsia"/>
          <w:sz w:val="22"/>
          <w:lang w:eastAsia="zh-CN"/>
        </w:rPr>
        <w:lastRenderedPageBreak/>
        <w:t>实时视频窗口</w:t>
      </w:r>
    </w:p>
    <w:p w14:paraId="05ECFDCE" w14:textId="77777777" w:rsidR="00000000" w:rsidRDefault="00000000">
      <w:pPr>
        <w:numPr>
          <w:ilvl w:val="0"/>
          <w:numId w:val="5"/>
        </w:numPr>
        <w:rPr>
          <w:sz w:val="22"/>
        </w:rPr>
      </w:pPr>
      <w:r>
        <w:rPr>
          <w:rFonts w:eastAsia="微软雅黑" w:hint="eastAsia"/>
          <w:sz w:val="22"/>
          <w:lang w:eastAsia="zh-CN"/>
        </w:rPr>
        <w:t>播放视频窗口。</w:t>
      </w:r>
    </w:p>
    <w:p w14:paraId="6FD18C51" w14:textId="77777777" w:rsidR="00000000" w:rsidRDefault="00000000">
      <w:pPr>
        <w:numPr>
          <w:ilvl w:val="0"/>
          <w:numId w:val="5"/>
        </w:numPr>
        <w:rPr>
          <w:sz w:val="22"/>
        </w:rPr>
      </w:pPr>
      <w:r>
        <w:rPr>
          <w:rFonts w:eastAsia="微软雅黑" w:hint="eastAsia"/>
          <w:sz w:val="22"/>
          <w:lang w:eastAsia="zh-CN"/>
        </w:rPr>
        <w:t>事件管理器</w:t>
      </w:r>
    </w:p>
    <w:p w14:paraId="55010060" w14:textId="77777777" w:rsidR="00000000" w:rsidRDefault="00000000">
      <w:pPr>
        <w:numPr>
          <w:ilvl w:val="0"/>
          <w:numId w:val="5"/>
        </w:numPr>
        <w:rPr>
          <w:sz w:val="22"/>
        </w:rPr>
      </w:pPr>
      <w:r>
        <w:rPr>
          <w:rFonts w:eastAsia="微软雅黑" w:hint="eastAsia"/>
          <w:sz w:val="22"/>
          <w:lang w:eastAsia="zh-CN"/>
        </w:rPr>
        <w:t>命名管道管理程序</w:t>
      </w:r>
    </w:p>
    <w:p w14:paraId="227853F2" w14:textId="77777777" w:rsidR="00000000" w:rsidRDefault="00000000">
      <w:pPr>
        <w:numPr>
          <w:ilvl w:val="0"/>
          <w:numId w:val="5"/>
        </w:numPr>
        <w:rPr>
          <w:sz w:val="22"/>
        </w:rPr>
      </w:pPr>
      <w:r>
        <w:rPr>
          <w:rFonts w:eastAsia="微软雅黑" w:hint="eastAsia"/>
          <w:sz w:val="22"/>
          <w:lang w:eastAsia="zh-CN"/>
        </w:rPr>
        <w:t>管道服务器</w:t>
      </w:r>
    </w:p>
    <w:p w14:paraId="7D39220F" w14:textId="77777777" w:rsidR="00000000" w:rsidRDefault="00000000">
      <w:pPr>
        <w:rPr>
          <w:sz w:val="22"/>
        </w:rPr>
      </w:pPr>
    </w:p>
    <w:p w14:paraId="13DC8DAB" w14:textId="77777777" w:rsidR="00000000" w:rsidRDefault="00000000">
      <w:pPr>
        <w:rPr>
          <w:sz w:val="22"/>
        </w:rPr>
      </w:pPr>
    </w:p>
    <w:p w14:paraId="0F33821C" w14:textId="77777777" w:rsidR="00000000" w:rsidRDefault="00000000">
      <w:pPr>
        <w:rPr>
          <w:rFonts w:eastAsia="宋体" w:hint="eastAsia"/>
          <w:sz w:val="22"/>
          <w:lang w:eastAsia="zh-CN"/>
        </w:rPr>
      </w:pPr>
      <w:r>
        <w:rPr>
          <w:rFonts w:eastAsia="微软雅黑" w:hint="eastAsia"/>
          <w:sz w:val="22"/>
          <w:lang w:eastAsia="zh-CN"/>
        </w:rPr>
        <w:t>所有控制</w:t>
      </w:r>
      <w:r>
        <w:rPr>
          <w:rFonts w:eastAsia="微软雅黑" w:hint="eastAsia"/>
          <w:sz w:val="22"/>
          <w:lang w:eastAsia="zh-CN"/>
        </w:rPr>
        <w:t xml:space="preserve"> CLVS </w:t>
      </w:r>
      <w:r>
        <w:rPr>
          <w:rFonts w:eastAsia="微软雅黑" w:hint="eastAsia"/>
          <w:sz w:val="22"/>
          <w:lang w:eastAsia="zh-CN"/>
        </w:rPr>
        <w:t>的操作均通过命名管道从</w:t>
      </w:r>
      <w:r>
        <w:rPr>
          <w:rFonts w:eastAsia="微软雅黑" w:hint="eastAsia"/>
          <w:sz w:val="22"/>
          <w:lang w:eastAsia="zh-CN"/>
        </w:rPr>
        <w:t>API</w:t>
      </w:r>
      <w:r>
        <w:rPr>
          <w:rFonts w:eastAsia="微软雅黑" w:hint="eastAsia"/>
          <w:sz w:val="22"/>
          <w:lang w:eastAsia="zh-CN"/>
        </w:rPr>
        <w:t>命令执行。</w:t>
      </w:r>
    </w:p>
    <w:p w14:paraId="46132D5C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下图展示了</w:t>
      </w:r>
      <w:r>
        <w:rPr>
          <w:rFonts w:eastAsia="微软雅黑" w:hint="eastAsia"/>
          <w:lang w:eastAsia="zh-CN"/>
        </w:rPr>
        <w:t xml:space="preserve"> CLVS </w:t>
      </w:r>
      <w:r>
        <w:rPr>
          <w:rFonts w:eastAsia="微软雅黑" w:hint="eastAsia"/>
          <w:lang w:eastAsia="zh-CN"/>
        </w:rPr>
        <w:t>的主要软件线程。</w:t>
      </w:r>
    </w:p>
    <w:p w14:paraId="68BFFD4F" w14:textId="77777777" w:rsidR="00000000" w:rsidRDefault="00000000">
      <w:pPr>
        <w:rPr>
          <w:rFonts w:eastAsia="宋体" w:hint="eastAsia"/>
          <w:sz w:val="22"/>
          <w:lang w:eastAsia="zh-CN"/>
        </w:rPr>
      </w:pPr>
      <w:r>
        <w:rPr>
          <w:rFonts w:eastAsia="微软雅黑" w:hint="eastAsia"/>
          <w:sz w:val="22"/>
          <w:lang w:eastAsia="zh-CN"/>
        </w:rPr>
        <w:t>下图展示了一个服务器和一个客户端，但客户端只需创建一个新的名称管道连接，即可扩展至最多</w:t>
      </w:r>
      <w:r>
        <w:rPr>
          <w:rFonts w:eastAsia="微软雅黑" w:hint="eastAsia"/>
          <w:sz w:val="22"/>
          <w:lang w:eastAsia="zh-CN"/>
        </w:rPr>
        <w:t>4</w:t>
      </w:r>
      <w:r>
        <w:rPr>
          <w:rFonts w:eastAsia="微软雅黑" w:hint="eastAsia"/>
          <w:sz w:val="22"/>
          <w:lang w:eastAsia="zh-CN"/>
        </w:rPr>
        <w:t>个服务器和客户端。</w:t>
      </w:r>
    </w:p>
    <w:p w14:paraId="2865A634" w14:textId="77777777" w:rsidR="00000000" w:rsidRDefault="00000000">
      <w:pPr>
        <w:rPr>
          <w:sz w:val="22"/>
        </w:rPr>
      </w:pPr>
    </w:p>
    <w:p w14:paraId="5EA5DEF2" w14:textId="77777777" w:rsidR="00000000" w:rsidRDefault="00000000">
      <w:pPr>
        <w:rPr>
          <w:sz w:val="22"/>
        </w:rPr>
      </w:pPr>
    </w:p>
    <w:p w14:paraId="1C66E3C0" w14:textId="77777777" w:rsidR="00000000" w:rsidRDefault="00000000">
      <w:pPr>
        <w:rPr>
          <w:sz w:val="22"/>
        </w:rPr>
      </w:pPr>
    </w:p>
    <w:p w14:paraId="323BFD90" w14:textId="77777777" w:rsidR="00000000" w:rsidRDefault="00000000">
      <w:pPr>
        <w:rPr>
          <w:sz w:val="22"/>
        </w:rPr>
      </w:pPr>
    </w:p>
    <w:p w14:paraId="427B5BB9" w14:textId="4384FC3B" w:rsidR="00000000" w:rsidRDefault="00D36719">
      <w:pPr>
        <w:rPr>
          <w:sz w:val="22"/>
        </w:rPr>
      </w:pPr>
      <w:r>
        <w:rPr>
          <w:noProof/>
          <w:sz w:val="22"/>
          <w:lang w:val="en-US" w:eastAsia="zh-CN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E89184F" wp14:editId="44A6868F">
                <wp:simplePos x="0" y="0"/>
                <wp:positionH relativeFrom="column">
                  <wp:posOffset>-14605</wp:posOffset>
                </wp:positionH>
                <wp:positionV relativeFrom="paragraph">
                  <wp:posOffset>110490</wp:posOffset>
                </wp:positionV>
                <wp:extent cx="5920105" cy="4071620"/>
                <wp:effectExtent l="13970" t="5715" r="19050" b="8890"/>
                <wp:wrapNone/>
                <wp:docPr id="398978658" name="组合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20105" cy="4071620"/>
                          <a:chOff x="1125" y="1975"/>
                          <a:chExt cx="9323" cy="6412"/>
                        </a:xfrm>
                      </wpg:grpSpPr>
                      <wpg:grpSp>
                        <wpg:cNvPr id="1426212675" name="组合 188"/>
                        <wpg:cNvGrpSpPr>
                          <a:grpSpLocks/>
                        </wpg:cNvGrpSpPr>
                        <wpg:grpSpPr bwMode="auto">
                          <a:xfrm>
                            <a:off x="1125" y="1975"/>
                            <a:ext cx="9323" cy="6412"/>
                            <a:chOff x="858" y="1975"/>
                            <a:chExt cx="9323" cy="6412"/>
                          </a:xfrm>
                        </wpg:grpSpPr>
                        <wps:wsp>
                          <wps:cNvPr id="938236747" name="文本框 1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8" y="1975"/>
                              <a:ext cx="8203" cy="641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7F9C47B" w14:textId="77777777" w:rsidR="00000000" w:rsidRDefault="00000000">
                                <w:pPr>
                                  <w:jc w:val="center"/>
                                </w:pPr>
                              </w:p>
                              <w:p w14:paraId="33F376AE" w14:textId="77777777" w:rsidR="00000000" w:rsidRDefault="00000000">
                                <w:pPr>
                                  <w:ind w:left="1440" w:firstLine="720"/>
                                  <w:rPr>
                                    <w:rFonts w:eastAsia="宋体" w:hint="eastAsia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eastAsia="微软雅黑" w:hint="eastAsia"/>
                                    <w:lang w:eastAsia="zh-CN"/>
                                  </w:rPr>
                                  <w:t>Windows 10</w:t>
                                </w:r>
                                <w:r>
                                  <w:rPr>
                                    <w:rFonts w:eastAsia="微软雅黑" w:hint="eastAsia"/>
                                    <w:lang w:eastAsia="zh-CN"/>
                                  </w:rPr>
                                  <w:t>操作系统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6207682" name="自选图形 1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71" y="3346"/>
                              <a:ext cx="3831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679617" name="自选图形 15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031" y="3747"/>
                              <a:ext cx="568" cy="511"/>
                            </a:xfrm>
                            <a:prstGeom prst="straightConnector1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08677376" name="自选图形 15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252" y="3747"/>
                              <a:ext cx="0" cy="405"/>
                            </a:xfrm>
                            <a:prstGeom prst="straightConnector1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9753654" name="自选图形 1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98" y="3747"/>
                              <a:ext cx="373" cy="405"/>
                            </a:xfrm>
                            <a:prstGeom prst="straightConnector1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96301367" name="自选图形 1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73" y="7252"/>
                              <a:ext cx="2605" cy="89"/>
                            </a:xfrm>
                            <a:prstGeom prst="straightConnector1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59877075" name="自选图形 1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507" y="4920"/>
                              <a:ext cx="818" cy="685"/>
                            </a:xfrm>
                            <a:prstGeom prst="straightConnector1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8271843" name="自选图形 1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52" y="4920"/>
                              <a:ext cx="0" cy="643"/>
                            </a:xfrm>
                            <a:prstGeom prst="straightConnector1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5034703" name="自选图形 14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863" y="4920"/>
                              <a:ext cx="978" cy="685"/>
                            </a:xfrm>
                            <a:prstGeom prst="straightConnector1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370464854" name="组合 186"/>
                          <wpg:cNvGrpSpPr>
                            <a:grpSpLocks/>
                          </wpg:cNvGrpSpPr>
                          <wpg:grpSpPr bwMode="auto">
                            <a:xfrm>
                              <a:off x="1901" y="2774"/>
                              <a:ext cx="8280" cy="4764"/>
                              <a:chOff x="1901" y="2774"/>
                              <a:chExt cx="8280" cy="4764"/>
                            </a:xfrm>
                          </wpg:grpSpPr>
                          <wps:wsp>
                            <wps:cNvPr id="196683969" name="椭圆 1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02" y="2774"/>
                                <a:ext cx="979" cy="839"/>
                              </a:xfrm>
                              <a:prstGeom prst="ellipse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FFFFFF"/>
                                  </a:gs>
                                  <a:gs pos="100000">
                                    <a:srgbClr val="FBD4B4"/>
                                  </a:gs>
                                </a:gsLst>
                                <a:lin ang="5400000" scaled="1"/>
                              </a:gradFill>
                              <a:ln w="12700" cmpd="sng">
                                <a:solidFill>
                                  <a:srgbClr val="FABF8F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4F75FC9D" w14:textId="77777777" w:rsidR="00000000" w:rsidRDefault="0000000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C68EA66" w14:textId="77777777" w:rsidR="00000000" w:rsidRDefault="00000000">
                                  <w:pPr>
                                    <w:rPr>
                                      <w:rFonts w:eastAsia="宋体" w:hint="eastAsia"/>
                                      <w:sz w:val="16"/>
                                      <w:szCs w:val="16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eastAsia="微软雅黑" w:hint="eastAsia"/>
                                      <w:sz w:val="16"/>
                                      <w:szCs w:val="16"/>
                                      <w:lang w:eastAsia="zh-CN"/>
                                    </w:rPr>
                                    <w:t>CAM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76672370" name="矩形 1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35" y="3051"/>
                                <a:ext cx="2036" cy="663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FFFFFF"/>
                                  </a:gs>
                                  <a:gs pos="100000">
                                    <a:srgbClr val="999999"/>
                                  </a:gs>
                                </a:gsLst>
                                <a:lin ang="5400000" scaled="1"/>
                              </a:gradFill>
                              <a:ln w="12700" cmpd="sng">
                                <a:solidFill>
                                  <a:srgbClr val="666666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5F24426E" w14:textId="77777777" w:rsidR="00000000" w:rsidRDefault="00000000">
                                  <w:pPr>
                                    <w:jc w:val="center"/>
                                    <w:rPr>
                                      <w:rFonts w:eastAsia="宋体" w:hint="eastAsia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eastAsia="微软雅黑" w:hint="eastAsia"/>
                                      <w:sz w:val="20"/>
                                      <w:szCs w:val="20"/>
                                      <w:lang w:eastAsia="zh-CN"/>
                                    </w:rPr>
                                    <w:t>打开</w:t>
                                  </w:r>
                                  <w:r>
                                    <w:rPr>
                                      <w:rFonts w:eastAsia="微软雅黑" w:hint="eastAsia"/>
                                      <w:sz w:val="20"/>
                                      <w:szCs w:val="20"/>
                                      <w:lang w:eastAsia="zh-CN"/>
                                    </w:rPr>
                                    <w:t xml:space="preserve"> CV API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32641068" name="自选图形 1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01" y="4119"/>
                                <a:ext cx="1291" cy="78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FFFFFF"/>
                                  </a:gs>
                                  <a:gs pos="100000">
                                    <a:srgbClr val="B6DDE8"/>
                                  </a:gs>
                                </a:gsLst>
                                <a:lin ang="5400000" scaled="1"/>
                              </a:gradFill>
                              <a:ln w="12700" cmpd="sng">
                                <a:solidFill>
                                  <a:srgbClr val="92CDDC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05867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08D6784A" w14:textId="77777777" w:rsidR="00000000" w:rsidRDefault="00000000">
                                  <w:pPr>
                                    <w:jc w:val="center"/>
                                    <w:rPr>
                                      <w:rFonts w:eastAsia="宋体" w:hint="eastAsia"/>
                                      <w:sz w:val="16"/>
                                      <w:szCs w:val="16"/>
                                      <w:highlight w:val="yellow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eastAsia="微软雅黑" w:hint="eastAsia"/>
                                      <w:sz w:val="16"/>
                                      <w:szCs w:val="16"/>
                                      <w:highlight w:val="yellow"/>
                                      <w:lang w:eastAsia="zh-CN"/>
                                    </w:rPr>
                                    <w:t>直播</w:t>
                                  </w:r>
                                </w:p>
                                <w:p w14:paraId="26D170AC" w14:textId="77777777" w:rsidR="00000000" w:rsidRDefault="00000000">
                                  <w:pPr>
                                    <w:jc w:val="center"/>
                                    <w:rPr>
                                      <w:rFonts w:eastAsia="宋体" w:hint="eastAsia"/>
                                      <w:sz w:val="16"/>
                                      <w:szCs w:val="16"/>
                                      <w:highlight w:val="yellow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eastAsia="微软雅黑" w:hint="eastAsia"/>
                                      <w:sz w:val="16"/>
                                      <w:szCs w:val="16"/>
                                      <w:highlight w:val="yellow"/>
                                      <w:lang w:eastAsia="zh-CN"/>
                                    </w:rPr>
                                    <w:t>单人</w:t>
                                  </w:r>
                                </w:p>
                                <w:p w14:paraId="4BDC3C64" w14:textId="77777777" w:rsidR="00000000" w:rsidRDefault="00000000">
                                  <w:pPr>
                                    <w:jc w:val="center"/>
                                    <w:rPr>
                                      <w:rFonts w:eastAsia="宋体" w:hint="eastAsia"/>
                                      <w:sz w:val="16"/>
                                      <w:szCs w:val="16"/>
                                      <w:highlight w:val="yellow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eastAsia="微软雅黑" w:hint="eastAsia"/>
                                      <w:sz w:val="16"/>
                                      <w:szCs w:val="16"/>
                                      <w:highlight w:val="yellow"/>
                                      <w:lang w:eastAsia="zh-CN"/>
                                    </w:rPr>
                                    <w:t>螺纹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83806339" name="自选图形 1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99" y="4119"/>
                                <a:ext cx="1264" cy="78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FFFFFF"/>
                                  </a:gs>
                                  <a:gs pos="100000">
                                    <a:srgbClr val="B6DDE8"/>
                                  </a:gs>
                                </a:gsLst>
                                <a:lin ang="5400000" scaled="1"/>
                              </a:gradFill>
                              <a:ln w="12700" cmpd="sng">
                                <a:solidFill>
                                  <a:srgbClr val="92CDDC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05867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04DFDE21" w14:textId="77777777" w:rsidR="00000000" w:rsidRDefault="00000000">
                                  <w:pPr>
                                    <w:jc w:val="center"/>
                                    <w:rPr>
                                      <w:rFonts w:eastAsia="宋体" w:hint="eastAsia"/>
                                      <w:sz w:val="16"/>
                                      <w:szCs w:val="16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eastAsia="微软雅黑" w:hint="eastAsia"/>
                                      <w:sz w:val="16"/>
                                      <w:szCs w:val="16"/>
                                      <w:lang w:eastAsia="zh-CN"/>
                                    </w:rPr>
                                    <w:t>播放单线程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25386053" name="自选图形 1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38" y="4119"/>
                                <a:ext cx="1495" cy="78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FFFFFF"/>
                                  </a:gs>
                                  <a:gs pos="100000">
                                    <a:srgbClr val="B6DDE8"/>
                                  </a:gs>
                                </a:gsLst>
                                <a:lin ang="5400000" scaled="1"/>
                              </a:gradFill>
                              <a:ln w="12700" cmpd="sng">
                                <a:solidFill>
                                  <a:srgbClr val="92CDDC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05867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4C437F4E" w14:textId="77777777" w:rsidR="00000000" w:rsidRDefault="00000000">
                                  <w:pPr>
                                    <w:jc w:val="center"/>
                                    <w:rPr>
                                      <w:rFonts w:eastAsia="宋体" w:hint="eastAsia"/>
                                      <w:sz w:val="16"/>
                                      <w:szCs w:val="16"/>
                                      <w:highlight w:val="yellow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eastAsia="微软雅黑" w:hint="eastAsia"/>
                                      <w:sz w:val="16"/>
                                      <w:szCs w:val="16"/>
                                      <w:highlight w:val="yellow"/>
                                      <w:lang w:eastAsia="zh-CN"/>
                                    </w:rPr>
                                    <w:t>事件</w:t>
                                  </w:r>
                                </w:p>
                                <w:p w14:paraId="5477C0BB" w14:textId="77777777" w:rsidR="00000000" w:rsidRDefault="00000000">
                                  <w:pPr>
                                    <w:jc w:val="center"/>
                                    <w:rPr>
                                      <w:rFonts w:eastAsia="宋体" w:hint="eastAsia"/>
                                      <w:sz w:val="16"/>
                                      <w:szCs w:val="16"/>
                                      <w:highlight w:val="yellow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eastAsia="微软雅黑" w:hint="eastAsia"/>
                                      <w:sz w:val="16"/>
                                      <w:szCs w:val="16"/>
                                      <w:highlight w:val="yellow"/>
                                      <w:lang w:eastAsia="zh-CN"/>
                                    </w:rPr>
                                    <w:t>单人</w:t>
                                  </w:r>
                                </w:p>
                                <w:p w14:paraId="1129A745" w14:textId="77777777" w:rsidR="00000000" w:rsidRDefault="00000000">
                                  <w:pPr>
                                    <w:jc w:val="center"/>
                                    <w:rPr>
                                      <w:rFonts w:eastAsia="宋体" w:hint="eastAsia"/>
                                      <w:sz w:val="16"/>
                                      <w:szCs w:val="16"/>
                                      <w:highlight w:val="yellow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eastAsia="微软雅黑" w:hint="eastAsia"/>
                                      <w:sz w:val="16"/>
                                      <w:szCs w:val="16"/>
                                      <w:highlight w:val="yellow"/>
                                      <w:lang w:eastAsia="zh-CN"/>
                                    </w:rPr>
                                    <w:t>螺纹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41647416" name="自选图形 1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35" y="6614"/>
                                <a:ext cx="1538" cy="924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FFFFFF"/>
                                  </a:gs>
                                  <a:gs pos="100000">
                                    <a:srgbClr val="B6DDE8"/>
                                  </a:gs>
                                </a:gsLst>
                                <a:lin ang="5400000" scaled="1"/>
                              </a:gradFill>
                              <a:ln w="12700" cmpd="sng">
                                <a:solidFill>
                                  <a:srgbClr val="92CDDC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05867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30B38A67" w14:textId="77777777" w:rsidR="00000000" w:rsidRDefault="00000000">
                                  <w:pPr>
                                    <w:jc w:val="center"/>
                                    <w:rPr>
                                      <w:rFonts w:eastAsia="宋体" w:hint="eastAsia"/>
                                      <w:sz w:val="16"/>
                                      <w:szCs w:val="16"/>
                                      <w:highlight w:val="yellow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eastAsia="微软雅黑" w:hint="eastAsia"/>
                                      <w:sz w:val="16"/>
                                      <w:szCs w:val="16"/>
                                      <w:highlight w:val="yellow"/>
                                      <w:lang w:eastAsia="zh-CN"/>
                                    </w:rPr>
                                    <w:t>命名管道管理程序</w:t>
                                  </w:r>
                                </w:p>
                                <w:p w14:paraId="72D15EBE" w14:textId="77777777" w:rsidR="00000000" w:rsidRDefault="00000000">
                                  <w:pPr>
                                    <w:jc w:val="center"/>
                                    <w:rPr>
                                      <w:rFonts w:eastAsia="宋体" w:hint="eastAsia"/>
                                      <w:sz w:val="16"/>
                                      <w:szCs w:val="16"/>
                                      <w:highlight w:val="yellow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eastAsia="微软雅黑" w:hint="eastAsia"/>
                                      <w:sz w:val="16"/>
                                      <w:szCs w:val="16"/>
                                      <w:highlight w:val="yellow"/>
                                      <w:lang w:eastAsia="zh-CN"/>
                                    </w:rPr>
                                    <w:t>单人</w:t>
                                  </w:r>
                                </w:p>
                                <w:p w14:paraId="652C8A3E" w14:textId="77777777" w:rsidR="00000000" w:rsidRDefault="00000000">
                                  <w:pPr>
                                    <w:jc w:val="center"/>
                                    <w:rPr>
                                      <w:rFonts w:eastAsia="宋体" w:hint="eastAsia"/>
                                      <w:sz w:val="16"/>
                                      <w:szCs w:val="16"/>
                                      <w:highlight w:val="yellow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eastAsia="微软雅黑" w:hint="eastAsia"/>
                                      <w:sz w:val="16"/>
                                      <w:szCs w:val="16"/>
                                      <w:highlight w:val="yellow"/>
                                      <w:lang w:eastAsia="zh-CN"/>
                                    </w:rPr>
                                    <w:t>螺纹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1619072" name="自选图形 1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78" y="6819"/>
                                <a:ext cx="1331" cy="71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FFFFFF"/>
                                  </a:gs>
                                  <a:gs pos="100000">
                                    <a:srgbClr val="CCC0D9"/>
                                  </a:gs>
                                </a:gsLst>
                                <a:lin ang="5400000" scaled="1"/>
                              </a:gradFill>
                              <a:ln w="12700" cmpd="sng">
                                <a:solidFill>
                                  <a:srgbClr val="B2A1C7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3F3151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08B071E7" w14:textId="77777777" w:rsidR="00000000" w:rsidRDefault="00000000">
                                  <w:pPr>
                                    <w:jc w:val="center"/>
                                    <w:rPr>
                                      <w:rFonts w:eastAsia="宋体" w:hint="eastAsia"/>
                                      <w:sz w:val="16"/>
                                      <w:szCs w:val="16"/>
                                      <w:highlight w:val="yellow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eastAsia="微软雅黑" w:hint="eastAsia"/>
                                      <w:sz w:val="16"/>
                                      <w:szCs w:val="16"/>
                                      <w:highlight w:val="yellow"/>
                                      <w:lang w:eastAsia="zh-CN"/>
                                    </w:rPr>
                                    <w:t>脑线</w:t>
                                  </w:r>
                                </w:p>
                                <w:p w14:paraId="740E58FF" w14:textId="77777777" w:rsidR="00000000" w:rsidRDefault="00000000">
                                  <w:pPr>
                                    <w:jc w:val="center"/>
                                    <w:rPr>
                                      <w:rFonts w:eastAsia="宋体" w:hint="eastAsia"/>
                                      <w:sz w:val="16"/>
                                      <w:szCs w:val="16"/>
                                      <w:highlight w:val="yellow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eastAsia="微软雅黑" w:hint="eastAsia"/>
                                      <w:sz w:val="16"/>
                                      <w:szCs w:val="16"/>
                                      <w:highlight w:val="yellow"/>
                                      <w:lang w:eastAsia="zh-CN"/>
                                    </w:rPr>
                                    <w:t>最多</w:t>
                                  </w:r>
                                  <w:r>
                                    <w:rPr>
                                      <w:rFonts w:eastAsia="微软雅黑" w:hint="eastAsia"/>
                                      <w:sz w:val="16"/>
                                      <w:szCs w:val="16"/>
                                      <w:highlight w:val="yellow"/>
                                      <w:lang w:eastAsia="zh-CN"/>
                                    </w:rPr>
                                    <w:t>4</w:t>
                                  </w:r>
                                  <w:r>
                                    <w:rPr>
                                      <w:rFonts w:eastAsia="微软雅黑" w:hint="eastAsia"/>
                                      <w:sz w:val="16"/>
                                      <w:szCs w:val="16"/>
                                      <w:highlight w:val="yellow"/>
                                      <w:lang w:eastAsia="zh-CN"/>
                                    </w:rPr>
                                    <w:t>个客户端</w:t>
                                  </w:r>
                                </w:p>
                                <w:p w14:paraId="657923AC" w14:textId="77777777" w:rsidR="00000000" w:rsidRDefault="00000000">
                                  <w:pPr>
                                    <w:jc w:val="center"/>
                                    <w:rPr>
                                      <w:rFonts w:eastAsia="宋体" w:hint="eastAsia"/>
                                      <w:sz w:val="16"/>
                                      <w:szCs w:val="16"/>
                                      <w:highlight w:val="yellow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eastAsia="微软雅黑" w:hint="eastAsia"/>
                                      <w:sz w:val="16"/>
                                      <w:szCs w:val="16"/>
                                      <w:highlight w:val="yellow"/>
                                      <w:lang w:eastAsia="zh-CN"/>
                                    </w:rPr>
                                    <w:t xml:space="preserve"> </w:t>
                                  </w:r>
                                </w:p>
                                <w:p w14:paraId="735A7332" w14:textId="77777777" w:rsidR="00000000" w:rsidRDefault="0000000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  <w:highlight w:val="yellow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11638651" name="矩形 1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48" y="3051"/>
                                <a:ext cx="883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E7A4385" w14:textId="77777777" w:rsidR="00000000" w:rsidRDefault="00000000">
                                  <w:pPr>
                                    <w:rPr>
                                      <w:rFonts w:eastAsia="宋体" w:hint="eastAsia"/>
                                      <w:sz w:val="16"/>
                                      <w:szCs w:val="16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eastAsia="微软雅黑" w:hint="eastAsia"/>
                                      <w:sz w:val="16"/>
                                      <w:szCs w:val="16"/>
                                      <w:lang w:eastAsia="zh-CN"/>
                                    </w:rPr>
                                    <w:t>CLVS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98836453" name="自选图形 1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92" y="5572"/>
                                <a:ext cx="1970" cy="64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FFFFFF"/>
                                  </a:gs>
                                  <a:gs pos="100000">
                                    <a:srgbClr val="CCC0D9"/>
                                  </a:gs>
                                </a:gsLst>
                                <a:lin ang="5400000" scaled="1"/>
                              </a:gradFill>
                              <a:ln w="12700" cmpd="sng">
                                <a:solidFill>
                                  <a:srgbClr val="B2A1C7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3F3151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0060A762" w14:textId="77777777" w:rsidR="00000000" w:rsidRDefault="00000000">
                                  <w:pPr>
                                    <w:jc w:val="center"/>
                                    <w:rPr>
                                      <w:rFonts w:eastAsia="宋体" w:hint="eastAsia"/>
                                      <w:sz w:val="16"/>
                                      <w:szCs w:val="16"/>
                                      <w:highlight w:val="yellow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eastAsia="微软雅黑" w:hint="eastAsia"/>
                                      <w:sz w:val="16"/>
                                      <w:szCs w:val="16"/>
                                      <w:highlight w:val="yellow"/>
                                      <w:lang w:eastAsia="zh-CN"/>
                                    </w:rPr>
                                    <w:t>管道服务器</w:t>
                                  </w:r>
                                </w:p>
                                <w:p w14:paraId="17020457" w14:textId="77777777" w:rsidR="00000000" w:rsidRDefault="00000000">
                                  <w:pPr>
                                    <w:jc w:val="center"/>
                                    <w:rPr>
                                      <w:rFonts w:eastAsia="宋体" w:hint="eastAsia"/>
                                      <w:sz w:val="16"/>
                                      <w:szCs w:val="16"/>
                                      <w:highlight w:val="yellow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eastAsia="微软雅黑" w:hint="eastAsia"/>
                                      <w:sz w:val="16"/>
                                      <w:szCs w:val="16"/>
                                      <w:highlight w:val="yellow"/>
                                      <w:lang w:eastAsia="zh-CN"/>
                                    </w:rPr>
                                    <w:t>最多</w:t>
                                  </w:r>
                                  <w:r>
                                    <w:rPr>
                                      <w:rFonts w:eastAsia="微软雅黑" w:hint="eastAsia"/>
                                      <w:sz w:val="16"/>
                                      <w:szCs w:val="16"/>
                                      <w:highlight w:val="yellow"/>
                                      <w:lang w:eastAsia="zh-CN"/>
                                    </w:rPr>
                                    <w:t>4</w:t>
                                  </w:r>
                                  <w:r>
                                    <w:rPr>
                                      <w:rFonts w:eastAsia="微软雅黑" w:hint="eastAsia"/>
                                      <w:sz w:val="16"/>
                                      <w:szCs w:val="16"/>
                                      <w:highlight w:val="yellow"/>
                                      <w:lang w:eastAsia="zh-CN"/>
                                    </w:rPr>
                                    <w:t>个线程</w:t>
                                  </w:r>
                                </w:p>
                                <w:p w14:paraId="436D37C0" w14:textId="77777777" w:rsidR="00000000" w:rsidRDefault="0000000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  <w:highlight w:val="yellow"/>
                                    </w:rPr>
                                  </w:pPr>
                                </w:p>
                                <w:p w14:paraId="5000A728" w14:textId="77777777" w:rsidR="00000000" w:rsidRDefault="00000000">
                                  <w:pPr>
                                    <w:rPr>
                                      <w:rFonts w:eastAsia="宋体" w:hint="eastAsia"/>
                                      <w:sz w:val="16"/>
                                      <w:szCs w:val="16"/>
                                      <w:highlight w:val="yellow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eastAsia="微软雅黑" w:hint="eastAsia"/>
                                      <w:sz w:val="16"/>
                                      <w:szCs w:val="16"/>
                                      <w:highlight w:val="yellow"/>
                                      <w:lang w:eastAsia="zh-CN"/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949567524" name="自选图形 183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5162" y="5969"/>
                              <a:ext cx="2316" cy="1073"/>
                            </a:xfrm>
                            <a:prstGeom prst="straightConnector1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60105483" name="自选图形 1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43" y="6254"/>
                              <a:ext cx="14" cy="393"/>
                            </a:xfrm>
                            <a:prstGeom prst="straightConnector1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278643625" name="组合 185"/>
                        <wpg:cNvGrpSpPr>
                          <a:grpSpLocks/>
                        </wpg:cNvGrpSpPr>
                        <wpg:grpSpPr bwMode="auto">
                          <a:xfrm>
                            <a:off x="1861" y="2773"/>
                            <a:ext cx="5542" cy="5105"/>
                            <a:chOff x="1535" y="2774"/>
                            <a:chExt cx="5542" cy="5105"/>
                          </a:xfrm>
                        </wpg:grpSpPr>
                        <wps:wsp>
                          <wps:cNvPr id="1298450785" name="自选图形 1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35" y="2774"/>
                              <a:ext cx="5502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 cmpd="sng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68686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776950252" name="自选图形 1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064" y="2774"/>
                              <a:ext cx="13" cy="5105"/>
                            </a:xfrm>
                            <a:prstGeom prst="straightConnector1">
                              <a:avLst/>
                            </a:prstGeom>
                            <a:noFill/>
                            <a:ln w="12700" cmpd="sng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68686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747957560" name="自选图形 1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49" y="2774"/>
                              <a:ext cx="0" cy="5105"/>
                            </a:xfrm>
                            <a:prstGeom prst="straightConnector1">
                              <a:avLst/>
                            </a:prstGeom>
                            <a:noFill/>
                            <a:ln w="12700" cmpd="sng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68686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04510623" name="自选图形 1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49" y="7878"/>
                              <a:ext cx="5515" cy="1"/>
                            </a:xfrm>
                            <a:prstGeom prst="straightConnector1">
                              <a:avLst/>
                            </a:prstGeom>
                            <a:noFill/>
                            <a:ln w="12700" cmpd="sng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68686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89184F" id="组合 189" o:spid="_x0000_s1053" style="position:absolute;margin-left:-1.15pt;margin-top:8.7pt;width:466.15pt;height:320.6pt;z-index:251666432" coordorigin="1125,1975" coordsize="9323,64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">
                <v:group id="组合 188" o:spid="_x0000_s1054" style="position:absolute;left:1125;top:1975;width:9323;height:6412" coordorigin="858,1975" coordsize="9323,6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">
                  <v:shape id="文本框 137" o:spid="_x0000_s1055" type="#_x0000_t202" style="position:absolute;left:858;top:1975;width:8203;height:64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">
                    <v:textbox>
                      <w:txbxContent>
                        <w:p w14:paraId="27F9C47B" w14:textId="77777777" w:rsidR="00000000" w:rsidRDefault="00000000">
                          <w:pPr>
                            <w:jc w:val="center"/>
                          </w:pPr>
                        </w:p>
                        <w:p w14:paraId="33F376AE" w14:textId="77777777" w:rsidR="00000000" w:rsidRDefault="00000000">
                          <w:pPr>
                            <w:ind w:left="1440" w:firstLine="720"/>
                            <w:rPr>
                              <w:rFonts w:eastAsia="宋体" w:hint="eastAsia"/>
                              <w:lang w:eastAsia="zh-CN"/>
                            </w:rPr>
                          </w:pPr>
                          <w:r>
                            <w:rPr>
                              <w:rFonts w:eastAsia="微软雅黑" w:hint="eastAsia"/>
                              <w:lang w:eastAsia="zh-CN"/>
                            </w:rPr>
                            <w:t>Windows 10</w:t>
                          </w:r>
                          <w:r>
                            <w:rPr>
                              <w:rFonts w:eastAsia="微软雅黑" w:hint="eastAsia"/>
                              <w:lang w:eastAsia="zh-CN"/>
                            </w:rPr>
                            <w:t>操作系统</w:t>
                          </w:r>
                        </w:p>
                      </w:txbxContent>
                    </v:textbox>
                  </v:shape>
                  <v:shape id="自选图形 153" o:spid="_x0000_s1056" type="#_x0000_t32" style="position:absolute;left:5371;top:3346;width:38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"/>
                  <v:shape id="自选图形 154" o:spid="_x0000_s1057" type="#_x0000_t32" style="position:absolute;left:3031;top:3747;width:568;height:51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"/>
                  <v:shape id="自选图形 155" o:spid="_x0000_s1058" type="#_x0000_t32" style="position:absolute;left:4252;top:3747;width:0;height:40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"/>
                  <v:shape id="自选图形 156" o:spid="_x0000_s1059" type="#_x0000_t32" style="position:absolute;left:4998;top:3747;width:373;height:4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"/>
                  <v:shape id="自选图形 143" o:spid="_x0000_s1060" type="#_x0000_t32" style="position:absolute;left:4873;top:7252;width:2605;height:8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"/>
                  <v:shape id="自选图形 145" o:spid="_x0000_s1061" type="#_x0000_t32" style="position:absolute;left:2507;top:4920;width:818;height:68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"/>
                  <v:shape id="自选图形 146" o:spid="_x0000_s1062" type="#_x0000_t32" style="position:absolute;left:4252;top:4920;width:0;height:6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"/>
                  <v:shape id="自选图形 147" o:spid="_x0000_s1063" type="#_x0000_t32" style="position:absolute;left:4863;top:4920;width:978;height:68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"/>
                  <v:group id="组合 186" o:spid="_x0000_s1064" style="position:absolute;left:1901;top:2774;width:8280;height:4764" coordorigin="1901,2774" coordsize="8280,4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">
                    <v:oval id="椭圆 152" o:spid="_x0000_s1065" style="position:absolute;left:9202;top:2774;width:979;height: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" strokecolor="#fabf8f" strokeweight="1pt">
                      <v:fill color2="#fbd4b4" focus="100%" type="gradient"/>
                      <v:shadow on="t" color="#974706" opacity=".5" offset="1pt"/>
                      <v:textbox>
                        <w:txbxContent>
                          <w:p w14:paraId="4F75FC9D" w14:textId="77777777" w:rsidR="00000000" w:rsidRDefault="0000000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C68EA66" w14:textId="77777777" w:rsidR="00000000" w:rsidRDefault="00000000">
                            <w:pPr>
                              <w:rPr>
                                <w:rFonts w:eastAsia="宋体" w:hint="eastAsia"/>
                                <w:sz w:val="16"/>
                                <w:szCs w:val="16"/>
                                <w:lang w:eastAsia="zh-CN"/>
                              </w:rPr>
                            </w:pPr>
                            <w:r>
                              <w:rPr>
                                <w:rFonts w:eastAsia="微软雅黑" w:hint="eastAsia"/>
                                <w:sz w:val="16"/>
                                <w:szCs w:val="16"/>
                                <w:lang w:eastAsia="zh-CN"/>
                              </w:rPr>
                              <w:t>CAM</w:t>
                            </w:r>
                          </w:p>
                        </w:txbxContent>
                      </v:textbox>
                    </v:oval>
                    <v:rect id="矩形 149" o:spid="_x0000_s1066" style="position:absolute;left:3335;top:3051;width:2036;height: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" strokecolor="#666" strokeweight="1pt">
                      <v:fill color2="#999" focus="100%" type="gradient"/>
                      <v:shadow on="t" color="#7f7f7f" opacity=".5" offset="1pt"/>
                      <v:textbox>
                        <w:txbxContent>
                          <w:p w14:paraId="5F24426E" w14:textId="77777777" w:rsidR="00000000" w:rsidRDefault="00000000">
                            <w:pPr>
                              <w:jc w:val="center"/>
                              <w:rPr>
                                <w:rFonts w:eastAsia="宋体" w:hint="eastAsia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eastAsia="微软雅黑" w:hint="eastAsia"/>
                                <w:sz w:val="20"/>
                                <w:szCs w:val="20"/>
                                <w:lang w:eastAsia="zh-CN"/>
                              </w:rPr>
                              <w:t>打开</w:t>
                            </w:r>
                            <w:r>
                              <w:rPr>
                                <w:rFonts w:eastAsia="微软雅黑" w:hint="eastAsia"/>
                                <w:sz w:val="20"/>
                                <w:szCs w:val="20"/>
                                <w:lang w:eastAsia="zh-CN"/>
                              </w:rPr>
                              <w:t xml:space="preserve"> CV API</w:t>
                            </w:r>
                          </w:p>
                        </w:txbxContent>
                      </v:textbox>
                    </v:rect>
                    <v:roundrect id="自选图形 138" o:spid="_x0000_s1067" style="position:absolute;left:1901;top:4119;width:1291;height:78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" strokecolor="#92cddc" strokeweight="1pt">
                      <v:fill color2="#b6dde8" focus="100%" type="gradient"/>
                      <v:shadow on="t" color="#205867" opacity=".5" offset="1pt"/>
                      <v:textbox>
                        <w:txbxContent>
                          <w:p w14:paraId="08D6784A" w14:textId="77777777" w:rsidR="00000000" w:rsidRDefault="00000000">
                            <w:pPr>
                              <w:jc w:val="center"/>
                              <w:rPr>
                                <w:rFonts w:eastAsia="宋体" w:hint="eastAsia"/>
                                <w:sz w:val="16"/>
                                <w:szCs w:val="16"/>
                                <w:highlight w:val="yellow"/>
                                <w:lang w:eastAsia="zh-CN"/>
                              </w:rPr>
                            </w:pPr>
                            <w:r>
                              <w:rPr>
                                <w:rFonts w:eastAsia="微软雅黑" w:hint="eastAsia"/>
                                <w:sz w:val="16"/>
                                <w:szCs w:val="16"/>
                                <w:highlight w:val="yellow"/>
                                <w:lang w:eastAsia="zh-CN"/>
                              </w:rPr>
                              <w:t>直播</w:t>
                            </w:r>
                          </w:p>
                          <w:p w14:paraId="26D170AC" w14:textId="77777777" w:rsidR="00000000" w:rsidRDefault="00000000">
                            <w:pPr>
                              <w:jc w:val="center"/>
                              <w:rPr>
                                <w:rFonts w:eastAsia="宋体" w:hint="eastAsia"/>
                                <w:sz w:val="16"/>
                                <w:szCs w:val="16"/>
                                <w:highlight w:val="yellow"/>
                                <w:lang w:eastAsia="zh-CN"/>
                              </w:rPr>
                            </w:pPr>
                            <w:r>
                              <w:rPr>
                                <w:rFonts w:eastAsia="微软雅黑" w:hint="eastAsia"/>
                                <w:sz w:val="16"/>
                                <w:szCs w:val="16"/>
                                <w:highlight w:val="yellow"/>
                                <w:lang w:eastAsia="zh-CN"/>
                              </w:rPr>
                              <w:t>单人</w:t>
                            </w:r>
                          </w:p>
                          <w:p w14:paraId="4BDC3C64" w14:textId="77777777" w:rsidR="00000000" w:rsidRDefault="00000000">
                            <w:pPr>
                              <w:jc w:val="center"/>
                              <w:rPr>
                                <w:rFonts w:eastAsia="宋体" w:hint="eastAsia"/>
                                <w:sz w:val="16"/>
                                <w:szCs w:val="16"/>
                                <w:highlight w:val="yellow"/>
                                <w:lang w:eastAsia="zh-CN"/>
                              </w:rPr>
                            </w:pPr>
                            <w:r>
                              <w:rPr>
                                <w:rFonts w:eastAsia="微软雅黑" w:hint="eastAsia"/>
                                <w:sz w:val="16"/>
                                <w:szCs w:val="16"/>
                                <w:highlight w:val="yellow"/>
                                <w:lang w:eastAsia="zh-CN"/>
                              </w:rPr>
                              <w:t>螺纹</w:t>
                            </w:r>
                          </w:p>
                        </w:txbxContent>
                      </v:textbox>
                    </v:roundrect>
                    <v:roundrect id="自选图形 139" o:spid="_x0000_s1068" style="position:absolute;left:3599;top:4119;width:1264;height:78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" strokecolor="#92cddc" strokeweight="1pt">
                      <v:fill color2="#b6dde8" focus="100%" type="gradient"/>
                      <v:shadow on="t" color="#205867" opacity=".5" offset="1pt"/>
                      <v:textbox>
                        <w:txbxContent>
                          <w:p w14:paraId="04DFDE21" w14:textId="77777777" w:rsidR="00000000" w:rsidRDefault="00000000">
                            <w:pPr>
                              <w:jc w:val="center"/>
                              <w:rPr>
                                <w:rFonts w:eastAsia="宋体" w:hint="eastAsia"/>
                                <w:sz w:val="16"/>
                                <w:szCs w:val="16"/>
                                <w:lang w:eastAsia="zh-CN"/>
                              </w:rPr>
                            </w:pPr>
                            <w:r>
                              <w:rPr>
                                <w:rFonts w:eastAsia="微软雅黑" w:hint="eastAsia"/>
                                <w:sz w:val="16"/>
                                <w:szCs w:val="16"/>
                                <w:lang w:eastAsia="zh-CN"/>
                              </w:rPr>
                              <w:t>播放单线程</w:t>
                            </w:r>
                          </w:p>
                        </w:txbxContent>
                      </v:textbox>
                    </v:roundrect>
                    <v:roundrect id="自选图形 140" o:spid="_x0000_s1069" style="position:absolute;left:5338;top:4119;width:1495;height:78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" strokecolor="#92cddc" strokeweight="1pt">
                      <v:fill color2="#b6dde8" focus="100%" type="gradient"/>
                      <v:shadow on="t" color="#205867" opacity=".5" offset="1pt"/>
                      <v:textbox>
                        <w:txbxContent>
                          <w:p w14:paraId="4C437F4E" w14:textId="77777777" w:rsidR="00000000" w:rsidRDefault="00000000">
                            <w:pPr>
                              <w:jc w:val="center"/>
                              <w:rPr>
                                <w:rFonts w:eastAsia="宋体" w:hint="eastAsia"/>
                                <w:sz w:val="16"/>
                                <w:szCs w:val="16"/>
                                <w:highlight w:val="yellow"/>
                                <w:lang w:eastAsia="zh-CN"/>
                              </w:rPr>
                            </w:pPr>
                            <w:r>
                              <w:rPr>
                                <w:rFonts w:eastAsia="微软雅黑" w:hint="eastAsia"/>
                                <w:sz w:val="16"/>
                                <w:szCs w:val="16"/>
                                <w:highlight w:val="yellow"/>
                                <w:lang w:eastAsia="zh-CN"/>
                              </w:rPr>
                              <w:t>事件</w:t>
                            </w:r>
                          </w:p>
                          <w:p w14:paraId="5477C0BB" w14:textId="77777777" w:rsidR="00000000" w:rsidRDefault="00000000">
                            <w:pPr>
                              <w:jc w:val="center"/>
                              <w:rPr>
                                <w:rFonts w:eastAsia="宋体" w:hint="eastAsia"/>
                                <w:sz w:val="16"/>
                                <w:szCs w:val="16"/>
                                <w:highlight w:val="yellow"/>
                                <w:lang w:eastAsia="zh-CN"/>
                              </w:rPr>
                            </w:pPr>
                            <w:r>
                              <w:rPr>
                                <w:rFonts w:eastAsia="微软雅黑" w:hint="eastAsia"/>
                                <w:sz w:val="16"/>
                                <w:szCs w:val="16"/>
                                <w:highlight w:val="yellow"/>
                                <w:lang w:eastAsia="zh-CN"/>
                              </w:rPr>
                              <w:t>单人</w:t>
                            </w:r>
                          </w:p>
                          <w:p w14:paraId="1129A745" w14:textId="77777777" w:rsidR="00000000" w:rsidRDefault="00000000">
                            <w:pPr>
                              <w:jc w:val="center"/>
                              <w:rPr>
                                <w:rFonts w:eastAsia="宋体" w:hint="eastAsia"/>
                                <w:sz w:val="16"/>
                                <w:szCs w:val="16"/>
                                <w:highlight w:val="yellow"/>
                                <w:lang w:eastAsia="zh-CN"/>
                              </w:rPr>
                            </w:pPr>
                            <w:r>
                              <w:rPr>
                                <w:rFonts w:eastAsia="微软雅黑" w:hint="eastAsia"/>
                                <w:sz w:val="16"/>
                                <w:szCs w:val="16"/>
                                <w:highlight w:val="yellow"/>
                                <w:lang w:eastAsia="zh-CN"/>
                              </w:rPr>
                              <w:t>螺纹</w:t>
                            </w:r>
                          </w:p>
                        </w:txbxContent>
                      </v:textbox>
                    </v:roundrect>
                    <v:roundrect id="自选图形 141" o:spid="_x0000_s1070" style="position:absolute;left:3335;top:6614;width:1538;height:92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" strokecolor="#92cddc" strokeweight="1pt">
                      <v:fill color2="#b6dde8" focus="100%" type="gradient"/>
                      <v:shadow on="t" color="#205867" opacity=".5" offset="1pt"/>
                      <v:textbox>
                        <w:txbxContent>
                          <w:p w14:paraId="30B38A67" w14:textId="77777777" w:rsidR="00000000" w:rsidRDefault="00000000">
                            <w:pPr>
                              <w:jc w:val="center"/>
                              <w:rPr>
                                <w:rFonts w:eastAsia="宋体" w:hint="eastAsia"/>
                                <w:sz w:val="16"/>
                                <w:szCs w:val="16"/>
                                <w:highlight w:val="yellow"/>
                                <w:lang w:eastAsia="zh-CN"/>
                              </w:rPr>
                            </w:pPr>
                            <w:r>
                              <w:rPr>
                                <w:rFonts w:eastAsia="微软雅黑" w:hint="eastAsia"/>
                                <w:sz w:val="16"/>
                                <w:szCs w:val="16"/>
                                <w:highlight w:val="yellow"/>
                                <w:lang w:eastAsia="zh-CN"/>
                              </w:rPr>
                              <w:t>命名管道管理程序</w:t>
                            </w:r>
                          </w:p>
                          <w:p w14:paraId="72D15EBE" w14:textId="77777777" w:rsidR="00000000" w:rsidRDefault="00000000">
                            <w:pPr>
                              <w:jc w:val="center"/>
                              <w:rPr>
                                <w:rFonts w:eastAsia="宋体" w:hint="eastAsia"/>
                                <w:sz w:val="16"/>
                                <w:szCs w:val="16"/>
                                <w:highlight w:val="yellow"/>
                                <w:lang w:eastAsia="zh-CN"/>
                              </w:rPr>
                            </w:pPr>
                            <w:r>
                              <w:rPr>
                                <w:rFonts w:eastAsia="微软雅黑" w:hint="eastAsia"/>
                                <w:sz w:val="16"/>
                                <w:szCs w:val="16"/>
                                <w:highlight w:val="yellow"/>
                                <w:lang w:eastAsia="zh-CN"/>
                              </w:rPr>
                              <w:t>单人</w:t>
                            </w:r>
                          </w:p>
                          <w:p w14:paraId="652C8A3E" w14:textId="77777777" w:rsidR="00000000" w:rsidRDefault="00000000">
                            <w:pPr>
                              <w:jc w:val="center"/>
                              <w:rPr>
                                <w:rFonts w:eastAsia="宋体" w:hint="eastAsia"/>
                                <w:sz w:val="16"/>
                                <w:szCs w:val="16"/>
                                <w:highlight w:val="yellow"/>
                                <w:lang w:eastAsia="zh-CN"/>
                              </w:rPr>
                            </w:pPr>
                            <w:r>
                              <w:rPr>
                                <w:rFonts w:eastAsia="微软雅黑" w:hint="eastAsia"/>
                                <w:sz w:val="16"/>
                                <w:szCs w:val="16"/>
                                <w:highlight w:val="yellow"/>
                                <w:lang w:eastAsia="zh-CN"/>
                              </w:rPr>
                              <w:t>螺纹</w:t>
                            </w:r>
                          </w:p>
                        </w:txbxContent>
                      </v:textbox>
                    </v:roundrect>
                    <v:roundrect id="自选图形 142" o:spid="_x0000_s1071" style="position:absolute;left:7478;top:6819;width:1331;height:71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" strokecolor="#b2a1c7" strokeweight="1pt">
                      <v:fill color2="#ccc0d9" focus="100%" type="gradient"/>
                      <v:shadow on="t" color="#3f3151" opacity=".5" offset="1pt"/>
                      <v:textbox>
                        <w:txbxContent>
                          <w:p w14:paraId="08B071E7" w14:textId="77777777" w:rsidR="00000000" w:rsidRDefault="00000000">
                            <w:pPr>
                              <w:jc w:val="center"/>
                              <w:rPr>
                                <w:rFonts w:eastAsia="宋体" w:hint="eastAsia"/>
                                <w:sz w:val="16"/>
                                <w:szCs w:val="16"/>
                                <w:highlight w:val="yellow"/>
                                <w:lang w:eastAsia="zh-CN"/>
                              </w:rPr>
                            </w:pPr>
                            <w:r>
                              <w:rPr>
                                <w:rFonts w:eastAsia="微软雅黑" w:hint="eastAsia"/>
                                <w:sz w:val="16"/>
                                <w:szCs w:val="16"/>
                                <w:highlight w:val="yellow"/>
                                <w:lang w:eastAsia="zh-CN"/>
                              </w:rPr>
                              <w:t>脑线</w:t>
                            </w:r>
                          </w:p>
                          <w:p w14:paraId="740E58FF" w14:textId="77777777" w:rsidR="00000000" w:rsidRDefault="00000000">
                            <w:pPr>
                              <w:jc w:val="center"/>
                              <w:rPr>
                                <w:rFonts w:eastAsia="宋体" w:hint="eastAsia"/>
                                <w:sz w:val="16"/>
                                <w:szCs w:val="16"/>
                                <w:highlight w:val="yellow"/>
                                <w:lang w:eastAsia="zh-CN"/>
                              </w:rPr>
                            </w:pPr>
                            <w:r>
                              <w:rPr>
                                <w:rFonts w:eastAsia="微软雅黑" w:hint="eastAsia"/>
                                <w:sz w:val="16"/>
                                <w:szCs w:val="16"/>
                                <w:highlight w:val="yellow"/>
                                <w:lang w:eastAsia="zh-CN"/>
                              </w:rPr>
                              <w:t>最多</w:t>
                            </w:r>
                            <w:r>
                              <w:rPr>
                                <w:rFonts w:eastAsia="微软雅黑" w:hint="eastAsia"/>
                                <w:sz w:val="16"/>
                                <w:szCs w:val="16"/>
                                <w:highlight w:val="yellow"/>
                                <w:lang w:eastAsia="zh-CN"/>
                              </w:rPr>
                              <w:t>4</w:t>
                            </w:r>
                            <w:r>
                              <w:rPr>
                                <w:rFonts w:eastAsia="微软雅黑" w:hint="eastAsia"/>
                                <w:sz w:val="16"/>
                                <w:szCs w:val="16"/>
                                <w:highlight w:val="yellow"/>
                                <w:lang w:eastAsia="zh-CN"/>
                              </w:rPr>
                              <w:t>个客户端</w:t>
                            </w:r>
                          </w:p>
                          <w:p w14:paraId="657923AC" w14:textId="77777777" w:rsidR="00000000" w:rsidRDefault="00000000">
                            <w:pPr>
                              <w:jc w:val="center"/>
                              <w:rPr>
                                <w:rFonts w:eastAsia="宋体" w:hint="eastAsia"/>
                                <w:sz w:val="16"/>
                                <w:szCs w:val="16"/>
                                <w:highlight w:val="yellow"/>
                                <w:lang w:eastAsia="zh-CN"/>
                              </w:rPr>
                            </w:pPr>
                            <w:r>
                              <w:rPr>
                                <w:rFonts w:eastAsia="微软雅黑" w:hint="eastAsia"/>
                                <w:sz w:val="16"/>
                                <w:szCs w:val="16"/>
                                <w:highlight w:val="yellow"/>
                                <w:lang w:eastAsia="zh-CN"/>
                              </w:rPr>
                              <w:t xml:space="preserve"> </w:t>
                            </w:r>
                          </w:p>
                          <w:p w14:paraId="735A7332" w14:textId="77777777" w:rsidR="00000000" w:rsidRDefault="00000000">
                            <w:pPr>
                              <w:jc w:val="center"/>
                              <w:rPr>
                                <w:sz w:val="16"/>
                                <w:szCs w:val="16"/>
                                <w:highlight w:val="yellow"/>
                              </w:rPr>
                            </w:pPr>
                          </w:p>
                        </w:txbxContent>
                      </v:textbox>
                    </v:roundrect>
                    <v:rect id="矩形 175" o:spid="_x0000_s1072" style="position:absolute;left:2148;top:3051;width:883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" stroked="f">
                      <v:textbox>
                        <w:txbxContent>
                          <w:p w14:paraId="1E7A4385" w14:textId="77777777" w:rsidR="00000000" w:rsidRDefault="00000000">
                            <w:pPr>
                              <w:rPr>
                                <w:rFonts w:eastAsia="宋体" w:hint="eastAsia"/>
                                <w:sz w:val="16"/>
                                <w:szCs w:val="16"/>
                                <w:lang w:eastAsia="zh-CN"/>
                              </w:rPr>
                            </w:pPr>
                            <w:r>
                              <w:rPr>
                                <w:rFonts w:eastAsia="微软雅黑" w:hint="eastAsia"/>
                                <w:sz w:val="16"/>
                                <w:szCs w:val="16"/>
                                <w:lang w:eastAsia="zh-CN"/>
                              </w:rPr>
                              <w:t>CLVS</w:t>
                            </w:r>
                          </w:p>
                        </w:txbxContent>
                      </v:textbox>
                    </v:rect>
                    <v:roundrect id="自选图形 182" o:spid="_x0000_s1073" style="position:absolute;left:3192;top:5572;width:1970;height:64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" strokecolor="#b2a1c7" strokeweight="1pt">
                      <v:fill color2="#ccc0d9" focus="100%" type="gradient"/>
                      <v:shadow on="t" color="#3f3151" opacity=".5" offset="1pt"/>
                      <v:textbox>
                        <w:txbxContent>
                          <w:p w14:paraId="0060A762" w14:textId="77777777" w:rsidR="00000000" w:rsidRDefault="00000000">
                            <w:pPr>
                              <w:jc w:val="center"/>
                              <w:rPr>
                                <w:rFonts w:eastAsia="宋体" w:hint="eastAsia"/>
                                <w:sz w:val="16"/>
                                <w:szCs w:val="16"/>
                                <w:highlight w:val="yellow"/>
                                <w:lang w:eastAsia="zh-CN"/>
                              </w:rPr>
                            </w:pPr>
                            <w:r>
                              <w:rPr>
                                <w:rFonts w:eastAsia="微软雅黑" w:hint="eastAsia"/>
                                <w:sz w:val="16"/>
                                <w:szCs w:val="16"/>
                                <w:highlight w:val="yellow"/>
                                <w:lang w:eastAsia="zh-CN"/>
                              </w:rPr>
                              <w:t>管道服务器</w:t>
                            </w:r>
                          </w:p>
                          <w:p w14:paraId="17020457" w14:textId="77777777" w:rsidR="00000000" w:rsidRDefault="00000000">
                            <w:pPr>
                              <w:jc w:val="center"/>
                              <w:rPr>
                                <w:rFonts w:eastAsia="宋体" w:hint="eastAsia"/>
                                <w:sz w:val="16"/>
                                <w:szCs w:val="16"/>
                                <w:highlight w:val="yellow"/>
                                <w:lang w:eastAsia="zh-CN"/>
                              </w:rPr>
                            </w:pPr>
                            <w:r>
                              <w:rPr>
                                <w:rFonts w:eastAsia="微软雅黑" w:hint="eastAsia"/>
                                <w:sz w:val="16"/>
                                <w:szCs w:val="16"/>
                                <w:highlight w:val="yellow"/>
                                <w:lang w:eastAsia="zh-CN"/>
                              </w:rPr>
                              <w:t>最多</w:t>
                            </w:r>
                            <w:r>
                              <w:rPr>
                                <w:rFonts w:eastAsia="微软雅黑" w:hint="eastAsia"/>
                                <w:sz w:val="16"/>
                                <w:szCs w:val="16"/>
                                <w:highlight w:val="yellow"/>
                                <w:lang w:eastAsia="zh-CN"/>
                              </w:rPr>
                              <w:t>4</w:t>
                            </w:r>
                            <w:r>
                              <w:rPr>
                                <w:rFonts w:eastAsia="微软雅黑" w:hint="eastAsia"/>
                                <w:sz w:val="16"/>
                                <w:szCs w:val="16"/>
                                <w:highlight w:val="yellow"/>
                                <w:lang w:eastAsia="zh-CN"/>
                              </w:rPr>
                              <w:t>个线程</w:t>
                            </w:r>
                          </w:p>
                          <w:p w14:paraId="436D37C0" w14:textId="77777777" w:rsidR="00000000" w:rsidRDefault="00000000">
                            <w:pPr>
                              <w:jc w:val="center"/>
                              <w:rPr>
                                <w:sz w:val="16"/>
                                <w:szCs w:val="16"/>
                                <w:highlight w:val="yellow"/>
                              </w:rPr>
                            </w:pPr>
                          </w:p>
                          <w:p w14:paraId="5000A728" w14:textId="77777777" w:rsidR="00000000" w:rsidRDefault="00000000">
                            <w:pPr>
                              <w:rPr>
                                <w:rFonts w:eastAsia="宋体" w:hint="eastAsia"/>
                                <w:sz w:val="16"/>
                                <w:szCs w:val="16"/>
                                <w:highlight w:val="yellow"/>
                                <w:lang w:eastAsia="zh-CN"/>
                              </w:rPr>
                            </w:pPr>
                            <w:r>
                              <w:rPr>
                                <w:rFonts w:eastAsia="微软雅黑" w:hint="eastAsia"/>
                                <w:sz w:val="16"/>
                                <w:szCs w:val="16"/>
                                <w:highlight w:val="yellow"/>
                                <w:lang w:eastAsia="zh-CN"/>
                              </w:rPr>
                              <w:t xml:space="preserve">  </w:t>
                            </w:r>
                          </w:p>
                        </w:txbxContent>
                      </v:textbox>
                    </v:roundrect>
                  </v:group>
                  <v:shape id="自选图形 183" o:spid="_x0000_s1074" type="#_x0000_t32" style="position:absolute;left:5162;top:5969;width:2316;height:107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"/>
                  <v:shape id="自选图形 184" o:spid="_x0000_s1075" type="#_x0000_t32" style="position:absolute;left:4143;top:6254;width:14;height:39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"/>
                </v:group>
                <v:group id="组合 185" o:spid="_x0000_s1076" style="position:absolute;left:1861;top:2773;width:5542;height:5105" coordorigin="1535,2774" coordsize="5542,5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">
                  <v:shape id="自选图形 171" o:spid="_x0000_s1077" type="#_x0000_t32" style="position:absolute;left:1535;top:2774;width:55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" strokeweight="1pt">
                    <v:stroke dashstyle="dash"/>
                    <v:shadow color="#868686"/>
                  </v:shape>
                  <v:shape id="自选图形 172" o:spid="_x0000_s1078" type="#_x0000_t32" style="position:absolute;left:7064;top:2774;width:13;height:51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" strokeweight="1pt">
                    <v:stroke dashstyle="dash"/>
                    <v:shadow color="#868686"/>
                  </v:shape>
                  <v:shape id="自选图形 174" o:spid="_x0000_s1079" type="#_x0000_t32" style="position:absolute;left:1549;top:2774;width:0;height:51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" strokeweight="1pt">
                    <v:stroke dashstyle="dash"/>
                    <v:shadow color="#868686"/>
                  </v:shape>
                  <v:shape id="自选图形 173" o:spid="_x0000_s1080" type="#_x0000_t32" style="position:absolute;left:1549;top:7878;width:5515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" strokeweight="1pt">
                    <v:stroke dashstyle="dash"/>
                    <v:shadow color="#868686"/>
                  </v:shape>
                </v:group>
              </v:group>
            </w:pict>
          </mc:Fallback>
        </mc:AlternateContent>
      </w:r>
    </w:p>
    <w:p w14:paraId="117A9CF4" w14:textId="77777777" w:rsidR="00000000" w:rsidRDefault="00000000">
      <w:pPr>
        <w:rPr>
          <w:sz w:val="22"/>
        </w:rPr>
      </w:pPr>
    </w:p>
    <w:p w14:paraId="27E400D4" w14:textId="77777777" w:rsidR="00000000" w:rsidRDefault="00000000">
      <w:pPr>
        <w:rPr>
          <w:sz w:val="22"/>
        </w:rPr>
      </w:pPr>
    </w:p>
    <w:p w14:paraId="710083BA" w14:textId="77777777" w:rsidR="00000000" w:rsidRDefault="00000000">
      <w:pPr>
        <w:rPr>
          <w:sz w:val="22"/>
        </w:rPr>
      </w:pPr>
    </w:p>
    <w:p w14:paraId="3BCA780C" w14:textId="77777777" w:rsidR="00000000" w:rsidRDefault="00000000">
      <w:pPr>
        <w:rPr>
          <w:sz w:val="22"/>
        </w:rPr>
      </w:pPr>
    </w:p>
    <w:p w14:paraId="616C3967" w14:textId="77777777" w:rsidR="00000000" w:rsidRDefault="00000000">
      <w:pPr>
        <w:rPr>
          <w:sz w:val="22"/>
        </w:rPr>
      </w:pPr>
    </w:p>
    <w:p w14:paraId="0FE3047B" w14:textId="77777777" w:rsidR="00000000" w:rsidRDefault="00000000">
      <w:pPr>
        <w:rPr>
          <w:sz w:val="22"/>
        </w:rPr>
      </w:pPr>
    </w:p>
    <w:p w14:paraId="132F90EB" w14:textId="77777777" w:rsidR="00000000" w:rsidRDefault="00000000">
      <w:pPr>
        <w:rPr>
          <w:sz w:val="22"/>
        </w:rPr>
      </w:pPr>
    </w:p>
    <w:p w14:paraId="22D73D9F" w14:textId="77777777" w:rsidR="00000000" w:rsidRDefault="00000000">
      <w:pPr>
        <w:rPr>
          <w:sz w:val="22"/>
        </w:rPr>
      </w:pPr>
    </w:p>
    <w:p w14:paraId="3663C3B8" w14:textId="77777777" w:rsidR="00000000" w:rsidRDefault="00000000">
      <w:pPr>
        <w:rPr>
          <w:sz w:val="22"/>
        </w:rPr>
      </w:pPr>
    </w:p>
    <w:p w14:paraId="2C584435" w14:textId="77777777" w:rsidR="00000000" w:rsidRDefault="00000000">
      <w:pPr>
        <w:rPr>
          <w:sz w:val="22"/>
        </w:rPr>
      </w:pPr>
    </w:p>
    <w:p w14:paraId="513D8157" w14:textId="77777777" w:rsidR="00000000" w:rsidRDefault="00000000">
      <w:pPr>
        <w:rPr>
          <w:sz w:val="22"/>
        </w:rPr>
      </w:pPr>
    </w:p>
    <w:p w14:paraId="3F97C983" w14:textId="77777777" w:rsidR="00000000" w:rsidRDefault="00000000">
      <w:pPr>
        <w:rPr>
          <w:sz w:val="22"/>
        </w:rPr>
      </w:pPr>
    </w:p>
    <w:p w14:paraId="3D1A7770" w14:textId="77777777" w:rsidR="00000000" w:rsidRDefault="00000000">
      <w:pPr>
        <w:rPr>
          <w:sz w:val="22"/>
        </w:rPr>
      </w:pPr>
    </w:p>
    <w:p w14:paraId="3B64DD27" w14:textId="77777777" w:rsidR="00000000" w:rsidRDefault="00000000">
      <w:pPr>
        <w:rPr>
          <w:sz w:val="22"/>
        </w:rPr>
      </w:pPr>
    </w:p>
    <w:p w14:paraId="2784F65D" w14:textId="77777777" w:rsidR="00000000" w:rsidRDefault="00000000">
      <w:pPr>
        <w:rPr>
          <w:sz w:val="22"/>
        </w:rPr>
      </w:pPr>
    </w:p>
    <w:p w14:paraId="32EC156B" w14:textId="77777777" w:rsidR="00000000" w:rsidRDefault="00000000">
      <w:pPr>
        <w:rPr>
          <w:sz w:val="22"/>
        </w:rPr>
      </w:pPr>
    </w:p>
    <w:p w14:paraId="25FE763A" w14:textId="77777777" w:rsidR="00000000" w:rsidRDefault="00000000">
      <w:pPr>
        <w:rPr>
          <w:sz w:val="22"/>
        </w:rPr>
      </w:pPr>
    </w:p>
    <w:p w14:paraId="2E0A4612" w14:textId="263F73A9" w:rsidR="00000000" w:rsidRDefault="00D36719">
      <w:pPr>
        <w:pStyle w:val="a4"/>
      </w:pPr>
      <w:r>
        <w:rPr>
          <w:noProof/>
          <w:sz w:val="22"/>
          <w:lang w:val="en-US"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764819" wp14:editId="11AC9E3E">
                <wp:simplePos x="0" y="0"/>
                <wp:positionH relativeFrom="column">
                  <wp:posOffset>2652395</wp:posOffset>
                </wp:positionH>
                <wp:positionV relativeFrom="paragraph">
                  <wp:posOffset>164465</wp:posOffset>
                </wp:positionV>
                <wp:extent cx="732790" cy="321310"/>
                <wp:effectExtent l="4445" t="0" r="0" b="4445"/>
                <wp:wrapNone/>
                <wp:docPr id="1748281992" name="矩形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2790" cy="321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BD0390" w14:textId="77777777" w:rsidR="00000000" w:rsidRDefault="00000000">
                            <w:pPr>
                              <w:jc w:val="center"/>
                              <w:rPr>
                                <w:rFonts w:eastAsia="宋体" w:hint="eastAsia"/>
                                <w:sz w:val="16"/>
                                <w:szCs w:val="16"/>
                                <w:lang w:eastAsia="zh-CN"/>
                              </w:rPr>
                            </w:pPr>
                            <w:r>
                              <w:rPr>
                                <w:rFonts w:eastAsia="微软雅黑" w:hint="eastAsia"/>
                                <w:sz w:val="16"/>
                                <w:szCs w:val="16"/>
                                <w:lang w:eastAsia="zh-CN"/>
                              </w:rPr>
                              <w:t>命名管道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764819" id="矩形 144" o:spid="_x0000_s1081" style="position:absolute;left:0;text-align:left;margin-left:208.85pt;margin-top:12.95pt;width:57.7pt;height:25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" stroked="f">
                <v:textbox>
                  <w:txbxContent>
                    <w:p w14:paraId="24BD0390" w14:textId="77777777" w:rsidR="00000000" w:rsidRDefault="00000000">
                      <w:pPr>
                        <w:jc w:val="center"/>
                        <w:rPr>
                          <w:rFonts w:eastAsia="宋体" w:hint="eastAsia"/>
                          <w:sz w:val="16"/>
                          <w:szCs w:val="16"/>
                          <w:lang w:eastAsia="zh-CN"/>
                        </w:rPr>
                      </w:pPr>
                      <w:r>
                        <w:rPr>
                          <w:rFonts w:eastAsia="微软雅黑" w:hint="eastAsia"/>
                          <w:sz w:val="16"/>
                          <w:szCs w:val="16"/>
                          <w:lang w:eastAsia="zh-CN"/>
                        </w:rPr>
                        <w:t>命名管道</w:t>
                      </w:r>
                    </w:p>
                  </w:txbxContent>
                </v:textbox>
              </v:rect>
            </w:pict>
          </mc:Fallback>
        </mc:AlternateContent>
      </w:r>
    </w:p>
    <w:p w14:paraId="5B2EE074" w14:textId="77777777" w:rsidR="00000000" w:rsidRDefault="00000000">
      <w:pPr>
        <w:pStyle w:val="a4"/>
      </w:pPr>
    </w:p>
    <w:p w14:paraId="306599A8" w14:textId="77777777" w:rsidR="00000000" w:rsidRDefault="00000000">
      <w:pPr>
        <w:pStyle w:val="a4"/>
      </w:pPr>
    </w:p>
    <w:p w14:paraId="44C4A1DD" w14:textId="77777777" w:rsidR="00000000" w:rsidRDefault="00000000">
      <w:pPr>
        <w:pStyle w:val="a4"/>
      </w:pPr>
    </w:p>
    <w:p w14:paraId="46828156" w14:textId="77777777" w:rsidR="00000000" w:rsidRDefault="00000000">
      <w:pPr>
        <w:pStyle w:val="a4"/>
      </w:pPr>
    </w:p>
    <w:p w14:paraId="17A8A938" w14:textId="77777777" w:rsidR="00000000" w:rsidRDefault="00000000">
      <w:pPr>
        <w:pStyle w:val="a4"/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lastRenderedPageBreak/>
        <w:t>图</w:t>
      </w:r>
      <w:r>
        <w:rPr>
          <w:rFonts w:ascii="Times New Roman" w:eastAsia="微软雅黑" w:hint="eastAsia"/>
          <w:lang w:eastAsia="zh-CN"/>
        </w:rPr>
        <w:t>4 - Cerebra Line</w:t>
      </w:r>
      <w:r>
        <w:rPr>
          <w:rFonts w:ascii="Times New Roman" w:eastAsia="微软雅黑" w:hint="eastAsia"/>
          <w:lang w:eastAsia="zh-CN"/>
        </w:rPr>
        <w:t>视频软件</w:t>
      </w:r>
    </w:p>
    <w:p w14:paraId="3C708F2D" w14:textId="77777777" w:rsidR="00000000" w:rsidRDefault="00000000">
      <w:pPr>
        <w:pStyle w:val="3"/>
      </w:pPr>
      <w:bookmarkStart w:id="72" w:name="_Toc102375471"/>
      <w:r>
        <w:rPr>
          <w:rFonts w:hint="eastAsia"/>
          <w:lang w:eastAsia="zh-CN"/>
        </w:rPr>
        <w:t>命名管道管理线程</w:t>
      </w:r>
      <w:bookmarkEnd w:id="72"/>
    </w:p>
    <w:p w14:paraId="45319647" w14:textId="77777777" w:rsidR="00000000" w:rsidRDefault="00000000"/>
    <w:p w14:paraId="1A5EEEF9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命名管道管理线程是专门检测新命名管道连接的单线程。当检测到新客户端连接时，系统会创建新管道服务线程来处理客户端请求。由于客户端需控制</w:t>
      </w:r>
      <w:r>
        <w:rPr>
          <w:rFonts w:eastAsia="微软雅黑" w:hint="eastAsia"/>
          <w:lang w:eastAsia="zh-CN"/>
        </w:rPr>
        <w:t xml:space="preserve"> CLVS </w:t>
      </w:r>
      <w:r>
        <w:rPr>
          <w:rFonts w:eastAsia="微软雅黑" w:hint="eastAsia"/>
          <w:lang w:eastAsia="zh-CN"/>
        </w:rPr>
        <w:t>，建议每次仅使用一个客户端。系统最多支持</w:t>
      </w:r>
      <w:r>
        <w:rPr>
          <w:rFonts w:eastAsia="微软雅黑" w:hint="eastAsia"/>
          <w:lang w:eastAsia="zh-CN"/>
        </w:rPr>
        <w:t>4</w:t>
      </w:r>
      <w:r>
        <w:rPr>
          <w:rFonts w:eastAsia="微软雅黑" w:hint="eastAsia"/>
          <w:lang w:eastAsia="zh-CN"/>
        </w:rPr>
        <w:t>个客户端。当应用程序关闭时，所有客户端连接的命名管道将自动关闭。</w:t>
      </w:r>
    </w:p>
    <w:p w14:paraId="47027D61" w14:textId="77777777" w:rsidR="00000000" w:rsidRDefault="00000000">
      <w:pPr>
        <w:pStyle w:val="3"/>
      </w:pPr>
      <w:bookmarkStart w:id="73" w:name="_Toc102375472"/>
      <w:r>
        <w:rPr>
          <w:rFonts w:hint="eastAsia"/>
          <w:lang w:eastAsia="zh-CN"/>
        </w:rPr>
        <w:t>管道服务器线程</w:t>
      </w:r>
      <w:bookmarkEnd w:id="73"/>
    </w:p>
    <w:p w14:paraId="4590D18C" w14:textId="77777777" w:rsidR="00000000" w:rsidRDefault="00000000"/>
    <w:p w14:paraId="5FC3C37F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管道服务器线程负责通过命名管道接收并处理客户端命令，同时通过命名管道向客户端发送响应消息。该线程最多可创建</w:t>
      </w:r>
      <w:r>
        <w:rPr>
          <w:rFonts w:eastAsia="微软雅黑" w:hint="eastAsia"/>
          <w:lang w:eastAsia="zh-CN"/>
        </w:rPr>
        <w:t>4</w:t>
      </w:r>
      <w:r>
        <w:rPr>
          <w:rFonts w:eastAsia="微软雅黑" w:hint="eastAsia"/>
          <w:lang w:eastAsia="zh-CN"/>
        </w:rPr>
        <w:t>个实例。由于客户端需控制</w:t>
      </w:r>
      <w:r>
        <w:rPr>
          <w:rFonts w:eastAsia="微软雅黑" w:hint="eastAsia"/>
          <w:lang w:eastAsia="zh-CN"/>
        </w:rPr>
        <w:t xml:space="preserve"> CLVS </w:t>
      </w:r>
      <w:r>
        <w:rPr>
          <w:rFonts w:eastAsia="微软雅黑" w:hint="eastAsia"/>
          <w:lang w:eastAsia="zh-CN"/>
        </w:rPr>
        <w:t>，建议每次仅使用一个客户端。当与客户端的通信中断时，命名管道管理器会发出通知。</w:t>
      </w:r>
    </w:p>
    <w:p w14:paraId="742FBE98" w14:textId="77777777" w:rsidR="00000000" w:rsidRDefault="00000000"/>
    <w:p w14:paraId="66AFB6CA" w14:textId="77777777" w:rsidR="00000000" w:rsidRDefault="00000000">
      <w:pPr>
        <w:pStyle w:val="3"/>
      </w:pPr>
      <w:bookmarkStart w:id="74" w:name="_Toc102375473"/>
      <w:r>
        <w:rPr>
          <w:rFonts w:hint="eastAsia"/>
          <w:lang w:eastAsia="zh-CN"/>
        </w:rPr>
        <w:t>直播视频话题</w:t>
      </w:r>
      <w:bookmarkEnd w:id="74"/>
    </w:p>
    <w:p w14:paraId="7E046109" w14:textId="77777777" w:rsidR="00000000" w:rsidRDefault="00000000"/>
    <w:p w14:paraId="090B8791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实时视频线程是</w:t>
      </w:r>
      <w:r>
        <w:rPr>
          <w:rFonts w:eastAsia="微软雅黑" w:hint="eastAsia"/>
          <w:lang w:eastAsia="zh-CN"/>
        </w:rPr>
        <w:t xml:space="preserve"> CLVS </w:t>
      </w:r>
      <w:r>
        <w:rPr>
          <w:rFonts w:eastAsia="微软雅黑" w:hint="eastAsia"/>
          <w:lang w:eastAsia="zh-CN"/>
        </w:rPr>
        <w:t>主线程的组成部分。该线程基于</w:t>
      </w:r>
      <w:r>
        <w:rPr>
          <w:rFonts w:eastAsia="微软雅黑" w:hint="eastAsia"/>
          <w:lang w:eastAsia="zh-CN"/>
        </w:rPr>
        <w:t>Windows</w:t>
      </w:r>
      <w:r>
        <w:rPr>
          <w:rFonts w:eastAsia="微软雅黑" w:hint="eastAsia"/>
          <w:lang w:eastAsia="zh-CN"/>
        </w:rPr>
        <w:t>窗体，负责实时视频的播放和视频文件的录制。该线程支持的</w:t>
      </w:r>
      <w:r>
        <w:rPr>
          <w:rFonts w:eastAsia="微软雅黑" w:hint="eastAsia"/>
          <w:lang w:eastAsia="zh-CN"/>
        </w:rPr>
        <w:t>API</w:t>
      </w:r>
      <w:r>
        <w:rPr>
          <w:rFonts w:eastAsia="微软雅黑" w:hint="eastAsia"/>
          <w:lang w:eastAsia="zh-CN"/>
        </w:rPr>
        <w:t>操作包括：</w:t>
      </w:r>
    </w:p>
    <w:p w14:paraId="1A5C6B5E" w14:textId="77777777" w:rsidR="00000000" w:rsidRDefault="00000000"/>
    <w:p w14:paraId="668FB6A2" w14:textId="77777777" w:rsidR="00000000" w:rsidRDefault="00000000">
      <w:pPr>
        <w:numPr>
          <w:ilvl w:val="0"/>
          <w:numId w:val="6"/>
        </w:numPr>
      </w:pPr>
      <w:r>
        <w:rPr>
          <w:rFonts w:eastAsia="微软雅黑" w:hint="eastAsia"/>
          <w:lang w:eastAsia="zh-CN"/>
        </w:rPr>
        <w:t>调整窗口大小并支持窗口位置，窗口默认宽高比为</w:t>
      </w:r>
      <w:r>
        <w:rPr>
          <w:rFonts w:eastAsia="微软雅黑" w:hint="eastAsia"/>
          <w:lang w:eastAsia="zh-CN"/>
        </w:rPr>
        <w:t>3:4</w:t>
      </w:r>
      <w:r>
        <w:rPr>
          <w:rFonts w:eastAsia="微软雅黑" w:hint="eastAsia"/>
          <w:lang w:eastAsia="zh-CN"/>
        </w:rPr>
        <w:t>。</w:t>
      </w:r>
    </w:p>
    <w:p w14:paraId="325E5B9D" w14:textId="77777777" w:rsidR="00000000" w:rsidRDefault="00000000">
      <w:pPr>
        <w:numPr>
          <w:ilvl w:val="0"/>
          <w:numId w:val="6"/>
        </w:numPr>
      </w:pPr>
      <w:r>
        <w:rPr>
          <w:rFonts w:eastAsia="微软雅黑" w:hint="eastAsia"/>
          <w:lang w:eastAsia="zh-CN"/>
        </w:rPr>
        <w:t>显示</w:t>
      </w:r>
      <w:r>
        <w:rPr>
          <w:rFonts w:eastAsia="微软雅黑" w:hint="eastAsia"/>
          <w:lang w:eastAsia="zh-CN"/>
        </w:rPr>
        <w:t>/</w:t>
      </w:r>
      <w:r>
        <w:rPr>
          <w:rFonts w:eastAsia="微软雅黑" w:hint="eastAsia"/>
          <w:lang w:eastAsia="zh-CN"/>
        </w:rPr>
        <w:t>隐藏窗口</w:t>
      </w:r>
    </w:p>
    <w:p w14:paraId="68ED6C0D" w14:textId="77777777" w:rsidR="00000000" w:rsidRDefault="00000000">
      <w:pPr>
        <w:numPr>
          <w:ilvl w:val="0"/>
          <w:numId w:val="6"/>
        </w:numPr>
      </w:pPr>
      <w:r>
        <w:rPr>
          <w:rFonts w:eastAsia="微软雅黑" w:hint="eastAsia"/>
          <w:lang w:eastAsia="zh-CN"/>
        </w:rPr>
        <w:t>显示</w:t>
      </w:r>
      <w:r>
        <w:rPr>
          <w:rFonts w:eastAsia="微软雅黑" w:hint="eastAsia"/>
          <w:lang w:eastAsia="zh-CN"/>
        </w:rPr>
        <w:t>/</w:t>
      </w:r>
      <w:r>
        <w:rPr>
          <w:rFonts w:eastAsia="微软雅黑" w:hint="eastAsia"/>
          <w:lang w:eastAsia="zh-CN"/>
        </w:rPr>
        <w:t>隐藏窗口边框</w:t>
      </w:r>
    </w:p>
    <w:p w14:paraId="77571CA4" w14:textId="77777777" w:rsidR="00000000" w:rsidRDefault="00000000">
      <w:pPr>
        <w:numPr>
          <w:ilvl w:val="0"/>
          <w:numId w:val="6"/>
        </w:numPr>
      </w:pPr>
      <w:r>
        <w:rPr>
          <w:rFonts w:eastAsia="微软雅黑" w:hint="eastAsia"/>
          <w:lang w:eastAsia="zh-CN"/>
        </w:rPr>
        <w:t>显示</w:t>
      </w:r>
      <w:r>
        <w:rPr>
          <w:rFonts w:eastAsia="微软雅黑" w:hint="eastAsia"/>
          <w:lang w:eastAsia="zh-CN"/>
        </w:rPr>
        <w:t>/</w:t>
      </w:r>
      <w:r>
        <w:rPr>
          <w:rFonts w:eastAsia="微软雅黑" w:hint="eastAsia"/>
          <w:lang w:eastAsia="zh-CN"/>
        </w:rPr>
        <w:t>隐藏开发调试信息</w:t>
      </w:r>
    </w:p>
    <w:p w14:paraId="63F2AB53" w14:textId="77777777" w:rsidR="00000000" w:rsidRDefault="00000000">
      <w:pPr>
        <w:numPr>
          <w:ilvl w:val="0"/>
          <w:numId w:val="6"/>
        </w:numPr>
      </w:pPr>
      <w:r>
        <w:rPr>
          <w:rFonts w:eastAsia="微软雅黑" w:hint="eastAsia"/>
          <w:lang w:eastAsia="zh-CN"/>
        </w:rPr>
        <w:t>开始</w:t>
      </w:r>
      <w:r>
        <w:rPr>
          <w:rFonts w:eastAsia="微软雅黑" w:hint="eastAsia"/>
          <w:lang w:eastAsia="zh-CN"/>
        </w:rPr>
        <w:t>/</w:t>
      </w:r>
      <w:r>
        <w:rPr>
          <w:rFonts w:eastAsia="微软雅黑" w:hint="eastAsia"/>
          <w:lang w:eastAsia="zh-CN"/>
        </w:rPr>
        <w:t>停止直播预览</w:t>
      </w:r>
    </w:p>
    <w:p w14:paraId="6FA370C8" w14:textId="77777777" w:rsidR="00000000" w:rsidRDefault="00000000">
      <w:pPr>
        <w:numPr>
          <w:ilvl w:val="0"/>
          <w:numId w:val="6"/>
        </w:numPr>
      </w:pPr>
      <w:r>
        <w:rPr>
          <w:rFonts w:eastAsia="微软雅黑" w:hint="eastAsia"/>
          <w:lang w:eastAsia="zh-CN"/>
        </w:rPr>
        <w:t>启动</w:t>
      </w:r>
      <w:r>
        <w:rPr>
          <w:rFonts w:eastAsia="微软雅黑" w:hint="eastAsia"/>
          <w:lang w:eastAsia="zh-CN"/>
        </w:rPr>
        <w:t>/</w:t>
      </w:r>
      <w:r>
        <w:rPr>
          <w:rFonts w:eastAsia="微软雅黑" w:hint="eastAsia"/>
          <w:lang w:eastAsia="zh-CN"/>
        </w:rPr>
        <w:t>停止视频录制</w:t>
      </w:r>
      <w:r>
        <w:rPr>
          <w:rFonts w:eastAsia="微软雅黑" w:hint="eastAsia"/>
          <w:lang w:eastAsia="zh-CN"/>
        </w:rPr>
        <w:t xml:space="preserve"> - </w:t>
      </w:r>
      <w:r>
        <w:rPr>
          <w:rFonts w:eastAsia="微软雅黑" w:hint="eastAsia"/>
          <w:lang w:eastAsia="zh-CN"/>
        </w:rPr>
        <w:t>分配给特定患者</w:t>
      </w:r>
    </w:p>
    <w:p w14:paraId="6C2A9C7E" w14:textId="77777777" w:rsidR="00000000" w:rsidRDefault="00000000">
      <w:pPr>
        <w:numPr>
          <w:ilvl w:val="0"/>
          <w:numId w:val="6"/>
        </w:numPr>
      </w:pPr>
      <w:r>
        <w:rPr>
          <w:rFonts w:eastAsia="微软雅黑" w:hint="eastAsia"/>
          <w:lang w:eastAsia="zh-CN"/>
        </w:rPr>
        <w:t>返回直播状态</w:t>
      </w:r>
    </w:p>
    <w:p w14:paraId="39C28715" w14:textId="77777777" w:rsidR="00000000" w:rsidRDefault="00000000">
      <w:pPr>
        <w:numPr>
          <w:ilvl w:val="0"/>
          <w:numId w:val="6"/>
        </w:numPr>
      </w:pPr>
      <w:r>
        <w:rPr>
          <w:rFonts w:eastAsia="微软雅黑" w:hint="eastAsia"/>
          <w:lang w:eastAsia="zh-CN"/>
        </w:rPr>
        <w:t>支持多种患者操作流程（入院</w:t>
      </w:r>
      <w:r>
        <w:rPr>
          <w:rFonts w:eastAsia="微软雅黑" w:hint="eastAsia"/>
          <w:lang w:eastAsia="zh-CN"/>
        </w:rPr>
        <w:t>/</w:t>
      </w:r>
      <w:r>
        <w:rPr>
          <w:rFonts w:eastAsia="微软雅黑" w:hint="eastAsia"/>
          <w:lang w:eastAsia="zh-CN"/>
        </w:rPr>
        <w:t>出院</w:t>
      </w:r>
      <w:r>
        <w:rPr>
          <w:rFonts w:eastAsia="微软雅黑" w:hint="eastAsia"/>
          <w:lang w:eastAsia="zh-CN"/>
        </w:rPr>
        <w:t>/</w:t>
      </w:r>
      <w:r>
        <w:rPr>
          <w:rFonts w:eastAsia="微软雅黑" w:hint="eastAsia"/>
          <w:lang w:eastAsia="zh-CN"/>
        </w:rPr>
        <w:t>暂停</w:t>
      </w:r>
      <w:r>
        <w:rPr>
          <w:rFonts w:eastAsia="微软雅黑" w:hint="eastAsia"/>
          <w:lang w:eastAsia="zh-CN"/>
        </w:rPr>
        <w:t>/</w:t>
      </w:r>
      <w:r>
        <w:rPr>
          <w:rFonts w:eastAsia="微软雅黑" w:hint="eastAsia"/>
          <w:lang w:eastAsia="zh-CN"/>
        </w:rPr>
        <w:t>恢复</w:t>
      </w:r>
      <w:r>
        <w:rPr>
          <w:rFonts w:eastAsia="微软雅黑" w:hint="eastAsia"/>
          <w:lang w:eastAsia="zh-CN"/>
        </w:rPr>
        <w:t>/</w:t>
      </w:r>
      <w:r>
        <w:rPr>
          <w:rFonts w:eastAsia="微软雅黑" w:hint="eastAsia"/>
          <w:lang w:eastAsia="zh-CN"/>
        </w:rPr>
        <w:t>其他）</w:t>
      </w:r>
    </w:p>
    <w:p w14:paraId="76C50D76" w14:textId="77777777" w:rsidR="00000000" w:rsidRDefault="00000000">
      <w:pPr>
        <w:ind w:left="709"/>
      </w:pPr>
    </w:p>
    <w:p w14:paraId="00A26A19" w14:textId="77777777" w:rsidR="00000000" w:rsidRDefault="00000000">
      <w:pPr>
        <w:ind w:left="709"/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所有在</w:t>
      </w:r>
      <w:r>
        <w:rPr>
          <w:rFonts w:eastAsia="微软雅黑" w:hint="eastAsia"/>
          <w:lang w:eastAsia="zh-CN"/>
        </w:rPr>
        <w:t>Cerebra line</w:t>
      </w:r>
      <w:r>
        <w:rPr>
          <w:rFonts w:eastAsia="微软雅黑" w:hint="eastAsia"/>
          <w:lang w:eastAsia="zh-CN"/>
        </w:rPr>
        <w:t>视频</w:t>
      </w:r>
      <w:r>
        <w:rPr>
          <w:rFonts w:eastAsia="微软雅黑" w:hint="eastAsia"/>
          <w:lang w:eastAsia="zh-CN"/>
        </w:rPr>
        <w:t xml:space="preserve"> ICD - CGC -138-000</w:t>
      </w:r>
      <w:r>
        <w:rPr>
          <w:rFonts w:eastAsia="微软雅黑" w:hint="eastAsia"/>
          <w:lang w:eastAsia="zh-CN"/>
        </w:rPr>
        <w:t>中描述的</w:t>
      </w:r>
      <w:r>
        <w:rPr>
          <w:rFonts w:eastAsia="微软雅黑" w:hint="eastAsia"/>
          <w:lang w:eastAsia="zh-CN"/>
        </w:rPr>
        <w:t>API</w:t>
      </w:r>
      <w:r>
        <w:rPr>
          <w:rFonts w:eastAsia="微软雅黑" w:hint="eastAsia"/>
          <w:lang w:eastAsia="zh-CN"/>
        </w:rPr>
        <w:t>协议</w:t>
      </w:r>
    </w:p>
    <w:p w14:paraId="71CCE8DE" w14:textId="77777777" w:rsidR="00000000" w:rsidRDefault="00000000">
      <w:pPr>
        <w:ind w:left="709"/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部分操作会返回确认消息，用于验证操作是否成功或失败。</w:t>
      </w:r>
    </w:p>
    <w:p w14:paraId="5D0E77CC" w14:textId="77777777" w:rsidR="00000000" w:rsidRDefault="00000000">
      <w:pPr>
        <w:ind w:left="709"/>
      </w:pPr>
    </w:p>
    <w:p w14:paraId="0F16A8C0" w14:textId="77777777" w:rsidR="00000000" w:rsidRDefault="00000000">
      <w:pPr>
        <w:pStyle w:val="4"/>
      </w:pPr>
      <w:r>
        <w:rPr>
          <w:rFonts w:hint="eastAsia"/>
          <w:lang w:eastAsia="zh-CN"/>
        </w:rPr>
        <w:t>视</w:t>
      </w:r>
      <w:bookmarkStart w:id="75" w:name="_Toc102375474"/>
      <w:r>
        <w:rPr>
          <w:rFonts w:hint="eastAsia"/>
          <w:lang w:eastAsia="zh-CN"/>
        </w:rPr>
        <w:t>频文件</w:t>
      </w:r>
      <w:bookmarkEnd w:id="75"/>
    </w:p>
    <w:p w14:paraId="735486D8" w14:textId="77777777" w:rsidR="00000000" w:rsidRDefault="00000000"/>
    <w:p w14:paraId="0CC5F60C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视频文件采用</w:t>
      </w:r>
      <w:r>
        <w:rPr>
          <w:rFonts w:eastAsia="微软雅黑" w:hint="eastAsia"/>
          <w:lang w:eastAsia="zh-CN"/>
        </w:rPr>
        <w:t>Windows</w:t>
      </w:r>
      <w:r>
        <w:rPr>
          <w:rFonts w:eastAsia="微软雅黑" w:hint="eastAsia"/>
          <w:lang w:eastAsia="zh-CN"/>
        </w:rPr>
        <w:t>标准</w:t>
      </w:r>
      <w:r>
        <w:rPr>
          <w:rFonts w:eastAsia="微软雅黑" w:hint="eastAsia"/>
          <w:lang w:eastAsia="zh-CN"/>
        </w:rPr>
        <w:t>AVI</w:t>
      </w:r>
      <w:r>
        <w:rPr>
          <w:rFonts w:eastAsia="微软雅黑" w:hint="eastAsia"/>
          <w:lang w:eastAsia="zh-CN"/>
        </w:rPr>
        <w:t>格式。文件存储于</w:t>
      </w:r>
      <w:r>
        <w:rPr>
          <w:rFonts w:eastAsia="微软雅黑" w:hint="eastAsia"/>
          <w:lang w:eastAsia="zh-CN"/>
        </w:rPr>
        <w:t>Windows</w:t>
      </w:r>
      <w:r>
        <w:rPr>
          <w:rFonts w:eastAsia="微软雅黑" w:hint="eastAsia"/>
          <w:lang w:eastAsia="zh-CN"/>
        </w:rPr>
        <w:t>文件夹中，每个文件夹对应特定患者。每段视频文件包含最长</w:t>
      </w:r>
      <w:r>
        <w:rPr>
          <w:rFonts w:eastAsia="微软雅黑" w:hint="eastAsia"/>
          <w:lang w:eastAsia="zh-CN"/>
        </w:rPr>
        <w:t>10</w:t>
      </w:r>
      <w:r>
        <w:rPr>
          <w:rFonts w:eastAsia="微软雅黑" w:hint="eastAsia"/>
          <w:lang w:eastAsia="zh-CN"/>
        </w:rPr>
        <w:t>分钟的影像数据。由于可进入待机模式暂停录制，视频文件实际存储时间可能短于</w:t>
      </w:r>
      <w:r>
        <w:rPr>
          <w:rFonts w:eastAsia="微软雅黑" w:hint="eastAsia"/>
          <w:lang w:eastAsia="zh-CN"/>
        </w:rPr>
        <w:t>10</w:t>
      </w:r>
      <w:r>
        <w:rPr>
          <w:rFonts w:eastAsia="微软雅黑" w:hint="eastAsia"/>
          <w:lang w:eastAsia="zh-CN"/>
        </w:rPr>
        <w:t>分钟。此外，当系统关机时，实际存储时间也可能不足</w:t>
      </w:r>
      <w:r>
        <w:rPr>
          <w:rFonts w:eastAsia="微软雅黑" w:hint="eastAsia"/>
          <w:lang w:eastAsia="zh-CN"/>
        </w:rPr>
        <w:t>10</w:t>
      </w:r>
      <w:r>
        <w:rPr>
          <w:rFonts w:eastAsia="微软雅黑" w:hint="eastAsia"/>
          <w:lang w:eastAsia="zh-CN"/>
        </w:rPr>
        <w:t>分钟。</w:t>
      </w:r>
    </w:p>
    <w:p w14:paraId="217CDB4A" w14:textId="77777777" w:rsidR="00000000" w:rsidRDefault="00000000"/>
    <w:p w14:paraId="4DF570D0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每个视频文件的序列号从</w:t>
      </w:r>
      <w:r>
        <w:rPr>
          <w:rFonts w:eastAsia="微软雅黑" w:hint="eastAsia"/>
          <w:lang w:eastAsia="zh-CN"/>
        </w:rPr>
        <w:t>1</w:t>
      </w:r>
      <w:r>
        <w:rPr>
          <w:rFonts w:eastAsia="微软雅黑" w:hint="eastAsia"/>
          <w:lang w:eastAsia="zh-CN"/>
        </w:rPr>
        <w:t>开始。文件名格式为</w:t>
      </w:r>
      <w:r>
        <w:rPr>
          <w:rFonts w:eastAsia="微软雅黑" w:hint="eastAsia"/>
          <w:lang w:eastAsia="zh-CN"/>
        </w:rPr>
        <w:t xml:space="preserve"> vc_1 .avi</w:t>
      </w:r>
      <w:r>
        <w:rPr>
          <w:rFonts w:eastAsia="微软雅黑" w:hint="eastAsia"/>
          <w:lang w:eastAsia="zh-CN"/>
        </w:rPr>
        <w:t>、</w:t>
      </w:r>
      <w:r>
        <w:rPr>
          <w:rFonts w:eastAsia="微软雅黑" w:hint="eastAsia"/>
          <w:lang w:eastAsia="zh-CN"/>
        </w:rPr>
        <w:t xml:space="preserve"> vc_2 .avi</w:t>
      </w:r>
      <w:r>
        <w:rPr>
          <w:rFonts w:eastAsia="微软雅黑" w:hint="eastAsia"/>
          <w:lang w:eastAsia="zh-CN"/>
        </w:rPr>
        <w:t>等。</w:t>
      </w:r>
    </w:p>
    <w:p w14:paraId="5BF5A79D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视频处理采用开源软件包</w:t>
      </w:r>
      <w:r>
        <w:rPr>
          <w:rFonts w:eastAsia="微软雅黑" w:hint="eastAsia"/>
          <w:lang w:eastAsia="zh-CN"/>
        </w:rPr>
        <w:t>OpenCV</w:t>
      </w:r>
      <w:r>
        <w:rPr>
          <w:rFonts w:eastAsia="微软雅黑" w:hint="eastAsia"/>
          <w:lang w:eastAsia="zh-CN"/>
        </w:rPr>
        <w:t>，视频编解码器为</w:t>
      </w:r>
      <w:r>
        <w:rPr>
          <w:rFonts w:eastAsia="微软雅黑" w:hint="eastAsia"/>
          <w:lang w:eastAsia="zh-CN"/>
        </w:rPr>
        <w:t xml:space="preserve"> DIVX </w:t>
      </w:r>
      <w:r>
        <w:rPr>
          <w:rFonts w:eastAsia="微软雅黑" w:hint="eastAsia"/>
          <w:lang w:eastAsia="zh-CN"/>
        </w:rPr>
        <w:t>，固定帧率</w:t>
      </w:r>
      <w:r>
        <w:rPr>
          <w:rFonts w:eastAsia="微软雅黑" w:hint="eastAsia"/>
          <w:lang w:eastAsia="zh-CN"/>
        </w:rPr>
        <w:t>15</w:t>
      </w:r>
      <w:r>
        <w:rPr>
          <w:rFonts w:eastAsia="微软雅黑" w:hint="eastAsia"/>
          <w:lang w:eastAsia="zh-CN"/>
        </w:rPr>
        <w:t>帧</w:t>
      </w:r>
      <w:r>
        <w:rPr>
          <w:rFonts w:eastAsia="微软雅黑" w:hint="eastAsia"/>
          <w:lang w:eastAsia="zh-CN"/>
        </w:rPr>
        <w:t>/</w:t>
      </w:r>
      <w:r>
        <w:rPr>
          <w:rFonts w:eastAsia="微软雅黑" w:hint="eastAsia"/>
          <w:lang w:eastAsia="zh-CN"/>
        </w:rPr>
        <w:t>秒。</w:t>
      </w:r>
    </w:p>
    <w:p w14:paraId="7A2C19E2" w14:textId="77777777" w:rsidR="00000000" w:rsidRDefault="00000000"/>
    <w:p w14:paraId="08E9E9DE" w14:textId="77777777" w:rsidR="00000000" w:rsidRDefault="00000000">
      <w:pPr>
        <w:pStyle w:val="4"/>
      </w:pPr>
      <w:r>
        <w:rPr>
          <w:rFonts w:hint="eastAsia"/>
          <w:lang w:eastAsia="zh-CN"/>
        </w:rPr>
        <w:t>视</w:t>
      </w:r>
      <w:bookmarkStart w:id="76" w:name="_Toc102375475"/>
      <w:r>
        <w:rPr>
          <w:rFonts w:hint="eastAsia"/>
          <w:lang w:eastAsia="zh-CN"/>
        </w:rPr>
        <w:t>频文件信息</w:t>
      </w:r>
      <w:bookmarkEnd w:id="76"/>
    </w:p>
    <w:p w14:paraId="10BD9962" w14:textId="77777777" w:rsidR="00000000" w:rsidRDefault="00000000"/>
    <w:p w14:paraId="54B1ECC3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为每个文件夹创建的专用信息文件。该文件包含视频信息、开始时间及视频时长。时长信息用于快速播放视频。时间以</w:t>
      </w:r>
      <w:r>
        <w:rPr>
          <w:rFonts w:eastAsia="微软雅黑" w:hint="eastAsia"/>
          <w:lang w:eastAsia="zh-CN"/>
        </w:rPr>
        <w:t>UTC UNIX</w:t>
      </w:r>
      <w:r>
        <w:rPr>
          <w:rFonts w:eastAsia="微软雅黑" w:hint="eastAsia"/>
          <w:lang w:eastAsia="zh-CN"/>
        </w:rPr>
        <w:t>格式存储，而非本地时间。</w:t>
      </w:r>
    </w:p>
    <w:p w14:paraId="48D4DC77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针对特定患者，可存储长达</w:t>
      </w:r>
      <w:r>
        <w:rPr>
          <w:rFonts w:eastAsia="微软雅黑" w:hint="eastAsia"/>
          <w:lang w:eastAsia="zh-CN"/>
        </w:rPr>
        <w:t>7</w:t>
      </w:r>
      <w:r>
        <w:rPr>
          <w:rFonts w:eastAsia="微软雅黑" w:hint="eastAsia"/>
          <w:lang w:eastAsia="zh-CN"/>
        </w:rPr>
        <w:t>天的视频记录。自入院之日起</w:t>
      </w:r>
      <w:r>
        <w:rPr>
          <w:rFonts w:eastAsia="微软雅黑" w:hint="eastAsia"/>
          <w:lang w:eastAsia="zh-CN"/>
        </w:rPr>
        <w:t>7</w:t>
      </w:r>
      <w:r>
        <w:rPr>
          <w:rFonts w:eastAsia="微软雅黑" w:hint="eastAsia"/>
          <w:lang w:eastAsia="zh-CN"/>
        </w:rPr>
        <w:t>天后，应用程序将开始删除旧文件，但会持续记录新文件。</w:t>
      </w:r>
    </w:p>
    <w:p w14:paraId="291AA317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 xml:space="preserve">    </w:t>
      </w:r>
    </w:p>
    <w:p w14:paraId="7DEF655F" w14:textId="77777777" w:rsidR="00000000" w:rsidRDefault="00000000">
      <w:pPr>
        <w:pStyle w:val="4"/>
      </w:pPr>
      <w:r>
        <w:rPr>
          <w:rFonts w:hint="eastAsia"/>
          <w:lang w:eastAsia="zh-CN"/>
        </w:rPr>
        <w:t>患</w:t>
      </w:r>
      <w:bookmarkStart w:id="77" w:name="_Toc102375476"/>
      <w:r>
        <w:rPr>
          <w:rFonts w:hint="eastAsia"/>
          <w:lang w:eastAsia="zh-CN"/>
        </w:rPr>
        <w:t>者操作</w:t>
      </w:r>
      <w:bookmarkEnd w:id="77"/>
    </w:p>
    <w:p w14:paraId="6410DA4E" w14:textId="77777777" w:rsidR="00000000" w:rsidRDefault="00000000"/>
    <w:p w14:paraId="7593D8A5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实时视频始终处于单一患者模式——出院、入院或暂停</w:t>
      </w:r>
    </w:p>
    <w:p w14:paraId="43EB2AE0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为管理上述模式，系统支持以下操作。</w:t>
      </w:r>
    </w:p>
    <w:p w14:paraId="2FD8B3CF" w14:textId="77777777" w:rsidR="00000000" w:rsidRDefault="00000000"/>
    <w:p w14:paraId="2776DD46" w14:textId="77777777" w:rsidR="00000000" w:rsidRDefault="00000000"/>
    <w:p w14:paraId="16138E70" w14:textId="77777777" w:rsidR="00000000" w:rsidRDefault="00000000">
      <w:pPr>
        <w:numPr>
          <w:ilvl w:val="0"/>
          <w:numId w:val="7"/>
        </w:numPr>
      </w:pPr>
      <w:r>
        <w:rPr>
          <w:rFonts w:eastAsia="微软雅黑" w:hint="eastAsia"/>
          <w:lang w:eastAsia="zh-CN"/>
        </w:rPr>
        <w:t>入院操作——在此过程中，客户端应通过</w:t>
      </w:r>
      <w:r>
        <w:rPr>
          <w:rFonts w:eastAsia="微软雅黑" w:hint="eastAsia"/>
          <w:lang w:eastAsia="zh-CN"/>
        </w:rPr>
        <w:t>API</w:t>
      </w:r>
      <w:r>
        <w:rPr>
          <w:rFonts w:eastAsia="微软雅黑" w:hint="eastAsia"/>
          <w:lang w:eastAsia="zh-CN"/>
        </w:rPr>
        <w:t>提供一个新的唯一患者文件夹名称，用于存储特定患者的视频文件。创建的文件夹及应用程序将开始从</w:t>
      </w:r>
      <w:r>
        <w:rPr>
          <w:rFonts w:eastAsia="微软雅黑" w:hint="eastAsia"/>
          <w:lang w:eastAsia="zh-CN"/>
        </w:rPr>
        <w:t>USB</w:t>
      </w:r>
      <w:r>
        <w:rPr>
          <w:rFonts w:eastAsia="微软雅黑" w:hint="eastAsia"/>
          <w:lang w:eastAsia="zh-CN"/>
        </w:rPr>
        <w:t>摄像头查看实时视频。此外，应用程序还将开始为入院患者录制视频。</w:t>
      </w:r>
    </w:p>
    <w:p w14:paraId="074C2786" w14:textId="77777777" w:rsidR="00000000" w:rsidRDefault="00000000">
      <w:pPr>
        <w:ind w:left="709"/>
      </w:pPr>
    </w:p>
    <w:p w14:paraId="0F94E213" w14:textId="77777777" w:rsidR="00000000" w:rsidRDefault="00000000">
      <w:pPr>
        <w:numPr>
          <w:ilvl w:val="0"/>
          <w:numId w:val="7"/>
        </w:numPr>
      </w:pPr>
      <w:r>
        <w:rPr>
          <w:rFonts w:eastAsia="微软雅黑" w:hint="eastAsia"/>
          <w:lang w:eastAsia="zh-CN"/>
        </w:rPr>
        <w:lastRenderedPageBreak/>
        <w:t>出院操作——在此操作中，我们停止查看并记录当前入院患者的视频。该操作可实现以下功能：清除全部视频、保存全部视频或仅保存事件视频。此操作可在患者处于入院模式或暂停模式（待机）时执行。</w:t>
      </w:r>
    </w:p>
    <w:p w14:paraId="5DB1B4B0" w14:textId="77777777" w:rsidR="00000000" w:rsidRDefault="00000000">
      <w:pPr>
        <w:pStyle w:val="afe"/>
      </w:pPr>
    </w:p>
    <w:p w14:paraId="056DB036" w14:textId="77777777" w:rsidR="00000000" w:rsidRDefault="00000000">
      <w:pPr>
        <w:numPr>
          <w:ilvl w:val="0"/>
          <w:numId w:val="7"/>
        </w:numPr>
      </w:pPr>
      <w:r>
        <w:rPr>
          <w:rFonts w:eastAsia="微软雅黑" w:hint="eastAsia"/>
          <w:lang w:eastAsia="zh-CN"/>
        </w:rPr>
        <w:t>暂停——在此操作中，当患者处于入院模式时，视频记录停止（待机模式）</w:t>
      </w:r>
    </w:p>
    <w:p w14:paraId="5C0DCD26" w14:textId="77777777" w:rsidR="00000000" w:rsidRDefault="00000000">
      <w:pPr>
        <w:pStyle w:val="afe"/>
      </w:pPr>
    </w:p>
    <w:p w14:paraId="18841A3A" w14:textId="77777777" w:rsidR="00000000" w:rsidRDefault="00000000">
      <w:pPr>
        <w:numPr>
          <w:ilvl w:val="0"/>
          <w:numId w:val="7"/>
        </w:numPr>
      </w:pPr>
      <w:r>
        <w:rPr>
          <w:rFonts w:eastAsia="微软雅黑" w:hint="eastAsia"/>
          <w:lang w:eastAsia="zh-CN"/>
        </w:rPr>
        <w:t>摘要</w:t>
      </w:r>
      <w:r>
        <w:rPr>
          <w:rFonts w:eastAsia="微软雅黑" w:hint="eastAsia"/>
          <w:lang w:eastAsia="zh-CN"/>
        </w:rPr>
        <w:t xml:space="preserve"> - </w:t>
      </w:r>
      <w:r>
        <w:rPr>
          <w:rFonts w:eastAsia="微软雅黑" w:hint="eastAsia"/>
          <w:lang w:eastAsia="zh-CN"/>
        </w:rPr>
        <w:t>在此操作中，当患者处于暂停模式时，录像操作将重新开始。</w:t>
      </w:r>
    </w:p>
    <w:p w14:paraId="1EEEDA5F" w14:textId="77777777" w:rsidR="00000000" w:rsidRDefault="00000000">
      <w:pPr>
        <w:pStyle w:val="afe"/>
        <w:ind w:left="0"/>
      </w:pPr>
    </w:p>
    <w:p w14:paraId="4C3C23EF" w14:textId="77777777" w:rsidR="00000000" w:rsidRDefault="00000000">
      <w:pPr>
        <w:numPr>
          <w:ilvl w:val="0"/>
          <w:numId w:val="7"/>
        </w:numPr>
      </w:pPr>
      <w:r>
        <w:rPr>
          <w:rFonts w:eastAsia="微软雅黑" w:hint="eastAsia"/>
          <w:lang w:eastAsia="zh-CN"/>
        </w:rPr>
        <w:t>恢复功能——系统重启</w:t>
      </w:r>
      <w:r>
        <w:rPr>
          <w:rFonts w:eastAsia="微软雅黑" w:hint="eastAsia"/>
          <w:lang w:eastAsia="zh-CN"/>
        </w:rPr>
        <w:t>/</w:t>
      </w:r>
      <w:r>
        <w:rPr>
          <w:rFonts w:eastAsia="微软雅黑" w:hint="eastAsia"/>
          <w:lang w:eastAsia="zh-CN"/>
        </w:rPr>
        <w:t>系统崩溃后，客户端负责返回至先前的最后患者模式（入院</w:t>
      </w:r>
      <w:r>
        <w:rPr>
          <w:rFonts w:eastAsia="微软雅黑" w:hint="eastAsia"/>
          <w:lang w:eastAsia="zh-CN"/>
        </w:rPr>
        <w:t>/</w:t>
      </w:r>
      <w:r>
        <w:rPr>
          <w:rFonts w:eastAsia="微软雅黑" w:hint="eastAsia"/>
          <w:lang w:eastAsia="zh-CN"/>
        </w:rPr>
        <w:t>暂停</w:t>
      </w:r>
      <w:r>
        <w:rPr>
          <w:rFonts w:eastAsia="微软雅黑" w:hint="eastAsia"/>
          <w:lang w:eastAsia="zh-CN"/>
        </w:rPr>
        <w:t>/</w:t>
      </w:r>
      <w:r>
        <w:rPr>
          <w:rFonts w:eastAsia="微软雅黑" w:hint="eastAsia"/>
          <w:lang w:eastAsia="zh-CN"/>
        </w:rPr>
        <w:t>出院）。启动时的默认模式为出院。</w:t>
      </w:r>
    </w:p>
    <w:p w14:paraId="3A3B7538" w14:textId="77777777" w:rsidR="00000000" w:rsidRDefault="00000000">
      <w:pPr>
        <w:pStyle w:val="afe"/>
      </w:pPr>
    </w:p>
    <w:p w14:paraId="160CC6AE" w14:textId="77777777" w:rsidR="00000000" w:rsidRDefault="00000000">
      <w:pPr>
        <w:pStyle w:val="4"/>
      </w:pPr>
      <w:r>
        <w:rPr>
          <w:rFonts w:hint="eastAsia"/>
          <w:lang w:eastAsia="zh-CN"/>
        </w:rPr>
        <w:t>查</w:t>
      </w:r>
      <w:bookmarkStart w:id="78" w:name="_Toc102375477"/>
      <w:r>
        <w:rPr>
          <w:rFonts w:hint="eastAsia"/>
          <w:lang w:eastAsia="zh-CN"/>
        </w:rPr>
        <w:t>看和录制视频</w:t>
      </w:r>
      <w:bookmarkEnd w:id="78"/>
    </w:p>
    <w:p w14:paraId="032EB2D1" w14:textId="77777777" w:rsidR="00000000" w:rsidRDefault="00000000">
      <w:pPr>
        <w:rPr>
          <w:rFonts w:hint="cs"/>
          <w:rtl/>
          <w:cs/>
        </w:rPr>
      </w:pPr>
    </w:p>
    <w:p w14:paraId="318EB8D8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从网络摄像头获取视频帧时，其帧率并不固定，尤其在光线较暗的环境下。为此，我们专门开发了一个线程来以固定帧率写入视频。由于</w:t>
      </w:r>
      <w:r>
        <w:rPr>
          <w:rFonts w:eastAsia="微软雅黑" w:hint="eastAsia"/>
          <w:lang w:eastAsia="zh-CN"/>
        </w:rPr>
        <w:t>OpenCV</w:t>
      </w:r>
      <w:r>
        <w:rPr>
          <w:rFonts w:eastAsia="微软雅黑" w:hint="eastAsia"/>
          <w:lang w:eastAsia="zh-CN"/>
        </w:rPr>
        <w:t>包的限制，视频必须保持固定帧率。</w:t>
      </w:r>
    </w:p>
    <w:p w14:paraId="4B5603CC" w14:textId="77777777" w:rsidR="00000000" w:rsidRDefault="00000000"/>
    <w:p w14:paraId="3DDC84F9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 xml:space="preserve">  </w:t>
      </w:r>
    </w:p>
    <w:p w14:paraId="4FE61275" w14:textId="197770E5" w:rsidR="00000000" w:rsidRDefault="00D36719">
      <w:r>
        <w:rPr>
          <w:noProof/>
          <w:lang w:val="en-US" w:eastAsia="zh-CN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0B89FCE" wp14:editId="33247A60">
                <wp:simplePos x="0" y="0"/>
                <wp:positionH relativeFrom="column">
                  <wp:posOffset>1411605</wp:posOffset>
                </wp:positionH>
                <wp:positionV relativeFrom="paragraph">
                  <wp:posOffset>8890</wp:posOffset>
                </wp:positionV>
                <wp:extent cx="3045460" cy="1693545"/>
                <wp:effectExtent l="11430" t="8890" r="10160" b="12065"/>
                <wp:wrapNone/>
                <wp:docPr id="870803001" name="组合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45460" cy="1693545"/>
                          <a:chOff x="2954" y="1999"/>
                          <a:chExt cx="4796" cy="2667"/>
                        </a:xfrm>
                      </wpg:grpSpPr>
                      <wps:wsp>
                        <wps:cNvPr id="894808110" name="文本框 80"/>
                        <wps:cNvSpPr txBox="1">
                          <a:spLocks noChangeArrowheads="1"/>
                        </wps:cNvSpPr>
                        <wps:spPr bwMode="auto">
                          <a:xfrm>
                            <a:off x="2954" y="1999"/>
                            <a:ext cx="4796" cy="26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1D792D" w14:textId="77777777" w:rsidR="00000000" w:rsidRDefault="00000000"/>
                            <w:p w14:paraId="3BBE8433" w14:textId="77777777" w:rsidR="00000000" w:rsidRDefault="0000000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16E262A2" w14:textId="77777777" w:rsidR="00000000" w:rsidRDefault="00000000">
                              <w:pPr>
                                <w:rPr>
                                  <w:rFonts w:eastAsia="宋体" w:hint="eastAsia"/>
                                  <w:sz w:val="16"/>
                                  <w:szCs w:val="16"/>
                                  <w:lang w:eastAsia="zh-CN"/>
                                </w:rPr>
                              </w:pPr>
                              <w:r>
                                <w:rPr>
                                  <w:rFonts w:eastAsia="微软雅黑" w:hint="eastAsia"/>
                                  <w:sz w:val="16"/>
                                  <w:szCs w:val="16"/>
                                  <w:lang w:eastAsia="zh-CN"/>
                                </w:rPr>
                                <w:t>网络摄像头</w:t>
                              </w:r>
                            </w:p>
                            <w:p w14:paraId="05EEACFC" w14:textId="77777777" w:rsidR="00000000" w:rsidRDefault="0000000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306EE1A4" w14:textId="77777777" w:rsidR="00000000" w:rsidRDefault="0000000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28D31CDB" w14:textId="77777777" w:rsidR="00000000" w:rsidRDefault="00000000"/>
                            <w:p w14:paraId="4606D3F3" w14:textId="77777777" w:rsidR="00000000" w:rsidRDefault="0000000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0EFDFBAE" w14:textId="77777777" w:rsidR="00000000" w:rsidRDefault="00000000">
                              <w:pPr>
                                <w:rPr>
                                  <w:rFonts w:eastAsia="宋体" w:hint="eastAsia"/>
                                  <w:sz w:val="16"/>
                                  <w:szCs w:val="16"/>
                                  <w:lang w:eastAsia="zh-CN"/>
                                </w:rPr>
                              </w:pPr>
                              <w:r>
                                <w:rPr>
                                  <w:rFonts w:eastAsia="微软雅黑" w:hint="eastAsia"/>
                                  <w:sz w:val="16"/>
                                  <w:szCs w:val="16"/>
                                  <w:lang w:eastAsia="zh-CN"/>
                                </w:rPr>
                                <w:t>计时器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663564323" name="组合 100"/>
                        <wpg:cNvGrpSpPr>
                          <a:grpSpLocks/>
                        </wpg:cNvGrpSpPr>
                        <wpg:grpSpPr bwMode="auto">
                          <a:xfrm>
                            <a:off x="3731" y="2398"/>
                            <a:ext cx="3481" cy="1915"/>
                            <a:chOff x="3731" y="2398"/>
                            <a:chExt cx="3481" cy="1915"/>
                          </a:xfrm>
                        </wpg:grpSpPr>
                        <wps:wsp>
                          <wps:cNvPr id="396620487" name="矩形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4181" y="2398"/>
                              <a:ext cx="1240" cy="551"/>
                            </a:xfrm>
                            <a:prstGeom prst="rect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FABF8F"/>
                                </a:gs>
                                <a:gs pos="50000">
                                  <a:srgbClr val="FDE9D9"/>
                                </a:gs>
                                <a:gs pos="100000">
                                  <a:srgbClr val="FABF8F"/>
                                </a:gs>
                              </a:gsLst>
                              <a:lin ang="18900000" scaled="1"/>
                            </a:gradFill>
                            <a:ln w="12700" cmpd="sng">
                              <a:solidFill>
                                <a:srgbClr val="FABF8F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28398" dir="3806097" algn="ctr" rotWithShape="0">
                                <a:srgbClr val="974706">
                                  <a:alpha val="50000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14:paraId="45F2B744" w14:textId="77777777" w:rsidR="00000000" w:rsidRDefault="00000000">
                                <w:pPr>
                                  <w:rPr>
                                    <w:rFonts w:eastAsia="宋体" w:hint="eastAsia"/>
                                    <w:sz w:val="16"/>
                                    <w:szCs w:val="16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eastAsia="微软雅黑" w:hint="eastAsia"/>
                                    <w:sz w:val="16"/>
                                    <w:szCs w:val="16"/>
                                    <w:lang w:eastAsia="zh-CN"/>
                                  </w:rPr>
                                  <w:t>抓取帧线程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9218906" name="矩形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5873" y="2648"/>
                              <a:ext cx="1339" cy="789"/>
                            </a:xfrm>
                            <a:prstGeom prst="rect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FFFFFF"/>
                                </a:gs>
                                <a:gs pos="100000">
                                  <a:srgbClr val="CCC0D9"/>
                                </a:gs>
                              </a:gsLst>
                              <a:lin ang="5400000" scaled="1"/>
                            </a:gradFill>
                            <a:ln w="12700" cmpd="sng">
                              <a:solidFill>
                                <a:srgbClr val="B2A1C7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28398" dir="3806097" algn="ctr" rotWithShape="0">
                                <a:srgbClr val="3F3151">
                                  <a:alpha val="50000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14:paraId="02D440BE" w14:textId="77777777" w:rsidR="00000000" w:rsidRDefault="00000000">
                                <w:pPr>
                                  <w:rPr>
                                    <w:rFonts w:eastAsia="宋体" w:hint="eastAsia"/>
                                    <w:sz w:val="16"/>
                                    <w:szCs w:val="16"/>
                                    <w:highlight w:val="yellow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eastAsia="微软雅黑" w:hint="eastAsia"/>
                                    <w:sz w:val="16"/>
                                    <w:szCs w:val="16"/>
                                    <w:highlight w:val="yellow"/>
                                    <w:lang w:eastAsia="zh-CN"/>
                                  </w:rPr>
                                  <w:t>直播</w:t>
                                </w:r>
                              </w:p>
                              <w:p w14:paraId="23C46A1B" w14:textId="77777777" w:rsidR="00000000" w:rsidRDefault="00000000">
                                <w:pPr>
                                  <w:rPr>
                                    <w:sz w:val="16"/>
                                    <w:szCs w:val="16"/>
                                    <w:highlight w:val="yellow"/>
                                  </w:rPr>
                                </w:pPr>
                              </w:p>
                              <w:p w14:paraId="41274050" w14:textId="77777777" w:rsidR="00000000" w:rsidRDefault="00000000">
                                <w:pPr>
                                  <w:rPr>
                                    <w:rFonts w:eastAsia="宋体" w:hint="eastAsia"/>
                                    <w:sz w:val="16"/>
                                    <w:szCs w:val="16"/>
                                    <w:highlight w:val="yellow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eastAsia="微软雅黑" w:hint="eastAsia"/>
                                    <w:sz w:val="16"/>
                                    <w:szCs w:val="16"/>
                                    <w:highlight w:val="yellow"/>
                                    <w:lang w:eastAsia="zh-CN"/>
                                  </w:rPr>
                                  <w:t>主胎面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8397977" name="矩形 75"/>
                          <wps:cNvSpPr>
                            <a:spLocks noChangeArrowheads="1"/>
                          </wps:cNvSpPr>
                          <wps:spPr bwMode="auto">
                            <a:xfrm>
                              <a:off x="4181" y="3437"/>
                              <a:ext cx="1240" cy="526"/>
                            </a:xfrm>
                            <a:prstGeom prst="rect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FFFFFF"/>
                                </a:gs>
                                <a:gs pos="100000">
                                  <a:srgbClr val="D6E3BC"/>
                                </a:gs>
                              </a:gsLst>
                              <a:lin ang="5400000" scaled="1"/>
                            </a:gradFill>
                            <a:ln w="12700" cmpd="sng">
                              <a:solidFill>
                                <a:srgbClr val="C2D69B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28398" dir="3806097" algn="ctr" rotWithShape="0">
                                <a:srgbClr val="4E6128">
                                  <a:alpha val="50000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14:paraId="052FCBEA" w14:textId="77777777" w:rsidR="00000000" w:rsidRDefault="00000000">
                                <w:pPr>
                                  <w:rPr>
                                    <w:rFonts w:eastAsia="宋体" w:hint="eastAsia"/>
                                    <w:sz w:val="16"/>
                                    <w:szCs w:val="16"/>
                                    <w:highlight w:val="yellow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eastAsia="微软雅黑" w:hint="eastAsia"/>
                                    <w:sz w:val="16"/>
                                    <w:szCs w:val="16"/>
                                    <w:highlight w:val="yellow"/>
                                    <w:lang w:eastAsia="zh-CN"/>
                                  </w:rPr>
                                  <w:t>视频写入线程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6056421" name="自选图形 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21" y="2598"/>
                              <a:ext cx="452" cy="250"/>
                            </a:xfrm>
                            <a:prstGeom prst="straightConnector1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56038911" name="自选图形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421" y="3036"/>
                              <a:ext cx="452" cy="652"/>
                            </a:xfrm>
                            <a:prstGeom prst="straightConnector1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2675681" name="自选图形 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56" y="2599"/>
                              <a:ext cx="325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34287707" name="自选图形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31" y="3700"/>
                              <a:ext cx="45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6633672" name="自选图形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5873" y="3838"/>
                              <a:ext cx="563" cy="475"/>
                            </a:xfrm>
                            <a:prstGeom prst="can">
                              <a:avLst>
                                <a:gd name="adj" fmla="val 25000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FFFFFF"/>
                                </a:gs>
                                <a:gs pos="100000">
                                  <a:srgbClr val="B6DDE8"/>
                                </a:gs>
                              </a:gsLst>
                              <a:lin ang="5400000" scaled="1"/>
                            </a:gradFill>
                            <a:ln w="12700" cmpd="sng">
                              <a:solidFill>
                                <a:srgbClr val="92CDDC"/>
                              </a:solidFill>
                              <a:round/>
                              <a:headEnd/>
                              <a:tailEnd/>
                            </a:ln>
                            <a:effectLst>
                              <a:outerShdw dist="28398" dir="3806097" algn="ctr" rotWithShape="0">
                                <a:srgbClr val="205867">
                                  <a:alpha val="50000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14:paraId="609E38BF" w14:textId="77777777" w:rsidR="00000000" w:rsidRDefault="00000000">
                                <w:pPr>
                                  <w:rPr>
                                    <w:rFonts w:hint="cs"/>
                                    <w:rtl/>
                                    <w:cs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1517811" name="自选图形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21" y="3700"/>
                              <a:ext cx="452" cy="350"/>
                            </a:xfrm>
                            <a:prstGeom prst="straightConnector1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B89FCE" id="组合 101" o:spid="_x0000_s1082" style="position:absolute;margin-left:111.15pt;margin-top:.7pt;width:239.8pt;height:133.35pt;z-index:251662336" coordorigin="2954,1999" coordsize="4796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">
                <v:shape id="文本框 80" o:spid="_x0000_s1083" type="#_x0000_t202" style="position:absolute;left:2954;top:1999;width:4796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">
                  <v:textbox>
                    <w:txbxContent>
                      <w:p w14:paraId="2E1D792D" w14:textId="77777777" w:rsidR="00000000" w:rsidRDefault="00000000"/>
                      <w:p w14:paraId="3BBE8433" w14:textId="77777777" w:rsidR="00000000" w:rsidRDefault="00000000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16E262A2" w14:textId="77777777" w:rsidR="00000000" w:rsidRDefault="00000000">
                        <w:pPr>
                          <w:rPr>
                            <w:rFonts w:eastAsia="宋体" w:hint="eastAsia"/>
                            <w:sz w:val="16"/>
                            <w:szCs w:val="16"/>
                            <w:lang w:eastAsia="zh-CN"/>
                          </w:rPr>
                        </w:pPr>
                        <w:r>
                          <w:rPr>
                            <w:rFonts w:eastAsia="微软雅黑" w:hint="eastAsia"/>
                            <w:sz w:val="16"/>
                            <w:szCs w:val="16"/>
                            <w:lang w:eastAsia="zh-CN"/>
                          </w:rPr>
                          <w:t>网络摄像头</w:t>
                        </w:r>
                      </w:p>
                      <w:p w14:paraId="05EEACFC" w14:textId="77777777" w:rsidR="00000000" w:rsidRDefault="00000000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306EE1A4" w14:textId="77777777" w:rsidR="00000000" w:rsidRDefault="00000000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28D31CDB" w14:textId="77777777" w:rsidR="00000000" w:rsidRDefault="00000000"/>
                      <w:p w14:paraId="4606D3F3" w14:textId="77777777" w:rsidR="00000000" w:rsidRDefault="00000000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0EFDFBAE" w14:textId="77777777" w:rsidR="00000000" w:rsidRDefault="00000000">
                        <w:pPr>
                          <w:rPr>
                            <w:rFonts w:eastAsia="宋体" w:hint="eastAsia"/>
                            <w:sz w:val="16"/>
                            <w:szCs w:val="16"/>
                            <w:lang w:eastAsia="zh-CN"/>
                          </w:rPr>
                        </w:pPr>
                        <w:r>
                          <w:rPr>
                            <w:rFonts w:eastAsia="微软雅黑" w:hint="eastAsia"/>
                            <w:sz w:val="16"/>
                            <w:szCs w:val="16"/>
                            <w:lang w:eastAsia="zh-CN"/>
                          </w:rPr>
                          <w:t>计时器</w:t>
                        </w:r>
                      </w:p>
                    </w:txbxContent>
                  </v:textbox>
                </v:shape>
                <v:group id="组合 100" o:spid="_x0000_s1084" style="position:absolute;left:3731;top:2398;width:3481;height:1915" coordorigin="3731,2398" coordsize="3481,1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">
                  <v:rect id="矩形 73" o:spid="_x0000_s1085" style="position:absolute;left:4181;top:2398;width:1240;height: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" fillcolor="#fabf8f" strokecolor="#fabf8f" strokeweight="1pt">
                    <v:fill color2="#fde9d9" angle="135" focus="50%" type="gradient"/>
                    <v:shadow on="t" color="#974706" opacity=".5" offset="1pt"/>
                    <v:textbox>
                      <w:txbxContent>
                        <w:p w14:paraId="45F2B744" w14:textId="77777777" w:rsidR="00000000" w:rsidRDefault="00000000">
                          <w:pPr>
                            <w:rPr>
                              <w:rFonts w:eastAsia="宋体" w:hint="eastAsia"/>
                              <w:sz w:val="16"/>
                              <w:szCs w:val="16"/>
                              <w:lang w:eastAsia="zh-CN"/>
                            </w:rPr>
                          </w:pPr>
                          <w:r>
                            <w:rPr>
                              <w:rFonts w:eastAsia="微软雅黑" w:hint="eastAsia"/>
                              <w:sz w:val="16"/>
                              <w:szCs w:val="16"/>
                              <w:lang w:eastAsia="zh-CN"/>
                            </w:rPr>
                            <w:t>抓取帧线程</w:t>
                          </w:r>
                        </w:p>
                      </w:txbxContent>
                    </v:textbox>
                  </v:rect>
                  <v:rect id="矩形 74" o:spid="_x0000_s1086" style="position:absolute;left:5873;top:2648;width:1339;height: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" strokecolor="#b2a1c7" strokeweight="1pt">
                    <v:fill color2="#ccc0d9" focus="100%" type="gradient"/>
                    <v:shadow on="t" color="#3f3151" opacity=".5" offset="1pt"/>
                    <v:textbox>
                      <w:txbxContent>
                        <w:p w14:paraId="02D440BE" w14:textId="77777777" w:rsidR="00000000" w:rsidRDefault="00000000">
                          <w:pPr>
                            <w:rPr>
                              <w:rFonts w:eastAsia="宋体" w:hint="eastAsia"/>
                              <w:sz w:val="16"/>
                              <w:szCs w:val="16"/>
                              <w:highlight w:val="yellow"/>
                              <w:lang w:eastAsia="zh-CN"/>
                            </w:rPr>
                          </w:pPr>
                          <w:r>
                            <w:rPr>
                              <w:rFonts w:eastAsia="微软雅黑" w:hint="eastAsia"/>
                              <w:sz w:val="16"/>
                              <w:szCs w:val="16"/>
                              <w:highlight w:val="yellow"/>
                              <w:lang w:eastAsia="zh-CN"/>
                            </w:rPr>
                            <w:t>直播</w:t>
                          </w:r>
                        </w:p>
                        <w:p w14:paraId="23C46A1B" w14:textId="77777777" w:rsidR="00000000" w:rsidRDefault="00000000">
                          <w:pPr>
                            <w:rPr>
                              <w:sz w:val="16"/>
                              <w:szCs w:val="16"/>
                              <w:highlight w:val="yellow"/>
                            </w:rPr>
                          </w:pPr>
                        </w:p>
                        <w:p w14:paraId="41274050" w14:textId="77777777" w:rsidR="00000000" w:rsidRDefault="00000000">
                          <w:pPr>
                            <w:rPr>
                              <w:rFonts w:eastAsia="宋体" w:hint="eastAsia"/>
                              <w:sz w:val="16"/>
                              <w:szCs w:val="16"/>
                              <w:highlight w:val="yellow"/>
                              <w:lang w:eastAsia="zh-CN"/>
                            </w:rPr>
                          </w:pPr>
                          <w:r>
                            <w:rPr>
                              <w:rFonts w:eastAsia="微软雅黑" w:hint="eastAsia"/>
                              <w:sz w:val="16"/>
                              <w:szCs w:val="16"/>
                              <w:highlight w:val="yellow"/>
                              <w:lang w:eastAsia="zh-CN"/>
                            </w:rPr>
                            <w:t>主胎面</w:t>
                          </w:r>
                        </w:p>
                      </w:txbxContent>
                    </v:textbox>
                  </v:rect>
                  <v:rect id="矩形 75" o:spid="_x0000_s1087" style="position:absolute;left:4181;top:3437;width:1240;height: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" strokecolor="#c2d69b" strokeweight="1pt">
                    <v:fill color2="#d6e3bc" focus="100%" type="gradient"/>
                    <v:shadow on="t" color="#4e6128" opacity=".5" offset="1pt"/>
                    <v:textbox>
                      <w:txbxContent>
                        <w:p w14:paraId="052FCBEA" w14:textId="77777777" w:rsidR="00000000" w:rsidRDefault="00000000">
                          <w:pPr>
                            <w:rPr>
                              <w:rFonts w:eastAsia="宋体" w:hint="eastAsia"/>
                              <w:sz w:val="16"/>
                              <w:szCs w:val="16"/>
                              <w:highlight w:val="yellow"/>
                              <w:lang w:eastAsia="zh-CN"/>
                            </w:rPr>
                          </w:pPr>
                          <w:r>
                            <w:rPr>
                              <w:rFonts w:eastAsia="微软雅黑" w:hint="eastAsia"/>
                              <w:sz w:val="16"/>
                              <w:szCs w:val="16"/>
                              <w:highlight w:val="yellow"/>
                              <w:lang w:eastAsia="zh-CN"/>
                            </w:rPr>
                            <w:t>视频写入线程</w:t>
                          </w:r>
                        </w:p>
                      </w:txbxContent>
                    </v:textbox>
                  </v:rect>
                  <v:shape id="自选图形 76" o:spid="_x0000_s1088" type="#_x0000_t32" style="position:absolute;left:5421;top:2598;width:452;height:2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"/>
                  <v:shape id="自选图形 77" o:spid="_x0000_s1089" type="#_x0000_t32" style="position:absolute;left:5421;top:3036;width:452;height:65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"/>
                  <v:shape id="自选图形 78" o:spid="_x0000_s1090" type="#_x0000_t32" style="position:absolute;left:3856;top:2599;width:32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">
                    <v:stroke endarrow="block"/>
                  </v:shape>
                  <v:shape id="自选图形 79" o:spid="_x0000_s1091" type="#_x0000_t32" style="position:absolute;left:3731;top:3700;width:45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">
                    <v:stroke endarrow="block"/>
                  </v:shape>
                  <v:shape id="自选图形 89" o:spid="_x0000_s1092" type="#_x0000_t22" style="position:absolute;left:5873;top:3838;width:563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" strokecolor="#92cddc" strokeweight="1pt">
                    <v:fill color2="#b6dde8" focus="100%" type="gradient"/>
                    <v:shadow on="t" color="#205867" opacity=".5" offset="1pt"/>
                    <v:textbox>
                      <w:txbxContent>
                        <w:p w14:paraId="609E38BF" w14:textId="77777777" w:rsidR="00000000" w:rsidRDefault="00000000">
                          <w:pPr>
                            <w:rPr>
                              <w:rFonts w:hint="cs"/>
                              <w:rtl/>
                              <w:cs/>
                            </w:rPr>
                          </w:pPr>
                        </w:p>
                      </w:txbxContent>
                    </v:textbox>
                  </v:shape>
                  <v:shape id="自选图形 93" o:spid="_x0000_s1093" type="#_x0000_t32" style="position:absolute;left:5421;top:3700;width:452;height:3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">
                    <v:stroke endarrow="block"/>
                  </v:shape>
                </v:group>
              </v:group>
            </w:pict>
          </mc:Fallback>
        </mc:AlternateContent>
      </w:r>
    </w:p>
    <w:p w14:paraId="485EEFB7" w14:textId="77777777" w:rsidR="00000000" w:rsidRDefault="00000000"/>
    <w:p w14:paraId="7D1F17D1" w14:textId="77777777" w:rsidR="00000000" w:rsidRDefault="00000000"/>
    <w:p w14:paraId="2CE1B30D" w14:textId="77777777" w:rsidR="00000000" w:rsidRDefault="00000000"/>
    <w:p w14:paraId="699EB297" w14:textId="77777777" w:rsidR="00000000" w:rsidRDefault="00000000"/>
    <w:p w14:paraId="083645E4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 xml:space="preserve">  </w:t>
      </w:r>
    </w:p>
    <w:p w14:paraId="2523F90C" w14:textId="77777777" w:rsidR="00000000" w:rsidRDefault="00000000"/>
    <w:p w14:paraId="70160431" w14:textId="77777777" w:rsidR="00000000" w:rsidRDefault="00000000"/>
    <w:p w14:paraId="17ABCCE8" w14:textId="77777777" w:rsidR="00000000" w:rsidRDefault="00000000"/>
    <w:p w14:paraId="34E0928F" w14:textId="77777777" w:rsidR="00000000" w:rsidRDefault="00000000"/>
    <w:p w14:paraId="26634D38" w14:textId="77777777" w:rsidR="00000000" w:rsidRDefault="00000000"/>
    <w:p w14:paraId="4A962BF1" w14:textId="77777777" w:rsidR="00000000" w:rsidRDefault="00000000">
      <w:pPr>
        <w:ind w:firstLine="1"/>
        <w:jc w:val="center"/>
        <w:rPr>
          <w:rFonts w:ascii="Arial" w:eastAsia="宋体" w:hAnsi="Arial" w:cs="Arial" w:hint="eastAsia"/>
          <w:b/>
          <w:bCs/>
          <w:i/>
          <w:iCs/>
          <w:lang w:eastAsia="zh-CN"/>
        </w:rPr>
      </w:pPr>
      <w:r>
        <w:rPr>
          <w:rFonts w:eastAsia="微软雅黑" w:hAnsi="Arial" w:cs="Arial" w:hint="eastAsia"/>
          <w:b/>
          <w:bCs/>
          <w:i/>
          <w:iCs/>
          <w:lang w:eastAsia="zh-CN"/>
        </w:rPr>
        <w:t>图</w:t>
      </w:r>
      <w:r>
        <w:rPr>
          <w:rFonts w:eastAsia="微软雅黑" w:hAnsi="Arial" w:cs="Arial" w:hint="eastAsia"/>
          <w:b/>
          <w:bCs/>
          <w:i/>
          <w:iCs/>
          <w:lang w:eastAsia="zh-CN"/>
        </w:rPr>
        <w:t xml:space="preserve">5 - </w:t>
      </w:r>
      <w:r>
        <w:rPr>
          <w:rFonts w:eastAsia="微软雅黑" w:hAnsi="Arial" w:cs="Arial" w:hint="eastAsia"/>
          <w:b/>
          <w:bCs/>
          <w:i/>
          <w:iCs/>
          <w:lang w:eastAsia="zh-CN"/>
        </w:rPr>
        <w:t>视频查看与录制</w:t>
      </w:r>
    </w:p>
    <w:p w14:paraId="7E20AB24" w14:textId="77777777" w:rsidR="00000000" w:rsidRDefault="00000000"/>
    <w:p w14:paraId="4652882D" w14:textId="77777777" w:rsidR="00000000" w:rsidRDefault="00000000">
      <w:pPr>
        <w:pStyle w:val="4"/>
      </w:pPr>
      <w:bookmarkStart w:id="79" w:name="_Toc102375478"/>
      <w:r>
        <w:rPr>
          <w:rFonts w:hint="eastAsia"/>
          <w:lang w:eastAsia="zh-CN"/>
        </w:rPr>
        <w:t>其他服务</w:t>
      </w:r>
      <w:bookmarkEnd w:id="79"/>
    </w:p>
    <w:p w14:paraId="673F092D" w14:textId="77777777" w:rsidR="00000000" w:rsidRDefault="00000000"/>
    <w:p w14:paraId="784FF396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其他由实时视频支持的服务包括：</w:t>
      </w:r>
    </w:p>
    <w:p w14:paraId="2E40C571" w14:textId="77777777" w:rsidR="00000000" w:rsidRDefault="00000000"/>
    <w:p w14:paraId="05E354F3" w14:textId="77777777" w:rsidR="00000000" w:rsidRDefault="00000000">
      <w:pPr>
        <w:numPr>
          <w:ilvl w:val="0"/>
          <w:numId w:val="8"/>
        </w:numPr>
      </w:pPr>
      <w:r>
        <w:rPr>
          <w:rFonts w:eastAsia="微软雅黑" w:hint="eastAsia"/>
          <w:lang w:eastAsia="zh-CN"/>
        </w:rPr>
        <w:t>删除</w:t>
      </w:r>
      <w:r>
        <w:rPr>
          <w:rFonts w:eastAsia="微软雅黑" w:hint="eastAsia"/>
          <w:lang w:eastAsia="zh-CN"/>
        </w:rPr>
        <w:t xml:space="preserve"> </w:t>
      </w:r>
      <w:r>
        <w:rPr>
          <w:rFonts w:eastAsia="微软雅黑" w:hint="eastAsia"/>
          <w:lang w:eastAsia="zh-CN"/>
        </w:rPr>
        <w:t>–</w:t>
      </w:r>
      <w:r>
        <w:rPr>
          <w:rFonts w:eastAsia="微软雅黑" w:hint="eastAsia"/>
          <w:lang w:eastAsia="zh-CN"/>
        </w:rPr>
        <w:t xml:space="preserve"> </w:t>
      </w:r>
      <w:r>
        <w:rPr>
          <w:rFonts w:eastAsia="微软雅黑" w:hint="eastAsia"/>
          <w:lang w:eastAsia="zh-CN"/>
        </w:rPr>
        <w:t>删除非当前在用患者的患者文件夹。</w:t>
      </w:r>
    </w:p>
    <w:p w14:paraId="7D3E9A08" w14:textId="77777777" w:rsidR="00000000" w:rsidRDefault="00000000">
      <w:pPr>
        <w:numPr>
          <w:ilvl w:val="0"/>
          <w:numId w:val="8"/>
        </w:numPr>
      </w:pPr>
      <w:r>
        <w:rPr>
          <w:rFonts w:eastAsia="微软雅黑" w:hint="eastAsia"/>
          <w:lang w:eastAsia="zh-CN"/>
        </w:rPr>
        <w:t>调试</w:t>
      </w:r>
      <w:r>
        <w:rPr>
          <w:rFonts w:eastAsia="微软雅黑" w:hint="eastAsia"/>
          <w:lang w:eastAsia="zh-CN"/>
        </w:rPr>
        <w:t xml:space="preserve"> - </w:t>
      </w:r>
      <w:r>
        <w:rPr>
          <w:rFonts w:eastAsia="微软雅黑" w:hint="eastAsia"/>
          <w:lang w:eastAsia="zh-CN"/>
        </w:rPr>
        <w:t>允许修改日志严重性级别（无、通知、致命、错误、警告、消息、调试）。该级别为临时级别，直至下次启动。</w:t>
      </w:r>
    </w:p>
    <w:p w14:paraId="65A8281B" w14:textId="77777777" w:rsidR="00000000" w:rsidRDefault="00000000">
      <w:pPr>
        <w:numPr>
          <w:ilvl w:val="0"/>
          <w:numId w:val="8"/>
        </w:numPr>
      </w:pPr>
      <w:r>
        <w:rPr>
          <w:rFonts w:eastAsia="微软雅黑" w:hint="eastAsia"/>
          <w:lang w:eastAsia="zh-CN"/>
        </w:rPr>
        <w:t>实时视频报告——报告实时视频的当前状态以供支持</w:t>
      </w:r>
      <w:r>
        <w:rPr>
          <w:rFonts w:eastAsia="微软雅黑" w:hint="eastAsia"/>
          <w:lang w:eastAsia="zh-CN"/>
        </w:rPr>
        <w:t>/</w:t>
      </w:r>
      <w:r>
        <w:rPr>
          <w:rFonts w:eastAsia="微软雅黑" w:hint="eastAsia"/>
          <w:lang w:eastAsia="zh-CN"/>
        </w:rPr>
        <w:t>调试使用（报告中时间采用</w:t>
      </w:r>
      <w:r>
        <w:rPr>
          <w:rFonts w:eastAsia="微软雅黑" w:hint="eastAsia"/>
          <w:lang w:eastAsia="zh-CN"/>
        </w:rPr>
        <w:t>UTC</w:t>
      </w:r>
      <w:r>
        <w:rPr>
          <w:rFonts w:eastAsia="微软雅黑" w:hint="eastAsia"/>
          <w:lang w:eastAsia="zh-CN"/>
        </w:rPr>
        <w:t>时间）</w:t>
      </w:r>
    </w:p>
    <w:p w14:paraId="7F176FBE" w14:textId="77777777" w:rsidR="00000000" w:rsidRDefault="00000000">
      <w:pPr>
        <w:numPr>
          <w:ilvl w:val="0"/>
          <w:numId w:val="8"/>
        </w:numPr>
      </w:pPr>
      <w:r>
        <w:rPr>
          <w:rFonts w:eastAsia="微软雅黑" w:hint="eastAsia"/>
          <w:lang w:eastAsia="zh-CN"/>
        </w:rPr>
        <w:t>播放报告——报告当前视频播放状态以供支持</w:t>
      </w:r>
      <w:r>
        <w:rPr>
          <w:rFonts w:eastAsia="微软雅黑" w:hint="eastAsia"/>
          <w:lang w:eastAsia="zh-CN"/>
        </w:rPr>
        <w:t>/</w:t>
      </w:r>
      <w:r>
        <w:rPr>
          <w:rFonts w:eastAsia="微软雅黑" w:hint="eastAsia"/>
          <w:lang w:eastAsia="zh-CN"/>
        </w:rPr>
        <w:t>调试（报告中时间采用</w:t>
      </w:r>
      <w:r>
        <w:rPr>
          <w:rFonts w:eastAsia="微软雅黑" w:hint="eastAsia"/>
          <w:lang w:eastAsia="zh-CN"/>
        </w:rPr>
        <w:t>UTC</w:t>
      </w:r>
      <w:r>
        <w:rPr>
          <w:rFonts w:eastAsia="微软雅黑" w:hint="eastAsia"/>
          <w:lang w:eastAsia="zh-CN"/>
        </w:rPr>
        <w:t>时间）</w:t>
      </w:r>
    </w:p>
    <w:p w14:paraId="4126C75B" w14:textId="77777777" w:rsidR="00000000" w:rsidRDefault="00000000">
      <w:pPr>
        <w:numPr>
          <w:ilvl w:val="0"/>
          <w:numId w:val="8"/>
        </w:numPr>
      </w:pPr>
      <w:r>
        <w:rPr>
          <w:rFonts w:eastAsia="微软雅黑" w:hint="eastAsia"/>
          <w:lang w:eastAsia="zh-CN"/>
        </w:rPr>
        <w:t>重建信息文件</w:t>
      </w:r>
      <w:r>
        <w:rPr>
          <w:rFonts w:eastAsia="微软雅黑" w:hint="eastAsia"/>
          <w:lang w:eastAsia="zh-CN"/>
        </w:rPr>
        <w:t xml:space="preserve"> - </w:t>
      </w:r>
      <w:r>
        <w:rPr>
          <w:rFonts w:eastAsia="微软雅黑" w:hint="eastAsia"/>
          <w:lang w:eastAsia="zh-CN"/>
        </w:rPr>
        <w:t>重建视频信息</w:t>
      </w:r>
      <w:r>
        <w:rPr>
          <w:rFonts w:eastAsia="微软雅黑" w:hint="eastAsia"/>
          <w:lang w:eastAsia="zh-CN"/>
        </w:rPr>
        <w:t xml:space="preserve"> - </w:t>
      </w:r>
      <w:r>
        <w:rPr>
          <w:rFonts w:eastAsia="微软雅黑" w:hint="eastAsia"/>
          <w:lang w:eastAsia="zh-CN"/>
        </w:rPr>
        <w:t>支持问题需求</w:t>
      </w:r>
    </w:p>
    <w:p w14:paraId="07BAC74D" w14:textId="77777777" w:rsidR="00000000" w:rsidRDefault="00000000">
      <w:pPr>
        <w:pStyle w:val="3"/>
      </w:pPr>
      <w:bookmarkStart w:id="80" w:name="_Toc102375479"/>
      <w:r>
        <w:rPr>
          <w:rFonts w:hint="eastAsia"/>
          <w:lang w:eastAsia="zh-CN"/>
        </w:rPr>
        <w:t>回放话题</w:t>
      </w:r>
      <w:bookmarkEnd w:id="80"/>
    </w:p>
    <w:p w14:paraId="237C9543" w14:textId="77777777" w:rsidR="00000000" w:rsidRDefault="00000000"/>
    <w:p w14:paraId="7D76FF55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播放视频是基于窗口形式的单线程。该线程负责查看播放视频。支持的</w:t>
      </w:r>
      <w:r>
        <w:rPr>
          <w:rFonts w:eastAsia="微软雅黑" w:hint="eastAsia"/>
          <w:lang w:eastAsia="zh-CN"/>
        </w:rPr>
        <w:t>API</w:t>
      </w:r>
      <w:r>
        <w:rPr>
          <w:rFonts w:eastAsia="微软雅黑" w:hint="eastAsia"/>
          <w:lang w:eastAsia="zh-CN"/>
        </w:rPr>
        <w:t>操作包括：</w:t>
      </w:r>
    </w:p>
    <w:p w14:paraId="592E5178" w14:textId="77777777" w:rsidR="00000000" w:rsidRDefault="00000000"/>
    <w:p w14:paraId="60F85085" w14:textId="77777777" w:rsidR="00000000" w:rsidRDefault="00000000">
      <w:pPr>
        <w:numPr>
          <w:ilvl w:val="0"/>
          <w:numId w:val="9"/>
        </w:numPr>
      </w:pPr>
      <w:r>
        <w:rPr>
          <w:rFonts w:eastAsia="微软雅黑" w:hint="eastAsia"/>
          <w:lang w:eastAsia="zh-CN"/>
        </w:rPr>
        <w:t>调整窗口大小并支持窗口位置，窗口默认宽高比为</w:t>
      </w:r>
      <w:r>
        <w:rPr>
          <w:rFonts w:eastAsia="微软雅黑" w:hint="eastAsia"/>
          <w:lang w:eastAsia="zh-CN"/>
        </w:rPr>
        <w:t>3:4</w:t>
      </w:r>
      <w:r>
        <w:rPr>
          <w:rFonts w:eastAsia="微软雅黑" w:hint="eastAsia"/>
          <w:lang w:eastAsia="zh-CN"/>
        </w:rPr>
        <w:t>。</w:t>
      </w:r>
    </w:p>
    <w:p w14:paraId="3135D5AF" w14:textId="77777777" w:rsidR="00000000" w:rsidRDefault="00000000">
      <w:pPr>
        <w:numPr>
          <w:ilvl w:val="0"/>
          <w:numId w:val="9"/>
        </w:numPr>
      </w:pPr>
      <w:r>
        <w:rPr>
          <w:rFonts w:eastAsia="微软雅黑" w:hint="eastAsia"/>
          <w:lang w:eastAsia="zh-CN"/>
        </w:rPr>
        <w:t>显示</w:t>
      </w:r>
      <w:r>
        <w:rPr>
          <w:rFonts w:eastAsia="微软雅黑" w:hint="eastAsia"/>
          <w:lang w:eastAsia="zh-CN"/>
        </w:rPr>
        <w:t>/</w:t>
      </w:r>
      <w:r>
        <w:rPr>
          <w:rFonts w:eastAsia="微软雅黑" w:hint="eastAsia"/>
          <w:lang w:eastAsia="zh-CN"/>
        </w:rPr>
        <w:t>隐藏窗口</w:t>
      </w:r>
    </w:p>
    <w:p w14:paraId="79536C78" w14:textId="77777777" w:rsidR="00000000" w:rsidRDefault="00000000">
      <w:pPr>
        <w:numPr>
          <w:ilvl w:val="0"/>
          <w:numId w:val="9"/>
        </w:numPr>
      </w:pPr>
      <w:r>
        <w:rPr>
          <w:rFonts w:eastAsia="微软雅黑" w:hint="eastAsia"/>
          <w:lang w:eastAsia="zh-CN"/>
        </w:rPr>
        <w:t>显示</w:t>
      </w:r>
      <w:r>
        <w:rPr>
          <w:rFonts w:eastAsia="微软雅黑" w:hint="eastAsia"/>
          <w:lang w:eastAsia="zh-CN"/>
        </w:rPr>
        <w:t>/</w:t>
      </w:r>
      <w:r>
        <w:rPr>
          <w:rFonts w:eastAsia="微软雅黑" w:hint="eastAsia"/>
          <w:lang w:eastAsia="zh-CN"/>
        </w:rPr>
        <w:t>隐藏窗口边框</w:t>
      </w:r>
    </w:p>
    <w:p w14:paraId="107525E4" w14:textId="77777777" w:rsidR="00000000" w:rsidRDefault="00000000">
      <w:pPr>
        <w:numPr>
          <w:ilvl w:val="0"/>
          <w:numId w:val="9"/>
        </w:numPr>
      </w:pPr>
      <w:r>
        <w:rPr>
          <w:rFonts w:eastAsia="微软雅黑" w:hint="eastAsia"/>
          <w:lang w:eastAsia="zh-CN"/>
        </w:rPr>
        <w:t>启动</w:t>
      </w:r>
      <w:r>
        <w:rPr>
          <w:rFonts w:eastAsia="微软雅黑" w:hint="eastAsia"/>
          <w:lang w:eastAsia="zh-CN"/>
        </w:rPr>
        <w:t>/</w:t>
      </w:r>
      <w:r>
        <w:rPr>
          <w:rFonts w:eastAsia="微软雅黑" w:hint="eastAsia"/>
          <w:lang w:eastAsia="zh-CN"/>
        </w:rPr>
        <w:t>停止播放患者视频文件（亦为事件视频文件）</w:t>
      </w:r>
    </w:p>
    <w:p w14:paraId="793B5DB0" w14:textId="77777777" w:rsidR="00000000" w:rsidRDefault="00000000">
      <w:pPr>
        <w:numPr>
          <w:ilvl w:val="0"/>
          <w:numId w:val="9"/>
        </w:numPr>
      </w:pPr>
      <w:r>
        <w:rPr>
          <w:rFonts w:eastAsia="微软雅黑" w:hint="eastAsia"/>
          <w:lang w:eastAsia="zh-CN"/>
        </w:rPr>
        <w:t>暂停</w:t>
      </w:r>
      <w:r>
        <w:rPr>
          <w:rFonts w:eastAsia="微软雅黑" w:hint="eastAsia"/>
          <w:lang w:eastAsia="zh-CN"/>
        </w:rPr>
        <w:t>/</w:t>
      </w:r>
      <w:r>
        <w:rPr>
          <w:rFonts w:eastAsia="微软雅黑" w:hint="eastAsia"/>
          <w:lang w:eastAsia="zh-CN"/>
        </w:rPr>
        <w:t>恢复播放视频文件（含事件视频文件）</w:t>
      </w:r>
    </w:p>
    <w:p w14:paraId="75861C2D" w14:textId="77777777" w:rsidR="00000000" w:rsidRDefault="00000000">
      <w:pPr>
        <w:numPr>
          <w:ilvl w:val="0"/>
          <w:numId w:val="9"/>
        </w:numPr>
      </w:pPr>
      <w:r>
        <w:rPr>
          <w:rFonts w:eastAsia="微软雅黑" w:hint="eastAsia"/>
          <w:lang w:eastAsia="zh-CN"/>
        </w:rPr>
        <w:t>定位视频文件位置</w:t>
      </w:r>
    </w:p>
    <w:p w14:paraId="34F3D246" w14:textId="77777777" w:rsidR="00000000" w:rsidRDefault="00000000">
      <w:pPr>
        <w:numPr>
          <w:ilvl w:val="0"/>
          <w:numId w:val="9"/>
        </w:numPr>
      </w:pPr>
      <w:r>
        <w:rPr>
          <w:rFonts w:eastAsia="微软雅黑" w:hint="eastAsia"/>
          <w:lang w:eastAsia="zh-CN"/>
        </w:rPr>
        <w:t>查看文件中的下一帧</w:t>
      </w:r>
    </w:p>
    <w:p w14:paraId="08D69EE0" w14:textId="77777777" w:rsidR="00000000" w:rsidRDefault="00000000">
      <w:pPr>
        <w:pStyle w:val="4"/>
      </w:pPr>
      <w:bookmarkStart w:id="81" w:name="_Toc102375480"/>
      <w:r>
        <w:rPr>
          <w:rFonts w:hint="eastAsia"/>
          <w:lang w:eastAsia="zh-CN"/>
        </w:rPr>
        <w:t>播放视频</w:t>
      </w:r>
      <w:bookmarkEnd w:id="81"/>
    </w:p>
    <w:p w14:paraId="2C99A9E1" w14:textId="77777777" w:rsidR="00000000" w:rsidRDefault="00000000"/>
    <w:p w14:paraId="1E16E08D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为特定患者播放视频时，客户端需请求视频时间范围和文件范围信息。收到</w:t>
      </w:r>
      <w:r>
        <w:rPr>
          <w:rFonts w:eastAsia="微软雅黑" w:hint="eastAsia"/>
          <w:lang w:eastAsia="zh-CN"/>
        </w:rPr>
        <w:t xml:space="preserve"> CLVS </w:t>
      </w:r>
      <w:r>
        <w:rPr>
          <w:rFonts w:eastAsia="微软雅黑" w:hint="eastAsia"/>
          <w:lang w:eastAsia="zh-CN"/>
        </w:rPr>
        <w:t>响应后，即可按时间顺序开始播放视频。</w:t>
      </w:r>
    </w:p>
    <w:p w14:paraId="6EB14375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默认设置为从指定起始时间开始播放，直至所有视频文件播放完毕。播放过程中，系统会在用户不知情的情况下自动切换视频文件，呈现连续播放效果。若因暂停或系统关机导致视频中断，系统将自动恢复空白画面。</w:t>
      </w:r>
    </w:p>
    <w:p w14:paraId="2175CF39" w14:textId="77777777" w:rsidR="00000000" w:rsidRDefault="00000000"/>
    <w:p w14:paraId="3F9B90F4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其他视频播放选项包括：</w:t>
      </w:r>
    </w:p>
    <w:p w14:paraId="4E14B2E9" w14:textId="77777777" w:rsidR="00000000" w:rsidRDefault="00000000">
      <w:pPr>
        <w:numPr>
          <w:ilvl w:val="0"/>
          <w:numId w:val="10"/>
        </w:numPr>
      </w:pPr>
      <w:r>
        <w:rPr>
          <w:rFonts w:eastAsia="微软雅黑" w:hint="eastAsia"/>
          <w:lang w:eastAsia="zh-CN"/>
        </w:rPr>
        <w:lastRenderedPageBreak/>
        <w:t>播放开始时仅显示第一个视频帧。恢复播放将开始播放视频。</w:t>
      </w:r>
    </w:p>
    <w:p w14:paraId="0B207F6C" w14:textId="77777777" w:rsidR="00000000" w:rsidRDefault="00000000">
      <w:pPr>
        <w:numPr>
          <w:ilvl w:val="0"/>
          <w:numId w:val="10"/>
        </w:numPr>
      </w:pPr>
      <w:r>
        <w:rPr>
          <w:rFonts w:eastAsia="微软雅黑" w:hint="eastAsia"/>
          <w:lang w:eastAsia="zh-CN"/>
        </w:rPr>
        <w:t>不要播放至视频数据结束，而是设定一个播放时长限制。</w:t>
      </w:r>
    </w:p>
    <w:p w14:paraId="78C4FF7D" w14:textId="77777777" w:rsidR="00000000" w:rsidRDefault="00000000">
      <w:pPr>
        <w:numPr>
          <w:ilvl w:val="0"/>
          <w:numId w:val="10"/>
        </w:numPr>
      </w:pPr>
      <w:r>
        <w:rPr>
          <w:rFonts w:eastAsia="微软雅黑" w:hint="eastAsia"/>
          <w:lang w:eastAsia="zh-CN"/>
        </w:rPr>
        <w:t>播放无卡顿的视频。</w:t>
      </w:r>
    </w:p>
    <w:p w14:paraId="388A5386" w14:textId="77777777" w:rsidR="00000000" w:rsidRDefault="00000000">
      <w:pPr>
        <w:ind w:left="709"/>
      </w:pPr>
    </w:p>
    <w:p w14:paraId="2DB311EC" w14:textId="77777777" w:rsidR="00000000" w:rsidRDefault="00000000">
      <w:pPr>
        <w:ind w:left="709"/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选项</w:t>
      </w:r>
      <w:r>
        <w:rPr>
          <w:rFonts w:eastAsia="微软雅黑" w:hint="eastAsia"/>
          <w:lang w:eastAsia="zh-CN"/>
        </w:rPr>
        <w:t>2-3</w:t>
      </w:r>
      <w:r>
        <w:rPr>
          <w:rFonts w:eastAsia="微软雅黑" w:hint="eastAsia"/>
          <w:lang w:eastAsia="zh-CN"/>
        </w:rPr>
        <w:t>与事件视频文件无关，因事件视频文件采用单文件存储格式。</w:t>
      </w:r>
    </w:p>
    <w:p w14:paraId="49C36732" w14:textId="77777777" w:rsidR="00000000" w:rsidRDefault="00000000">
      <w:pPr>
        <w:ind w:left="709"/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在播放过程中，客户端每</w:t>
      </w:r>
      <w:r>
        <w:rPr>
          <w:rFonts w:eastAsia="微软雅黑" w:hint="eastAsia"/>
          <w:lang w:eastAsia="zh-CN"/>
        </w:rPr>
        <w:t>100</w:t>
      </w:r>
      <w:r>
        <w:rPr>
          <w:rFonts w:eastAsia="微软雅黑" w:hint="eastAsia"/>
          <w:lang w:eastAsia="zh-CN"/>
        </w:rPr>
        <w:t>毫秒接收一次播放信息，例如播放时间。</w:t>
      </w:r>
    </w:p>
    <w:p w14:paraId="685AC88C" w14:textId="77777777" w:rsidR="00000000" w:rsidRDefault="00000000"/>
    <w:p w14:paraId="7DCC8576" w14:textId="77777777" w:rsidR="00000000" w:rsidRDefault="00000000">
      <w:pPr>
        <w:pStyle w:val="3"/>
      </w:pPr>
      <w:bookmarkStart w:id="82" w:name="_Toc102375481"/>
      <w:r>
        <w:rPr>
          <w:rFonts w:hint="eastAsia"/>
          <w:lang w:eastAsia="zh-CN"/>
        </w:rPr>
        <w:t>事件线程</w:t>
      </w:r>
      <w:bookmarkEnd w:id="82"/>
    </w:p>
    <w:p w14:paraId="2A290192" w14:textId="77777777" w:rsidR="00000000" w:rsidRDefault="00000000"/>
    <w:p w14:paraId="022E01B4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在</w:t>
      </w:r>
      <w:r>
        <w:rPr>
          <w:rFonts w:eastAsia="微软雅黑" w:hint="eastAsia"/>
          <w:lang w:eastAsia="zh-CN"/>
        </w:rPr>
        <w:t xml:space="preserve"> CLVS </w:t>
      </w:r>
      <w:r>
        <w:rPr>
          <w:rFonts w:eastAsia="微软雅黑" w:hint="eastAsia"/>
          <w:lang w:eastAsia="zh-CN"/>
        </w:rPr>
        <w:t>应用程序支持事件中，可插入或删除事件。</w:t>
      </w:r>
    </w:p>
    <w:p w14:paraId="3A040AB1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事件管理由</w:t>
      </w:r>
      <w:r>
        <w:rPr>
          <w:rFonts w:eastAsia="微软雅黑" w:hint="eastAsia"/>
          <w:lang w:eastAsia="zh-CN"/>
        </w:rPr>
        <w:t>Cerebra</w:t>
      </w:r>
      <w:r>
        <w:rPr>
          <w:rFonts w:eastAsia="微软雅黑" w:hint="eastAsia"/>
          <w:lang w:eastAsia="zh-CN"/>
        </w:rPr>
        <w:t>线程应用程序处理，而非</w:t>
      </w:r>
      <w:r>
        <w:rPr>
          <w:rFonts w:eastAsia="微软雅黑" w:hint="eastAsia"/>
          <w:lang w:eastAsia="zh-CN"/>
        </w:rPr>
        <w:t xml:space="preserve"> CLVS </w:t>
      </w:r>
      <w:r>
        <w:rPr>
          <w:rFonts w:eastAsia="微软雅黑" w:hint="eastAsia"/>
          <w:lang w:eastAsia="zh-CN"/>
        </w:rPr>
        <w:t>。事件线程为单线程。</w:t>
      </w:r>
    </w:p>
    <w:p w14:paraId="481AF9E6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每个事件均为由录制视频文件生成的单个视频文件。</w:t>
      </w:r>
    </w:p>
    <w:p w14:paraId="4DF1D5FA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该事件与患者相关并存储于患者文件夹中；事件的唯一文件名应由</w:t>
      </w:r>
      <w:r>
        <w:rPr>
          <w:rFonts w:eastAsia="微软雅黑" w:hint="eastAsia"/>
          <w:lang w:eastAsia="zh-CN"/>
        </w:rPr>
        <w:t>Cerebra Line</w:t>
      </w:r>
      <w:r>
        <w:rPr>
          <w:rFonts w:eastAsia="微软雅黑" w:hint="eastAsia"/>
          <w:lang w:eastAsia="zh-CN"/>
        </w:rPr>
        <w:t>客户端提供。</w:t>
      </w:r>
    </w:p>
    <w:p w14:paraId="51AAC776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通常事件视频文件包含</w:t>
      </w:r>
      <w:r>
        <w:rPr>
          <w:rFonts w:eastAsia="微软雅黑" w:hint="eastAsia"/>
          <w:lang w:eastAsia="zh-CN"/>
        </w:rPr>
        <w:t>120</w:t>
      </w:r>
      <w:r>
        <w:rPr>
          <w:rFonts w:eastAsia="微软雅黑" w:hint="eastAsia"/>
          <w:lang w:eastAsia="zh-CN"/>
        </w:rPr>
        <w:t>秒的视频，其中</w:t>
      </w:r>
      <w:r>
        <w:rPr>
          <w:rFonts w:eastAsia="微软雅黑" w:hint="eastAsia"/>
          <w:lang w:eastAsia="zh-CN"/>
        </w:rPr>
        <w:t>60</w:t>
      </w:r>
      <w:r>
        <w:rPr>
          <w:rFonts w:eastAsia="微软雅黑" w:hint="eastAsia"/>
          <w:lang w:eastAsia="zh-CN"/>
        </w:rPr>
        <w:t>秒为事件发生前的时间段，</w:t>
      </w:r>
      <w:r>
        <w:rPr>
          <w:rFonts w:eastAsia="微软雅黑" w:hint="eastAsia"/>
          <w:lang w:eastAsia="zh-CN"/>
        </w:rPr>
        <w:t>60</w:t>
      </w:r>
      <w:r>
        <w:rPr>
          <w:rFonts w:eastAsia="微软雅黑" w:hint="eastAsia"/>
          <w:lang w:eastAsia="zh-CN"/>
        </w:rPr>
        <w:t>秒为事件发生后的时间段。</w:t>
      </w:r>
    </w:p>
    <w:p w14:paraId="1FB2EC6F" w14:textId="77777777" w:rsidR="00000000" w:rsidRDefault="00000000"/>
    <w:p w14:paraId="2E252DC0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可将事件插入当前监护患者或旧保存患者中。</w:t>
      </w:r>
    </w:p>
    <w:p w14:paraId="6358E6E7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以下示例图解展示了事件存储的特殊情形。</w:t>
      </w:r>
    </w:p>
    <w:p w14:paraId="649F290C" w14:textId="42A9BAA7" w:rsidR="00000000" w:rsidRDefault="00D36719"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5D76892" wp14:editId="59AFA715">
                <wp:simplePos x="0" y="0"/>
                <wp:positionH relativeFrom="column">
                  <wp:posOffset>2190750</wp:posOffset>
                </wp:positionH>
                <wp:positionV relativeFrom="paragraph">
                  <wp:posOffset>167640</wp:posOffset>
                </wp:positionV>
                <wp:extent cx="635" cy="333375"/>
                <wp:effectExtent l="57150" t="11430" r="56515" b="17145"/>
                <wp:wrapNone/>
                <wp:docPr id="642015646" name="自选图形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33375"/>
                        </a:xfrm>
                        <a:prstGeom prst="straightConnector1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34A041" id="自选图形 46" o:spid="_x0000_s1026" type="#_x0000_t32" style="position:absolute;margin-left:172.5pt;margin-top:13.2pt;width:.05pt;height:26.2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">
                <v:stroke endarrow="block"/>
              </v:shape>
            </w:pict>
          </mc:Fallback>
        </mc:AlternateContent>
      </w:r>
    </w:p>
    <w:p w14:paraId="48F6983C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事件时间点</w:t>
      </w:r>
    </w:p>
    <w:p w14:paraId="373B1EB3" w14:textId="77777777" w:rsidR="00000000" w:rsidRDefault="00000000"/>
    <w:p w14:paraId="721577E4" w14:textId="41E405D9" w:rsidR="00000000" w:rsidRDefault="00D36719"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3D36E80" wp14:editId="76309C2B">
                <wp:simplePos x="0" y="0"/>
                <wp:positionH relativeFrom="column">
                  <wp:posOffset>1762125</wp:posOffset>
                </wp:positionH>
                <wp:positionV relativeFrom="paragraph">
                  <wp:posOffset>165735</wp:posOffset>
                </wp:positionV>
                <wp:extent cx="977900" cy="200025"/>
                <wp:effectExtent l="9525" t="11430" r="12700" b="26670"/>
                <wp:wrapNone/>
                <wp:docPr id="1831612538" name="矩形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7900" cy="20002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 w="12700" cmpd="sng">
                          <a:solidFill>
                            <a:srgbClr val="92CDDC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FF2846" id="矩形 47" o:spid="_x0000_s1026" style="position:absolute;margin-left:138.75pt;margin-top:13.05pt;width:77pt;height:15.7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" strokecolor="#92cddc" strokeweight="1pt">
                <v:fill color2="#b6dde8" focus="100%" type="gradient"/>
                <v:shadow on="t" color="#205867" opacity=".5" offset="1pt"/>
              </v:rect>
            </w:pict>
          </mc:Fallback>
        </mc:AlternateContent>
      </w:r>
    </w:p>
    <w:p w14:paraId="3CA54EE1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事件视频存储</w:t>
      </w:r>
    </w:p>
    <w:p w14:paraId="2CCFDAB1" w14:textId="4D54BD40" w:rsidR="00000000" w:rsidRDefault="00D36719"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42E697" wp14:editId="640FCDBD">
                <wp:simplePos x="0" y="0"/>
                <wp:positionH relativeFrom="column">
                  <wp:posOffset>1797050</wp:posOffset>
                </wp:positionH>
                <wp:positionV relativeFrom="paragraph">
                  <wp:posOffset>142240</wp:posOffset>
                </wp:positionV>
                <wp:extent cx="362585" cy="243840"/>
                <wp:effectExtent l="6350" t="15240" r="12065" b="26670"/>
                <wp:wrapNone/>
                <wp:docPr id="508080618" name="矩形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2585" cy="24384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999999"/>
                            </a:gs>
                          </a:gsLst>
                          <a:lin ang="5400000" scaled="1"/>
                        </a:gradFill>
                        <a:ln w="12700" cmpd="sng">
                          <a:solidFill>
                            <a:srgbClr val="666666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E5634E" id="矩形 190" o:spid="_x0000_s1026" style="position:absolute;margin-left:141.5pt;margin-top:11.2pt;width:28.55pt;height:19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" strokecolor="#666" strokeweight="1pt">
                <v:fill color2="#999" focus="100%" type="gradient"/>
                <v:shadow on="t" color="#7f7f7f" opacity=".5" offset="1pt"/>
              </v:rect>
            </w:pict>
          </mc:Fallback>
        </mc:AlternateContent>
      </w:r>
    </w:p>
    <w:p w14:paraId="3D0580AF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空白视频</w:t>
      </w:r>
    </w:p>
    <w:p w14:paraId="17267EE3" w14:textId="77777777" w:rsidR="00000000" w:rsidRDefault="00000000"/>
    <w:p w14:paraId="3ADE7E9E" w14:textId="1531BB86" w:rsidR="00000000" w:rsidRDefault="00D36719">
      <w:pPr>
        <w:rPr>
          <w:rFonts w:eastAsia="宋体" w:hint="eastAsia"/>
          <w:lang w:eastAsia="zh-CN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E94EA45" wp14:editId="05A7E611">
                <wp:simplePos x="0" y="0"/>
                <wp:positionH relativeFrom="column">
                  <wp:posOffset>1781175</wp:posOffset>
                </wp:positionH>
                <wp:positionV relativeFrom="paragraph">
                  <wp:posOffset>135255</wp:posOffset>
                </wp:positionV>
                <wp:extent cx="977900" cy="9525"/>
                <wp:effectExtent l="9525" t="10160" r="12700" b="8890"/>
                <wp:wrapNone/>
                <wp:docPr id="1979073757" name="自选图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77900" cy="952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3669BA" id="自选图形 2" o:spid="_x0000_s1026" type="#_x0000_t32" style="position:absolute;margin-left:140.25pt;margin-top:10.65pt;width:77pt;height:.7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" strokeweight="1pt">
                <v:stroke dashstyle="dash"/>
              </v:shape>
            </w:pict>
          </mc:Fallback>
        </mc:AlternateContent>
      </w:r>
      <w:r w:rsidR="00000000">
        <w:rPr>
          <w:rFonts w:eastAsia="微软雅黑" w:hint="eastAsia"/>
          <w:lang w:val="en-US" w:eastAsia="zh-CN"/>
        </w:rPr>
        <w:t>视频录制时间线</w:t>
      </w:r>
    </w:p>
    <w:p w14:paraId="04AC3710" w14:textId="77777777" w:rsidR="00000000" w:rsidRDefault="00000000"/>
    <w:p w14:paraId="5DC9151C" w14:textId="77777777" w:rsidR="00000000" w:rsidRDefault="00000000"/>
    <w:p w14:paraId="063BCB23" w14:textId="73A717EE" w:rsidR="00000000" w:rsidRDefault="00D36719">
      <w:pPr>
        <w:ind w:left="709"/>
      </w:pP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1EC5AD8" wp14:editId="5DDC9E05">
                <wp:simplePos x="0" y="0"/>
                <wp:positionH relativeFrom="column">
                  <wp:posOffset>2742565</wp:posOffset>
                </wp:positionH>
                <wp:positionV relativeFrom="paragraph">
                  <wp:posOffset>100330</wp:posOffset>
                </wp:positionV>
                <wp:extent cx="635" cy="295275"/>
                <wp:effectExtent l="56515" t="6350" r="57150" b="22225"/>
                <wp:wrapNone/>
                <wp:docPr id="1546265867" name="自选图形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95275"/>
                        </a:xfrm>
                        <a:prstGeom prst="straightConnector1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C15816" id="自选图形 37" o:spid="_x0000_s1026" type="#_x0000_t32" style="position:absolute;margin-left:215.95pt;margin-top:7.9pt;width:.05pt;height:23.2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">
                <v:stroke endarrow="block"/>
              </v:shape>
            </w:pict>
          </mc:Fallback>
        </mc:AlternateContent>
      </w:r>
    </w:p>
    <w:p w14:paraId="3EECA9C6" w14:textId="63A7ECE9" w:rsidR="00000000" w:rsidRDefault="00D36719">
      <w:pPr>
        <w:numPr>
          <w:ilvl w:val="0"/>
          <w:numId w:val="11"/>
        </w:num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65E68F" wp14:editId="6D8D5FFA">
                <wp:simplePos x="0" y="0"/>
                <wp:positionH relativeFrom="column">
                  <wp:posOffset>1762125</wp:posOffset>
                </wp:positionH>
                <wp:positionV relativeFrom="paragraph">
                  <wp:posOffset>10795</wp:posOffset>
                </wp:positionV>
                <wp:extent cx="1914525" cy="209550"/>
                <wp:effectExtent l="9525" t="6350" r="9525" b="22225"/>
                <wp:wrapNone/>
                <wp:docPr id="702457954" name="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4525" cy="20955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92CDDC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D64D87" id="矩形 3" o:spid="_x0000_s1026" style="position:absolute;margin-left:138.75pt;margin-top:.85pt;width:150.75pt;height:16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" strokecolor="#92cddc" strokeweight="1pt">
                <v:fill color2="#b6dde8" focus="100%" type="gradient"/>
                <v:shadow on="t" color="#205867" opacity=".5" offset="1pt"/>
              </v:rect>
            </w:pict>
          </mc:Fallback>
        </mc:AlternateContent>
      </w:r>
      <w:r w:rsidR="00000000">
        <w:rPr>
          <w:rFonts w:eastAsia="微软雅黑" w:hint="eastAsia"/>
          <w:lang w:eastAsia="zh-CN"/>
        </w:rPr>
        <w:t>标准的</w:t>
      </w:r>
    </w:p>
    <w:p w14:paraId="1839E347" w14:textId="0F41275F" w:rsidR="00000000" w:rsidRDefault="00D36719">
      <w:r>
        <w:rPr>
          <w:noProof/>
          <w:lang w:val="en-US" w:eastAsia="zh-CN"/>
        </w:rPr>
        <w:lastRenderedPageBreak/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74AF0D7" wp14:editId="400808AA">
                <wp:simplePos x="0" y="0"/>
                <wp:positionH relativeFrom="column">
                  <wp:posOffset>1343025</wp:posOffset>
                </wp:positionH>
                <wp:positionV relativeFrom="paragraph">
                  <wp:posOffset>120015</wp:posOffset>
                </wp:positionV>
                <wp:extent cx="3228975" cy="0"/>
                <wp:effectExtent l="9525" t="6350" r="9525" b="12700"/>
                <wp:wrapNone/>
                <wp:docPr id="674493602" name="自选图形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28975" cy="0"/>
                        </a:xfrm>
                        <a:prstGeom prst="straightConnector1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4C9C10" id="自选图形 32" o:spid="_x0000_s1026" type="#_x0000_t32" style="position:absolute;margin-left:105.75pt;margin-top:9.45pt;width:254.25pt;height:0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" strokeweight="1pt">
                <v:stroke dashstyle="dash"/>
                <v:shadow color="#868686"/>
              </v:shape>
            </w:pict>
          </mc:Fallback>
        </mc:AlternateContent>
      </w:r>
    </w:p>
    <w:p w14:paraId="7FD0E62B" w14:textId="77777777" w:rsidR="00000000" w:rsidRDefault="00000000">
      <w:pPr>
        <w:ind w:left="361"/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给药前</w:t>
      </w:r>
      <w:r>
        <w:rPr>
          <w:rFonts w:eastAsia="微软雅黑" w:hint="eastAsia"/>
          <w:lang w:eastAsia="zh-CN"/>
        </w:rPr>
        <w:t>60</w:t>
      </w:r>
      <w:r>
        <w:rPr>
          <w:rFonts w:eastAsia="微软雅黑" w:hint="eastAsia"/>
          <w:lang w:eastAsia="zh-CN"/>
        </w:rPr>
        <w:t>秒，给药后</w:t>
      </w:r>
      <w:r>
        <w:rPr>
          <w:rFonts w:eastAsia="微软雅黑" w:hint="eastAsia"/>
          <w:lang w:eastAsia="zh-CN"/>
        </w:rPr>
        <w:t>60</w:t>
      </w:r>
      <w:r>
        <w:rPr>
          <w:rFonts w:eastAsia="微软雅黑" w:hint="eastAsia"/>
          <w:lang w:eastAsia="zh-CN"/>
        </w:rPr>
        <w:t>秒</w:t>
      </w:r>
    </w:p>
    <w:p w14:paraId="0C1AF57D" w14:textId="0D77B24D" w:rsidR="00000000" w:rsidRDefault="00D36719">
      <w:pPr>
        <w:ind w:left="361"/>
      </w:pP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106295E" wp14:editId="776C369A">
                <wp:simplePos x="0" y="0"/>
                <wp:positionH relativeFrom="column">
                  <wp:posOffset>1806575</wp:posOffset>
                </wp:positionH>
                <wp:positionV relativeFrom="paragraph">
                  <wp:posOffset>123190</wp:posOffset>
                </wp:positionV>
                <wp:extent cx="984885" cy="209550"/>
                <wp:effectExtent l="6350" t="8255" r="8890" b="29845"/>
                <wp:wrapNone/>
                <wp:docPr id="298235908" name="矩形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4885" cy="20955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 w="12700" cmpd="sng">
                          <a:solidFill>
                            <a:srgbClr val="92CDDC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8B5600" id="矩形 30" o:spid="_x0000_s1026" style="position:absolute;margin-left:142.25pt;margin-top:9.7pt;width:77.55pt;height:16.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" strokecolor="#92cddc" strokeweight="1pt">
                <v:fill color2="#b6dde8" focus="100%" type="gradient"/>
                <v:shadow on="t" color="#205867" opacity=".5" offset="1pt"/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46DDD01" wp14:editId="4F056898">
                <wp:simplePos x="0" y="0"/>
                <wp:positionH relativeFrom="column">
                  <wp:posOffset>1797050</wp:posOffset>
                </wp:positionH>
                <wp:positionV relativeFrom="paragraph">
                  <wp:posOffset>27940</wp:posOffset>
                </wp:positionV>
                <wp:extent cx="635" cy="304800"/>
                <wp:effectExtent l="53975" t="8255" r="59690" b="20320"/>
                <wp:wrapNone/>
                <wp:docPr id="184256588" name="自选图形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04800"/>
                        </a:xfrm>
                        <a:prstGeom prst="straightConnector1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26DB85" id="自选图形 40" o:spid="_x0000_s1026" type="#_x0000_t32" style="position:absolute;margin-left:141.5pt;margin-top:2.2pt;width:.05pt;height:24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">
                <v:stroke endarrow="block"/>
              </v:shape>
            </w:pict>
          </mc:Fallback>
        </mc:AlternateContent>
      </w:r>
    </w:p>
    <w:p w14:paraId="01486540" w14:textId="77777777" w:rsidR="00000000" w:rsidRDefault="00000000">
      <w:pPr>
        <w:numPr>
          <w:ilvl w:val="0"/>
          <w:numId w:val="11"/>
        </w:numPr>
      </w:pPr>
      <w:r>
        <w:rPr>
          <w:rFonts w:eastAsia="微软雅黑" w:hint="eastAsia"/>
          <w:lang w:eastAsia="zh-CN"/>
        </w:rPr>
        <w:t>无数据前</w:t>
      </w:r>
    </w:p>
    <w:p w14:paraId="5160FB80" w14:textId="2EDB9A24" w:rsidR="00000000" w:rsidRDefault="00D36719">
      <w:pPr>
        <w:ind w:left="361"/>
      </w:pP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5C451BE" wp14:editId="42F79352">
                <wp:simplePos x="0" y="0"/>
                <wp:positionH relativeFrom="column">
                  <wp:posOffset>1809750</wp:posOffset>
                </wp:positionH>
                <wp:positionV relativeFrom="paragraph">
                  <wp:posOffset>57785</wp:posOffset>
                </wp:positionV>
                <wp:extent cx="2762250" cy="0"/>
                <wp:effectExtent l="9525" t="7620" r="9525" b="11430"/>
                <wp:wrapNone/>
                <wp:docPr id="1049794885" name="自选图形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62250" cy="0"/>
                        </a:xfrm>
                        <a:prstGeom prst="straightConnector1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B04036" id="自选图形 41" o:spid="_x0000_s1026" type="#_x0000_t32" style="position:absolute;margin-left:142.5pt;margin-top:4.55pt;width:217.5pt;height:0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" strokeweight="1pt">
                <v:stroke dashstyle="dash"/>
                <v:shadow color="#868686"/>
              </v:shape>
            </w:pict>
          </mc:Fallback>
        </mc:AlternateContent>
      </w:r>
    </w:p>
    <w:p w14:paraId="109D40A2" w14:textId="77777777" w:rsidR="00000000" w:rsidRDefault="00000000">
      <w:pPr>
        <w:ind w:left="361"/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事件发生后仅</w:t>
      </w:r>
      <w:r>
        <w:rPr>
          <w:rFonts w:eastAsia="微软雅黑" w:hint="eastAsia"/>
          <w:lang w:eastAsia="zh-CN"/>
        </w:rPr>
        <w:t>60</w:t>
      </w:r>
      <w:r>
        <w:rPr>
          <w:rFonts w:eastAsia="微软雅黑" w:hint="eastAsia"/>
          <w:lang w:eastAsia="zh-CN"/>
        </w:rPr>
        <w:t>秒</w:t>
      </w:r>
    </w:p>
    <w:p w14:paraId="7BC551B4" w14:textId="5B99FB98" w:rsidR="00000000" w:rsidRDefault="00D36719">
      <w:pPr>
        <w:ind w:left="361"/>
      </w:pP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780D2D2" wp14:editId="1E166128">
                <wp:simplePos x="0" y="0"/>
                <wp:positionH relativeFrom="column">
                  <wp:posOffset>2771775</wp:posOffset>
                </wp:positionH>
                <wp:positionV relativeFrom="paragraph">
                  <wp:posOffset>1270</wp:posOffset>
                </wp:positionV>
                <wp:extent cx="10160" cy="361950"/>
                <wp:effectExtent l="57150" t="6985" r="46990" b="21590"/>
                <wp:wrapNone/>
                <wp:docPr id="817324909" name="自选图形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0160" cy="361950"/>
                        </a:xfrm>
                        <a:prstGeom prst="straightConnector1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9BD481" id="自选图形 64" o:spid="_x0000_s1026" type="#_x0000_t32" style="position:absolute;margin-left:218.25pt;margin-top:.1pt;width:.8pt;height:28.5pt;flip:x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">
                <v:stroke endarrow="block"/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424923D" wp14:editId="5ABF979E">
                <wp:simplePos x="0" y="0"/>
                <wp:positionH relativeFrom="column">
                  <wp:posOffset>1809750</wp:posOffset>
                </wp:positionH>
                <wp:positionV relativeFrom="paragraph">
                  <wp:posOffset>153670</wp:posOffset>
                </wp:positionV>
                <wp:extent cx="1552575" cy="209550"/>
                <wp:effectExtent l="9525" t="6985" r="9525" b="21590"/>
                <wp:wrapNone/>
                <wp:docPr id="1658830347" name="矩形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2575" cy="20955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 w="12700" cmpd="sng">
                          <a:solidFill>
                            <a:srgbClr val="92CDDC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540495" id="矩形 63" o:spid="_x0000_s1026" style="position:absolute;margin-left:142.5pt;margin-top:12.1pt;width:122.25pt;height:16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" strokecolor="#92cddc" strokeweight="1pt">
                <v:fill color2="#b6dde8" focus="100%" type="gradient"/>
                <v:shadow on="t" color="#205867" opacity=".5" offset="1pt"/>
              </v:rect>
            </w:pict>
          </mc:Fallback>
        </mc:AlternateContent>
      </w:r>
    </w:p>
    <w:p w14:paraId="5BDC51D6" w14:textId="77777777" w:rsidR="00000000" w:rsidRDefault="00000000">
      <w:pPr>
        <w:numPr>
          <w:ilvl w:val="0"/>
          <w:numId w:val="11"/>
        </w:numPr>
      </w:pPr>
      <w:r>
        <w:rPr>
          <w:rFonts w:eastAsia="微软雅黑" w:hint="eastAsia"/>
          <w:lang w:eastAsia="zh-CN"/>
        </w:rPr>
        <w:t>部分数据在</w:t>
      </w:r>
    </w:p>
    <w:p w14:paraId="2E3C6ADD" w14:textId="7B5C816F" w:rsidR="00000000" w:rsidRDefault="00D36719">
      <w:pPr>
        <w:ind w:left="361"/>
      </w:pP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A0B00BB" wp14:editId="667D98D1">
                <wp:simplePos x="0" y="0"/>
                <wp:positionH relativeFrom="column">
                  <wp:posOffset>1419860</wp:posOffset>
                </wp:positionH>
                <wp:positionV relativeFrom="paragraph">
                  <wp:posOffset>88900</wp:posOffset>
                </wp:positionV>
                <wp:extent cx="1942465" cy="9525"/>
                <wp:effectExtent l="10160" t="7620" r="9525" b="11430"/>
                <wp:wrapNone/>
                <wp:docPr id="1805932303" name="自选图形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2465" cy="9525"/>
                        </a:xfrm>
                        <a:prstGeom prst="straightConnector1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BE1FB6" id="自选图形 66" o:spid="_x0000_s1026" type="#_x0000_t32" style="position:absolute;margin-left:111.8pt;margin-top:7pt;width:152.95pt;height: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" strokeweight="1pt">
                <v:stroke dashstyle="dash"/>
                <v:shadow color="#868686"/>
              </v:shape>
            </w:pict>
          </mc:Fallback>
        </mc:AlternateContent>
      </w:r>
    </w:p>
    <w:p w14:paraId="5EDC7E3E" w14:textId="77777777" w:rsidR="00000000" w:rsidRDefault="00000000">
      <w:pPr>
        <w:ind w:left="361"/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在当前患者</w:t>
      </w:r>
      <w:r>
        <w:rPr>
          <w:rFonts w:eastAsia="微软雅黑" w:hint="eastAsia"/>
          <w:lang w:eastAsia="zh-CN"/>
        </w:rPr>
        <w:t xml:space="preserve"> CLVS </w:t>
      </w:r>
      <w:r>
        <w:rPr>
          <w:rFonts w:eastAsia="微软雅黑" w:hint="eastAsia"/>
          <w:lang w:eastAsia="zh-CN"/>
        </w:rPr>
        <w:t>视频数据前</w:t>
      </w:r>
      <w:r>
        <w:rPr>
          <w:rFonts w:eastAsia="微软雅黑" w:hint="eastAsia"/>
          <w:lang w:eastAsia="zh-CN"/>
        </w:rPr>
        <w:t>60</w:t>
      </w:r>
      <w:r>
        <w:rPr>
          <w:rFonts w:eastAsia="微软雅黑" w:hint="eastAsia"/>
          <w:lang w:eastAsia="zh-CN"/>
        </w:rPr>
        <w:t>秒及后几秒内，系统将等待视频数据。</w:t>
      </w:r>
    </w:p>
    <w:p w14:paraId="4BE4082F" w14:textId="0F0F02CA" w:rsidR="00000000" w:rsidRDefault="00D36719">
      <w:pPr>
        <w:ind w:left="361"/>
      </w:pP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327E638" wp14:editId="02C307CD">
                <wp:simplePos x="0" y="0"/>
                <wp:positionH relativeFrom="column">
                  <wp:posOffset>2028825</wp:posOffset>
                </wp:positionH>
                <wp:positionV relativeFrom="paragraph">
                  <wp:posOffset>50800</wp:posOffset>
                </wp:positionV>
                <wp:extent cx="9525" cy="304800"/>
                <wp:effectExtent l="47625" t="5715" r="57150" b="22860"/>
                <wp:wrapNone/>
                <wp:docPr id="786552632" name="自选图形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304800"/>
                        </a:xfrm>
                        <a:prstGeom prst="straightConnector1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87B64D" id="自选图形 44" o:spid="_x0000_s1026" type="#_x0000_t32" style="position:absolute;margin-left:159.75pt;margin-top:4pt;width:.75pt;height:2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">
                <v:stroke endarrow="block"/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CB7B57B" wp14:editId="31256FB4">
                <wp:simplePos x="0" y="0"/>
                <wp:positionH relativeFrom="column">
                  <wp:posOffset>1806575</wp:posOffset>
                </wp:positionH>
                <wp:positionV relativeFrom="paragraph">
                  <wp:posOffset>117475</wp:posOffset>
                </wp:positionV>
                <wp:extent cx="1273175" cy="238125"/>
                <wp:effectExtent l="6350" t="15240" r="15875" b="22860"/>
                <wp:wrapNone/>
                <wp:docPr id="1495384195" name="矩形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3175" cy="23812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 w="12700" cmpd="sng">
                          <a:solidFill>
                            <a:srgbClr val="92CDDC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CC6C78" id="矩形 43" o:spid="_x0000_s1026" style="position:absolute;margin-left:142.25pt;margin-top:9.25pt;width:100.25pt;height:18.7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" strokecolor="#92cddc" strokeweight="1pt">
                <v:fill color2="#b6dde8" focus="100%" type="gradient"/>
                <v:shadow on="t" color="#205867" opacity=".5" offset="1pt"/>
              </v:rect>
            </w:pict>
          </mc:Fallback>
        </mc:AlternateContent>
      </w:r>
    </w:p>
    <w:p w14:paraId="061ACFFD" w14:textId="77777777" w:rsidR="00000000" w:rsidRDefault="00000000">
      <w:pPr>
        <w:numPr>
          <w:ilvl w:val="0"/>
          <w:numId w:val="11"/>
        </w:numPr>
      </w:pPr>
      <w:r>
        <w:rPr>
          <w:rFonts w:eastAsia="微软雅黑" w:hint="eastAsia"/>
          <w:lang w:eastAsia="zh-CN"/>
        </w:rPr>
        <w:t>部分数据之前</w:t>
      </w:r>
    </w:p>
    <w:p w14:paraId="4DA9D960" w14:textId="1D40E1CC" w:rsidR="00000000" w:rsidRDefault="00D36719"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EB9FFEF" wp14:editId="4F7A2DEE">
                <wp:simplePos x="0" y="0"/>
                <wp:positionH relativeFrom="column">
                  <wp:posOffset>1809750</wp:posOffset>
                </wp:positionH>
                <wp:positionV relativeFrom="paragraph">
                  <wp:posOffset>80645</wp:posOffset>
                </wp:positionV>
                <wp:extent cx="3152140" cy="635"/>
                <wp:effectExtent l="9525" t="15240" r="10160" b="12700"/>
                <wp:wrapNone/>
                <wp:docPr id="343502676" name="自选图形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52140" cy="635"/>
                        </a:xfrm>
                        <a:prstGeom prst="straightConnector1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1FCD9E" id="自选图形 45" o:spid="_x0000_s1026" type="#_x0000_t32" style="position:absolute;margin-left:142.5pt;margin-top:6.35pt;width:248.2pt;height:.0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" strokeweight="1pt">
                <v:stroke dashstyle="dash"/>
                <v:shadow color="#868686"/>
              </v:shape>
            </w:pict>
          </mc:Fallback>
        </mc:AlternateContent>
      </w:r>
    </w:p>
    <w:p w14:paraId="0805281F" w14:textId="318E7BA5" w:rsidR="00000000" w:rsidRDefault="00D36719">
      <w:pPr>
        <w:ind w:left="361"/>
        <w:rPr>
          <w:rFonts w:eastAsia="宋体" w:hint="eastAsia"/>
          <w:lang w:eastAsia="zh-CN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9C3BE9" wp14:editId="770C6513">
                <wp:simplePos x="0" y="0"/>
                <wp:positionH relativeFrom="column">
                  <wp:posOffset>2809240</wp:posOffset>
                </wp:positionH>
                <wp:positionV relativeFrom="paragraph">
                  <wp:posOffset>125095</wp:posOffset>
                </wp:positionV>
                <wp:extent cx="635" cy="397510"/>
                <wp:effectExtent l="56515" t="6350" r="57150" b="15240"/>
                <wp:wrapNone/>
                <wp:docPr id="195183378" name="自选图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975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B750F7" id="自选图形 4" o:spid="_x0000_s1026" type="#_x0000_t32" style="position:absolute;margin-left:221.2pt;margin-top:9.85pt;width:.05pt;height:31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">
                <v:stroke endarrow="block"/>
              </v:shape>
            </w:pict>
          </mc:Fallback>
        </mc:AlternateContent>
      </w:r>
      <w:r w:rsidR="00000000">
        <w:rPr>
          <w:rFonts w:eastAsia="微软雅黑" w:hint="eastAsia"/>
          <w:lang w:eastAsia="zh-CN"/>
        </w:rPr>
        <w:t>事件发生前数秒，</w:t>
      </w:r>
      <w:r w:rsidR="00000000">
        <w:rPr>
          <w:rFonts w:eastAsia="微软雅黑" w:hint="eastAsia"/>
          <w:lang w:eastAsia="zh-CN"/>
        </w:rPr>
        <w:t>60</w:t>
      </w:r>
      <w:r w:rsidR="00000000">
        <w:rPr>
          <w:rFonts w:eastAsia="微软雅黑" w:hint="eastAsia"/>
          <w:lang w:eastAsia="zh-CN"/>
        </w:rPr>
        <w:t>秒后</w:t>
      </w:r>
    </w:p>
    <w:p w14:paraId="48E0E47C" w14:textId="7545FB5C" w:rsidR="00000000" w:rsidRDefault="00D36719">
      <w:pPr>
        <w:ind w:left="361"/>
      </w:pP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B30315" wp14:editId="6EB01C99">
                <wp:simplePos x="0" y="0"/>
                <wp:positionH relativeFrom="column">
                  <wp:posOffset>2999740</wp:posOffset>
                </wp:positionH>
                <wp:positionV relativeFrom="paragraph">
                  <wp:posOffset>139065</wp:posOffset>
                </wp:positionV>
                <wp:extent cx="362585" cy="243840"/>
                <wp:effectExtent l="8890" t="15240" r="9525" b="26670"/>
                <wp:wrapNone/>
                <wp:docPr id="833593717" name="矩形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2585" cy="24384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999999"/>
                            </a:gs>
                          </a:gsLst>
                          <a:lin ang="5400000" scaled="1"/>
                        </a:gradFill>
                        <a:ln w="12700" cmpd="sng">
                          <a:solidFill>
                            <a:srgbClr val="666666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B41986" id="矩形 97" o:spid="_x0000_s1026" style="position:absolute;margin-left:236.2pt;margin-top:10.95pt;width:28.55pt;height:19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" strokecolor="#666" strokeweight="1pt">
                <v:fill color2="#999" focus="100%" type="gradient"/>
                <v:shadow on="t" color="#7f7f7f" opacity=".5" offset="1pt"/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28A0143" wp14:editId="13AF3E7D">
                <wp:simplePos x="0" y="0"/>
                <wp:positionH relativeFrom="column">
                  <wp:posOffset>2075180</wp:posOffset>
                </wp:positionH>
                <wp:positionV relativeFrom="paragraph">
                  <wp:posOffset>139065</wp:posOffset>
                </wp:positionV>
                <wp:extent cx="924560" cy="243840"/>
                <wp:effectExtent l="8255" t="15240" r="10160" b="26670"/>
                <wp:wrapNone/>
                <wp:docPr id="1204712260" name="矩形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4560" cy="24384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 w="12700" cmpd="sng">
                          <a:solidFill>
                            <a:srgbClr val="92CDDC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4736FD" id="矩形 96" o:spid="_x0000_s1026" style="position:absolute;margin-left:163.4pt;margin-top:10.95pt;width:72.8pt;height:19.2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" strokecolor="#92cddc" strokeweight="1pt">
                <v:fill color2="#b6dde8" focus="100%" type="gradient"/>
                <v:shadow on="t" color="#205867" opacity=".5" offset="1pt"/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35F5B5C" wp14:editId="005220D2">
                <wp:simplePos x="0" y="0"/>
                <wp:positionH relativeFrom="column">
                  <wp:posOffset>3362325</wp:posOffset>
                </wp:positionH>
                <wp:positionV relativeFrom="paragraph">
                  <wp:posOffset>139065</wp:posOffset>
                </wp:positionV>
                <wp:extent cx="971550" cy="243840"/>
                <wp:effectExtent l="9525" t="15240" r="9525" b="26670"/>
                <wp:wrapNone/>
                <wp:docPr id="1008532254" name="矩形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1550" cy="24384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 w="12700" cmpd="sng">
                          <a:solidFill>
                            <a:srgbClr val="92CDDC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4CE7EC" id="矩形 54" o:spid="_x0000_s1026" style="position:absolute;margin-left:264.75pt;margin-top:10.95pt;width:76.5pt;height:19.2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" strokecolor="#92cddc" strokeweight="1pt">
                <v:fill color2="#b6dde8" focus="100%" type="gradient"/>
                <v:shadow on="t" color="#205867" opacity=".5" offset="1pt"/>
              </v:rect>
            </w:pict>
          </mc:Fallback>
        </mc:AlternateContent>
      </w:r>
    </w:p>
    <w:p w14:paraId="76AA3DDD" w14:textId="77777777" w:rsidR="00000000" w:rsidRDefault="00000000">
      <w:pPr>
        <w:ind w:left="361"/>
      </w:pPr>
    </w:p>
    <w:p w14:paraId="7C1438CC" w14:textId="4A22B4DF" w:rsidR="00000000" w:rsidRDefault="00D36719">
      <w:pPr>
        <w:numPr>
          <w:ilvl w:val="0"/>
          <w:numId w:val="11"/>
        </w:num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C40C837" wp14:editId="5836D1FD">
                <wp:simplePos x="0" y="0"/>
                <wp:positionH relativeFrom="column">
                  <wp:posOffset>3362325</wp:posOffset>
                </wp:positionH>
                <wp:positionV relativeFrom="paragraph">
                  <wp:posOffset>117475</wp:posOffset>
                </wp:positionV>
                <wp:extent cx="1209675" cy="635"/>
                <wp:effectExtent l="9525" t="10795" r="9525" b="7620"/>
                <wp:wrapNone/>
                <wp:docPr id="183540108" name="自选图形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09675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18146A" id="自选图形 7" o:spid="_x0000_s1026" type="#_x0000_t32" style="position:absolute;margin-left:264.75pt;margin-top:9.25pt;width:95.25pt;height: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" strokeweight="1pt">
                <v:stroke dashstyle="dash"/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4DC01F" wp14:editId="0698B2C7">
                <wp:simplePos x="0" y="0"/>
                <wp:positionH relativeFrom="column">
                  <wp:posOffset>1514475</wp:posOffset>
                </wp:positionH>
                <wp:positionV relativeFrom="paragraph">
                  <wp:posOffset>117475</wp:posOffset>
                </wp:positionV>
                <wp:extent cx="1469390" cy="0"/>
                <wp:effectExtent l="9525" t="10795" r="6985" b="8255"/>
                <wp:wrapNone/>
                <wp:docPr id="394439319" name="自选图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6939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E802AD" id="自选图形 5" o:spid="_x0000_s1026" type="#_x0000_t32" style="position:absolute;margin-left:119.25pt;margin-top:9.25pt;width:115.7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" strokeweight="1pt">
                <v:stroke dashstyle="dash"/>
              </v:shape>
            </w:pict>
          </mc:Fallback>
        </mc:AlternateContent>
      </w:r>
      <w:r w:rsidR="00000000">
        <w:rPr>
          <w:rFonts w:eastAsia="微软雅黑" w:hint="eastAsia"/>
          <w:lang w:eastAsia="zh-CN"/>
        </w:rPr>
        <w:t>1</w:t>
      </w:r>
      <w:r w:rsidR="00000000">
        <w:rPr>
          <w:rFonts w:eastAsia="微软雅黑" w:hint="eastAsia"/>
          <w:lang w:eastAsia="zh-CN"/>
        </w:rPr>
        <w:t>号洞</w:t>
      </w:r>
    </w:p>
    <w:p w14:paraId="2ED3F182" w14:textId="77777777" w:rsidR="00000000" w:rsidRDefault="00000000">
      <w:pPr>
        <w:ind w:left="361"/>
      </w:pPr>
    </w:p>
    <w:p w14:paraId="13E4C466" w14:textId="77777777" w:rsidR="00000000" w:rsidRDefault="00000000">
      <w:pPr>
        <w:ind w:left="361"/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事件发生前</w:t>
      </w:r>
      <w:r>
        <w:rPr>
          <w:rFonts w:eastAsia="微软雅黑" w:hint="eastAsia"/>
          <w:lang w:eastAsia="zh-CN"/>
        </w:rPr>
        <w:t>60</w:t>
      </w:r>
      <w:r>
        <w:rPr>
          <w:rFonts w:eastAsia="微软雅黑" w:hint="eastAsia"/>
          <w:lang w:eastAsia="zh-CN"/>
        </w:rPr>
        <w:t>秒及事件发生后</w:t>
      </w:r>
      <w:r>
        <w:rPr>
          <w:rFonts w:eastAsia="微软雅黑" w:hint="eastAsia"/>
          <w:lang w:eastAsia="zh-CN"/>
        </w:rPr>
        <w:t>60</w:t>
      </w:r>
      <w:r>
        <w:rPr>
          <w:rFonts w:eastAsia="微软雅黑" w:hint="eastAsia"/>
          <w:lang w:eastAsia="zh-CN"/>
        </w:rPr>
        <w:t>秒，中间空白视频</w:t>
      </w:r>
    </w:p>
    <w:p w14:paraId="4A4F2B0F" w14:textId="5F3EE895" w:rsidR="00000000" w:rsidRDefault="00D36719">
      <w:pPr>
        <w:ind w:left="361"/>
      </w:pP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D02C72" wp14:editId="54050287">
                <wp:simplePos x="0" y="0"/>
                <wp:positionH relativeFrom="column">
                  <wp:posOffset>2895600</wp:posOffset>
                </wp:positionH>
                <wp:positionV relativeFrom="paragraph">
                  <wp:posOffset>136525</wp:posOffset>
                </wp:positionV>
                <wp:extent cx="1438275" cy="242570"/>
                <wp:effectExtent l="9525" t="13335" r="9525" b="29845"/>
                <wp:wrapNone/>
                <wp:docPr id="1585948986" name="矩形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8275" cy="24257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 w="12700" cmpd="sng">
                          <a:solidFill>
                            <a:srgbClr val="92CDDC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4992D0" id="矩形 69" o:spid="_x0000_s1026" style="position:absolute;margin-left:228pt;margin-top:10.75pt;width:113.25pt;height:19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" strokecolor="#92cddc" strokeweight="1pt">
                <v:fill color2="#b6dde8" focus="100%" type="gradient"/>
                <v:shadow on="t" color="#205867" opacity=".5" offset="1pt"/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45DA53" wp14:editId="4DCE8137">
                <wp:simplePos x="0" y="0"/>
                <wp:positionH relativeFrom="column">
                  <wp:posOffset>3219450</wp:posOffset>
                </wp:positionH>
                <wp:positionV relativeFrom="paragraph">
                  <wp:posOffset>60960</wp:posOffset>
                </wp:positionV>
                <wp:extent cx="0" cy="318135"/>
                <wp:effectExtent l="57150" t="13970" r="57150" b="20320"/>
                <wp:wrapNone/>
                <wp:docPr id="386006284" name="自选图形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18135"/>
                        </a:xfrm>
                        <a:prstGeom prst="straightConnector1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C55AB5" id="自选图形 71" o:spid="_x0000_s1026" type="#_x0000_t32" style="position:absolute;margin-left:253.5pt;margin-top:4.8pt;width:0;height:25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">
                <v:stroke endarrow="block"/>
              </v:shape>
            </w:pict>
          </mc:Fallback>
        </mc:AlternateContent>
      </w:r>
    </w:p>
    <w:p w14:paraId="5A33CC85" w14:textId="77777777" w:rsidR="00000000" w:rsidRDefault="00000000">
      <w:pPr>
        <w:numPr>
          <w:ilvl w:val="0"/>
          <w:numId w:val="11"/>
        </w:numPr>
      </w:pPr>
      <w:r>
        <w:rPr>
          <w:rFonts w:eastAsia="微软雅黑" w:hint="eastAsia"/>
          <w:lang w:eastAsia="zh-CN"/>
        </w:rPr>
        <w:t>2</w:t>
      </w:r>
      <w:r>
        <w:rPr>
          <w:rFonts w:eastAsia="微软雅黑" w:hint="eastAsia"/>
          <w:lang w:eastAsia="zh-CN"/>
        </w:rPr>
        <w:t>号洞</w:t>
      </w:r>
    </w:p>
    <w:p w14:paraId="1039DDA4" w14:textId="0F08CF77" w:rsidR="00000000" w:rsidRDefault="00D36719">
      <w:pPr>
        <w:ind w:left="1"/>
      </w:pP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0D54B83" wp14:editId="2D1EBB6B">
                <wp:simplePos x="0" y="0"/>
                <wp:positionH relativeFrom="column">
                  <wp:posOffset>2895600</wp:posOffset>
                </wp:positionH>
                <wp:positionV relativeFrom="paragraph">
                  <wp:posOffset>113665</wp:posOffset>
                </wp:positionV>
                <wp:extent cx="1676400" cy="635"/>
                <wp:effectExtent l="9525" t="8255" r="9525" b="10160"/>
                <wp:wrapNone/>
                <wp:docPr id="1562725655" name="自选图形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676400" cy="635"/>
                        </a:xfrm>
                        <a:prstGeom prst="straightConnector1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88501C" id="自选图形 68" o:spid="_x0000_s1026" type="#_x0000_t32" style="position:absolute;margin-left:228pt;margin-top:8.95pt;width:132pt;height:.0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" strokeweight="1pt">
                <v:stroke dashstyle="dash"/>
                <v:shadow color="#868686"/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1BEC49E" wp14:editId="1F80E69B">
                <wp:simplePos x="0" y="0"/>
                <wp:positionH relativeFrom="column">
                  <wp:posOffset>1476375</wp:posOffset>
                </wp:positionH>
                <wp:positionV relativeFrom="paragraph">
                  <wp:posOffset>113665</wp:posOffset>
                </wp:positionV>
                <wp:extent cx="1047750" cy="635"/>
                <wp:effectExtent l="9525" t="8255" r="9525" b="10160"/>
                <wp:wrapNone/>
                <wp:docPr id="1695613172" name="自选图形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047750" cy="635"/>
                        </a:xfrm>
                        <a:prstGeom prst="straightConnector1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D2091F" id="自选图形 67" o:spid="_x0000_s1026" type="#_x0000_t32" style="position:absolute;margin-left:116.25pt;margin-top:8.95pt;width:82.5pt;height:.05p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" strokeweight="1pt">
                <v:stroke dashstyle="dash"/>
                <v:shadow color="#868686"/>
              </v:shape>
            </w:pict>
          </mc:Fallback>
        </mc:AlternateContent>
      </w:r>
    </w:p>
    <w:p w14:paraId="16F88F75" w14:textId="77777777" w:rsidR="00000000" w:rsidRDefault="00000000">
      <w:pPr>
        <w:ind w:left="361"/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数秒前，</w:t>
      </w:r>
      <w:r>
        <w:rPr>
          <w:rFonts w:eastAsia="微软雅黑" w:hint="eastAsia"/>
          <w:lang w:eastAsia="zh-CN"/>
        </w:rPr>
        <w:t>60</w:t>
      </w:r>
      <w:r>
        <w:rPr>
          <w:rFonts w:eastAsia="微软雅黑" w:hint="eastAsia"/>
          <w:lang w:eastAsia="zh-CN"/>
        </w:rPr>
        <w:t>秒后</w:t>
      </w:r>
    </w:p>
    <w:p w14:paraId="58A43BCB" w14:textId="53007208" w:rsidR="00000000" w:rsidRDefault="00D36719">
      <w:pPr>
        <w:ind w:left="361"/>
      </w:pP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E89CE0C" wp14:editId="563F3C7D">
                <wp:simplePos x="0" y="0"/>
                <wp:positionH relativeFrom="column">
                  <wp:posOffset>2895600</wp:posOffset>
                </wp:positionH>
                <wp:positionV relativeFrom="paragraph">
                  <wp:posOffset>81280</wp:posOffset>
                </wp:positionV>
                <wp:extent cx="0" cy="209550"/>
                <wp:effectExtent l="57150" t="12065" r="57150" b="16510"/>
                <wp:wrapNone/>
                <wp:docPr id="402093436" name="自选图形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9550"/>
                        </a:xfrm>
                        <a:prstGeom prst="straightConnector1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78FAFA" id="自选图形 58" o:spid="_x0000_s1026" type="#_x0000_t32" style="position:absolute;margin-left:228pt;margin-top:6.4pt;width:0;height:16.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">
                <v:stroke endarrow="block"/>
              </v:shape>
            </w:pict>
          </mc:Fallback>
        </mc:AlternateContent>
      </w:r>
    </w:p>
    <w:p w14:paraId="2F96AEBE" w14:textId="13E19406" w:rsidR="00000000" w:rsidRDefault="00D36719">
      <w:pPr>
        <w:numPr>
          <w:ilvl w:val="0"/>
          <w:numId w:val="11"/>
        </w:num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7B2645F" wp14:editId="05A48727">
                <wp:simplePos x="0" y="0"/>
                <wp:positionH relativeFrom="column">
                  <wp:posOffset>3486150</wp:posOffset>
                </wp:positionH>
                <wp:positionV relativeFrom="paragraph">
                  <wp:posOffset>114935</wp:posOffset>
                </wp:positionV>
                <wp:extent cx="847725" cy="0"/>
                <wp:effectExtent l="9525" t="11430" r="9525" b="7620"/>
                <wp:wrapNone/>
                <wp:docPr id="1927754543" name="自选图形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477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0B9588" id="自选图形 10" o:spid="_x0000_s1026" type="#_x0000_t32" style="position:absolute;margin-left:274.5pt;margin-top:9.05pt;width:66.75pt;height: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" strokeweight="1pt">
                <v:stroke dashstyle="dash"/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1C16B54" wp14:editId="15945060">
                <wp:simplePos x="0" y="0"/>
                <wp:positionH relativeFrom="column">
                  <wp:posOffset>1514475</wp:posOffset>
                </wp:positionH>
                <wp:positionV relativeFrom="paragraph">
                  <wp:posOffset>115570</wp:posOffset>
                </wp:positionV>
                <wp:extent cx="1009650" cy="635"/>
                <wp:effectExtent l="9525" t="12065" r="9525" b="6350"/>
                <wp:wrapNone/>
                <wp:docPr id="1054758546" name="自选图形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9650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35E2C6" id="自选图形 8" o:spid="_x0000_s1026" type="#_x0000_t32" style="position:absolute;margin-left:119.25pt;margin-top:9.1pt;width:79.5pt;height: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" strokeweight="1pt">
                <v:stroke dashstyle="dash"/>
              </v:shape>
            </w:pict>
          </mc:Fallback>
        </mc:AlternateContent>
      </w:r>
      <w:r w:rsidR="00000000">
        <w:rPr>
          <w:rFonts w:eastAsia="微软雅黑" w:hint="eastAsia"/>
          <w:lang w:eastAsia="zh-CN"/>
        </w:rPr>
        <w:t>无数据</w:t>
      </w:r>
    </w:p>
    <w:p w14:paraId="42BA7A40" w14:textId="77777777" w:rsidR="00000000" w:rsidRDefault="00000000">
      <w:pPr>
        <w:ind w:left="361"/>
      </w:pPr>
    </w:p>
    <w:p w14:paraId="06F0D12E" w14:textId="77777777" w:rsidR="00000000" w:rsidRDefault="00000000">
      <w:pPr>
        <w:ind w:left="361"/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事件时间无视频数据，此情况下创建事件失败。</w:t>
      </w:r>
    </w:p>
    <w:p w14:paraId="5F9582B6" w14:textId="77777777" w:rsidR="00000000" w:rsidRDefault="00000000">
      <w:pPr>
        <w:ind w:left="1"/>
      </w:pPr>
    </w:p>
    <w:p w14:paraId="05C47862" w14:textId="77777777" w:rsidR="00000000" w:rsidRDefault="00000000">
      <w:pPr>
        <w:numPr>
          <w:ilvl w:val="0"/>
          <w:numId w:val="11"/>
        </w:numPr>
      </w:pPr>
      <w:r>
        <w:rPr>
          <w:rFonts w:eastAsia="微软雅黑" w:hint="eastAsia"/>
          <w:lang w:val="en-US" w:eastAsia="zh-CN"/>
        </w:rPr>
        <w:t>未来时间——若事件发生时间与当前监测患者的实时时间一致，</w:t>
      </w:r>
      <w:r>
        <w:rPr>
          <w:rFonts w:eastAsia="微软雅黑" w:hint="eastAsia"/>
          <w:lang w:val="en-US" w:eastAsia="zh-CN"/>
        </w:rPr>
        <w:t xml:space="preserve"> CLVS </w:t>
      </w:r>
      <w:r>
        <w:rPr>
          <w:rFonts w:eastAsia="微软雅黑" w:hint="eastAsia"/>
          <w:lang w:val="en-US" w:eastAsia="zh-CN"/>
        </w:rPr>
        <w:t>将等待约</w:t>
      </w:r>
      <w:r>
        <w:rPr>
          <w:rFonts w:eastAsia="微软雅黑" w:hint="eastAsia"/>
          <w:lang w:val="en-US" w:eastAsia="zh-CN"/>
        </w:rPr>
        <w:t>60</w:t>
      </w:r>
      <w:r>
        <w:rPr>
          <w:rFonts w:eastAsia="微软雅黑" w:hint="eastAsia"/>
          <w:lang w:val="en-US" w:eastAsia="zh-CN"/>
        </w:rPr>
        <w:t>秒获取新视频数据，随后生成事件。</w:t>
      </w:r>
    </w:p>
    <w:p w14:paraId="5D4AE92B" w14:textId="77777777" w:rsidR="00000000" w:rsidRDefault="00000000">
      <w:pPr>
        <w:ind w:left="361"/>
        <w:rPr>
          <w:lang w:val="en-US" w:eastAsia="zh-CN"/>
        </w:rPr>
      </w:pPr>
    </w:p>
    <w:p w14:paraId="1DDFFED9" w14:textId="77777777" w:rsidR="00000000" w:rsidRDefault="00000000">
      <w:pPr>
        <w:ind w:left="361"/>
      </w:pPr>
    </w:p>
    <w:p w14:paraId="354097B6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val="en-US" w:eastAsia="zh-CN"/>
        </w:rPr>
        <w:t>注意：原始视频记录时间线可存储于独立视频文件中。</w:t>
      </w:r>
    </w:p>
    <w:p w14:paraId="0A08E289" w14:textId="77777777" w:rsidR="00000000" w:rsidRDefault="00000000">
      <w:pPr>
        <w:pStyle w:val="4"/>
        <w:numPr>
          <w:ilvl w:val="3"/>
          <w:numId w:val="12"/>
        </w:numPr>
      </w:pPr>
      <w:bookmarkStart w:id="83" w:name="_Toc102375482"/>
      <w:r>
        <w:rPr>
          <w:rFonts w:eastAsia="微软雅黑" w:hint="eastAsia"/>
          <w:lang w:eastAsia="zh-CN"/>
        </w:rPr>
        <w:lastRenderedPageBreak/>
        <w:t>事件线程队列</w:t>
      </w:r>
      <w:bookmarkEnd w:id="83"/>
    </w:p>
    <w:p w14:paraId="11E744D7" w14:textId="77777777" w:rsidR="00000000" w:rsidRDefault="00000000"/>
    <w:p w14:paraId="70489FE1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事件线程在主循环中运行，等待客户端发送的队列消息以执行插入或删除操作。当尝试向当前患者插入事件时，若事件发生时间等于或早于当前时间</w:t>
      </w:r>
      <w:r>
        <w:rPr>
          <w:rFonts w:eastAsia="微软雅黑" w:hint="eastAsia"/>
          <w:lang w:eastAsia="zh-CN"/>
        </w:rPr>
        <w:t>60</w:t>
      </w:r>
      <w:r>
        <w:rPr>
          <w:rFonts w:eastAsia="微软雅黑" w:hint="eastAsia"/>
          <w:lang w:eastAsia="zh-CN"/>
        </w:rPr>
        <w:t>秒，该事件将进入等待列表，并在时间到达时重新发送。</w:t>
      </w:r>
    </w:p>
    <w:p w14:paraId="2D2A6849" w14:textId="77777777" w:rsidR="00000000" w:rsidRDefault="00000000"/>
    <w:p w14:paraId="4EEF8193" w14:textId="77777777" w:rsidR="00000000" w:rsidRDefault="00000000"/>
    <w:p w14:paraId="554AC210" w14:textId="77777777" w:rsidR="00000000" w:rsidRDefault="00000000">
      <w:pPr>
        <w:pStyle w:val="1"/>
        <w:numPr>
          <w:ilvl w:val="0"/>
          <w:numId w:val="13"/>
        </w:numPr>
        <w:overflowPunct/>
        <w:autoSpaceDE/>
        <w:autoSpaceDN/>
        <w:adjustRightInd/>
        <w:textAlignment w:val="auto"/>
        <w:rPr>
          <w:rFonts w:ascii="Times New Roman" w:hAnsi="Times New Roman"/>
        </w:rPr>
      </w:pPr>
      <w:bookmarkStart w:id="84" w:name="_Toc96608131"/>
      <w:bookmarkStart w:id="85" w:name="_Toc102375483"/>
      <w:r>
        <w:rPr>
          <w:rFonts w:ascii="Times New Roman" w:eastAsia="微软雅黑" w:hAnsi="Times New Roman" w:hint="eastAsia"/>
          <w:lang w:eastAsia="zh-CN"/>
        </w:rPr>
        <w:t>可追溯性</w:t>
      </w:r>
      <w:bookmarkEnd w:id="84"/>
      <w:bookmarkEnd w:id="85"/>
    </w:p>
    <w:p w14:paraId="3003BB9A" w14:textId="77777777" w:rsidR="00000000" w:rsidRDefault="00000000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78"/>
        <w:gridCol w:w="2835"/>
        <w:gridCol w:w="2552"/>
      </w:tblGrid>
      <w:tr w:rsidR="00000000" w14:paraId="2FC6F0A2" w14:textId="77777777">
        <w:trPr>
          <w:trHeight w:val="314"/>
        </w:trPr>
        <w:tc>
          <w:tcPr>
            <w:tcW w:w="2178" w:type="dxa"/>
            <w:tcBorders>
              <w:top w:val="single" w:sz="8" w:space="0" w:color="auto"/>
              <w:left w:val="single" w:sz="8" w:space="0" w:color="auto"/>
              <w:bottom w:val="double" w:sz="4" w:space="0" w:color="auto"/>
            </w:tcBorders>
            <w:shd w:val="clear" w:color="auto" w:fill="E6E6E6"/>
          </w:tcPr>
          <w:p w14:paraId="1A40C9FB" w14:textId="77777777" w:rsidR="00000000" w:rsidRDefault="00000000">
            <w:pPr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SDS</w:t>
            </w:r>
            <w:r>
              <w:rPr>
                <w:rFonts w:eastAsia="微软雅黑" w:hint="eastAsia"/>
                <w:b/>
                <w:bCs/>
                <w:lang w:eastAsia="zh-CN"/>
              </w:rPr>
              <w:t>段落</w:t>
            </w:r>
          </w:p>
        </w:tc>
        <w:tc>
          <w:tcPr>
            <w:tcW w:w="2835" w:type="dxa"/>
            <w:tcBorders>
              <w:top w:val="single" w:sz="8" w:space="0" w:color="auto"/>
              <w:bottom w:val="double" w:sz="4" w:space="0" w:color="auto"/>
              <w:right w:val="single" w:sz="2" w:space="0" w:color="auto"/>
            </w:tcBorders>
            <w:shd w:val="clear" w:color="auto" w:fill="E6E6E6"/>
          </w:tcPr>
          <w:p w14:paraId="42915D27" w14:textId="77777777" w:rsidR="00000000" w:rsidRDefault="00000000">
            <w:pPr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SRS</w:t>
            </w:r>
            <w:r>
              <w:rPr>
                <w:rFonts w:eastAsia="微软雅黑" w:hint="eastAsia"/>
                <w:b/>
                <w:bCs/>
                <w:lang w:eastAsia="zh-CN"/>
              </w:rPr>
              <w:t>段落</w:t>
            </w:r>
          </w:p>
        </w:tc>
        <w:tc>
          <w:tcPr>
            <w:tcW w:w="2552" w:type="dxa"/>
            <w:tcBorders>
              <w:top w:val="single" w:sz="8" w:space="0" w:color="auto"/>
              <w:left w:val="single" w:sz="2" w:space="0" w:color="auto"/>
              <w:bottom w:val="double" w:sz="4" w:space="0" w:color="auto"/>
              <w:right w:val="single" w:sz="8" w:space="0" w:color="auto"/>
            </w:tcBorders>
            <w:shd w:val="clear" w:color="auto" w:fill="E6E6E6"/>
          </w:tcPr>
          <w:p w14:paraId="5DAF7922" w14:textId="77777777" w:rsidR="00000000" w:rsidRDefault="00000000">
            <w:pPr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评论</w:t>
            </w:r>
          </w:p>
        </w:tc>
      </w:tr>
      <w:tr w:rsidR="00000000" w14:paraId="0288A525" w14:textId="77777777">
        <w:tc>
          <w:tcPr>
            <w:tcW w:w="2178" w:type="dxa"/>
            <w:tcBorders>
              <w:left w:val="single" w:sz="8" w:space="0" w:color="auto"/>
            </w:tcBorders>
          </w:tcPr>
          <w:p w14:paraId="7E0A442D" w14:textId="77777777" w:rsidR="00000000" w:rsidRDefault="00000000">
            <w:pPr>
              <w:keepNext/>
              <w:rPr>
                <w:rFonts w:eastAsia="宋体" w:hint="eastAsia"/>
                <w:lang w:val="en-US" w:eastAsia="zh-CN"/>
              </w:rPr>
            </w:pPr>
            <w:r>
              <w:rPr>
                <w:rFonts w:eastAsia="微软雅黑" w:hint="eastAsia"/>
                <w:lang w:val="en-US" w:eastAsia="zh-CN"/>
              </w:rPr>
              <w:t>2.1</w:t>
            </w:r>
          </w:p>
        </w:tc>
        <w:tc>
          <w:tcPr>
            <w:tcW w:w="2835" w:type="dxa"/>
            <w:tcBorders>
              <w:right w:val="single" w:sz="2" w:space="0" w:color="auto"/>
            </w:tcBorders>
          </w:tcPr>
          <w:p w14:paraId="6AE65D91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2.2</w:t>
            </w:r>
          </w:p>
        </w:tc>
        <w:tc>
          <w:tcPr>
            <w:tcW w:w="2552" w:type="dxa"/>
            <w:tcBorders>
              <w:left w:val="single" w:sz="2" w:space="0" w:color="auto"/>
              <w:right w:val="single" w:sz="8" w:space="0" w:color="auto"/>
            </w:tcBorders>
          </w:tcPr>
          <w:p w14:paraId="22A0812F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实时视频窗口</w:t>
            </w:r>
          </w:p>
        </w:tc>
      </w:tr>
      <w:tr w:rsidR="00000000" w14:paraId="6C6F2F56" w14:textId="77777777">
        <w:tc>
          <w:tcPr>
            <w:tcW w:w="2178" w:type="dxa"/>
            <w:tcBorders>
              <w:left w:val="single" w:sz="8" w:space="0" w:color="auto"/>
            </w:tcBorders>
          </w:tcPr>
          <w:p w14:paraId="4F343157" w14:textId="77777777" w:rsidR="00000000" w:rsidRDefault="00000000">
            <w:pPr>
              <w:keepNext/>
              <w:rPr>
                <w:rFonts w:eastAsia="宋体" w:hint="eastAsia"/>
                <w:lang w:val="en-US" w:eastAsia="zh-CN"/>
              </w:rPr>
            </w:pPr>
            <w:r>
              <w:rPr>
                <w:rFonts w:eastAsia="微软雅黑" w:hint="eastAsia"/>
                <w:lang w:val="en-US" w:eastAsia="zh-CN"/>
              </w:rPr>
              <w:t>2.1.3.3</w:t>
            </w:r>
          </w:p>
        </w:tc>
        <w:tc>
          <w:tcPr>
            <w:tcW w:w="2835" w:type="dxa"/>
            <w:tcBorders>
              <w:right w:val="single" w:sz="2" w:space="0" w:color="auto"/>
            </w:tcBorders>
          </w:tcPr>
          <w:p w14:paraId="2055B997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 xml:space="preserve"> 2.5</w:t>
            </w:r>
          </w:p>
        </w:tc>
        <w:tc>
          <w:tcPr>
            <w:tcW w:w="2552" w:type="dxa"/>
            <w:tcBorders>
              <w:left w:val="single" w:sz="2" w:space="0" w:color="auto"/>
              <w:right w:val="single" w:sz="8" w:space="0" w:color="auto"/>
            </w:tcBorders>
          </w:tcPr>
          <w:p w14:paraId="13BD9E50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患者操作</w:t>
            </w:r>
          </w:p>
        </w:tc>
      </w:tr>
      <w:tr w:rsidR="00000000" w14:paraId="5F9427E4" w14:textId="77777777">
        <w:trPr>
          <w:trHeight w:val="240"/>
        </w:trPr>
        <w:tc>
          <w:tcPr>
            <w:tcW w:w="2178" w:type="dxa"/>
            <w:tcBorders>
              <w:left w:val="single" w:sz="8" w:space="0" w:color="auto"/>
              <w:bottom w:val="single" w:sz="2" w:space="0" w:color="auto"/>
            </w:tcBorders>
          </w:tcPr>
          <w:p w14:paraId="0077F301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2.1.4</w:t>
            </w:r>
          </w:p>
        </w:tc>
        <w:tc>
          <w:tcPr>
            <w:tcW w:w="2835" w:type="dxa"/>
            <w:tcBorders>
              <w:bottom w:val="single" w:sz="2" w:space="0" w:color="auto"/>
              <w:right w:val="single" w:sz="2" w:space="0" w:color="auto"/>
            </w:tcBorders>
          </w:tcPr>
          <w:p w14:paraId="14B20B1D" w14:textId="77777777" w:rsidR="00000000" w:rsidRDefault="00000000">
            <w:pPr>
              <w:keepNext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2.3</w:t>
            </w:r>
          </w:p>
        </w:tc>
        <w:tc>
          <w:tcPr>
            <w:tcW w:w="2552" w:type="dxa"/>
            <w:tcBorders>
              <w:left w:val="single" w:sz="2" w:space="0" w:color="auto"/>
              <w:bottom w:val="single" w:sz="2" w:space="0" w:color="auto"/>
              <w:right w:val="single" w:sz="8" w:space="0" w:color="auto"/>
            </w:tcBorders>
          </w:tcPr>
          <w:p w14:paraId="0D610F49" w14:textId="77777777" w:rsidR="00000000" w:rsidRDefault="00000000">
            <w:pPr>
              <w:keepNext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播放视频</w:t>
            </w:r>
          </w:p>
        </w:tc>
      </w:tr>
      <w:tr w:rsidR="00000000" w14:paraId="24662EB9" w14:textId="77777777">
        <w:trPr>
          <w:trHeight w:val="255"/>
        </w:trPr>
        <w:tc>
          <w:tcPr>
            <w:tcW w:w="2178" w:type="dxa"/>
            <w:tcBorders>
              <w:top w:val="single" w:sz="2" w:space="0" w:color="auto"/>
              <w:left w:val="single" w:sz="8" w:space="0" w:color="auto"/>
            </w:tcBorders>
          </w:tcPr>
          <w:p w14:paraId="51CB3925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2.1.5</w:t>
            </w:r>
          </w:p>
        </w:tc>
        <w:tc>
          <w:tcPr>
            <w:tcW w:w="2835" w:type="dxa"/>
            <w:tcBorders>
              <w:top w:val="single" w:sz="2" w:space="0" w:color="auto"/>
              <w:right w:val="single" w:sz="2" w:space="0" w:color="auto"/>
            </w:tcBorders>
          </w:tcPr>
          <w:p w14:paraId="7C5C2464" w14:textId="77777777" w:rsidR="00000000" w:rsidRDefault="00000000">
            <w:pPr>
              <w:keepNext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2.4</w:t>
            </w:r>
          </w:p>
        </w:tc>
        <w:tc>
          <w:tcPr>
            <w:tcW w:w="2552" w:type="dxa"/>
            <w:tcBorders>
              <w:top w:val="single" w:sz="2" w:space="0" w:color="auto"/>
              <w:left w:val="single" w:sz="2" w:space="0" w:color="auto"/>
              <w:right w:val="single" w:sz="8" w:space="0" w:color="auto"/>
            </w:tcBorders>
          </w:tcPr>
          <w:p w14:paraId="75ED1C5E" w14:textId="77777777" w:rsidR="00000000" w:rsidRDefault="00000000">
            <w:pPr>
              <w:keepNext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事件</w:t>
            </w:r>
          </w:p>
        </w:tc>
      </w:tr>
      <w:tr w:rsidR="00000000" w14:paraId="1F7295B4" w14:textId="77777777">
        <w:trPr>
          <w:trHeight w:val="255"/>
        </w:trPr>
        <w:tc>
          <w:tcPr>
            <w:tcW w:w="2178" w:type="dxa"/>
            <w:tcBorders>
              <w:top w:val="single" w:sz="2" w:space="0" w:color="auto"/>
              <w:left w:val="single" w:sz="8" w:space="0" w:color="auto"/>
            </w:tcBorders>
          </w:tcPr>
          <w:p w14:paraId="7F1B2A52" w14:textId="77777777" w:rsidR="00000000" w:rsidRDefault="00000000"/>
        </w:tc>
        <w:tc>
          <w:tcPr>
            <w:tcW w:w="2835" w:type="dxa"/>
            <w:tcBorders>
              <w:top w:val="single" w:sz="2" w:space="0" w:color="auto"/>
              <w:right w:val="single" w:sz="2" w:space="0" w:color="auto"/>
            </w:tcBorders>
          </w:tcPr>
          <w:p w14:paraId="5033980E" w14:textId="77777777" w:rsidR="00000000" w:rsidRDefault="00000000">
            <w:pPr>
              <w:keepNext/>
            </w:pPr>
          </w:p>
        </w:tc>
        <w:tc>
          <w:tcPr>
            <w:tcW w:w="2552" w:type="dxa"/>
            <w:tcBorders>
              <w:top w:val="single" w:sz="2" w:space="0" w:color="auto"/>
              <w:left w:val="single" w:sz="2" w:space="0" w:color="auto"/>
              <w:right w:val="single" w:sz="8" w:space="0" w:color="auto"/>
            </w:tcBorders>
          </w:tcPr>
          <w:p w14:paraId="665D2C1F" w14:textId="77777777" w:rsidR="00000000" w:rsidRDefault="00000000">
            <w:pPr>
              <w:keepNext/>
            </w:pPr>
          </w:p>
        </w:tc>
      </w:tr>
      <w:tr w:rsidR="00000000" w14:paraId="6D9CECEA" w14:textId="77777777">
        <w:trPr>
          <w:trHeight w:val="255"/>
        </w:trPr>
        <w:tc>
          <w:tcPr>
            <w:tcW w:w="2178" w:type="dxa"/>
            <w:tcBorders>
              <w:top w:val="single" w:sz="2" w:space="0" w:color="auto"/>
              <w:left w:val="single" w:sz="8" w:space="0" w:color="auto"/>
            </w:tcBorders>
          </w:tcPr>
          <w:p w14:paraId="09E5D836" w14:textId="77777777" w:rsidR="00000000" w:rsidRDefault="00000000"/>
        </w:tc>
        <w:tc>
          <w:tcPr>
            <w:tcW w:w="2835" w:type="dxa"/>
            <w:tcBorders>
              <w:top w:val="single" w:sz="2" w:space="0" w:color="auto"/>
              <w:right w:val="single" w:sz="2" w:space="0" w:color="auto"/>
            </w:tcBorders>
          </w:tcPr>
          <w:p w14:paraId="51A43D79" w14:textId="77777777" w:rsidR="00000000" w:rsidRDefault="00000000">
            <w:pPr>
              <w:keepNext/>
            </w:pPr>
          </w:p>
        </w:tc>
        <w:tc>
          <w:tcPr>
            <w:tcW w:w="2552" w:type="dxa"/>
            <w:tcBorders>
              <w:top w:val="single" w:sz="2" w:space="0" w:color="auto"/>
              <w:left w:val="single" w:sz="2" w:space="0" w:color="auto"/>
              <w:right w:val="single" w:sz="8" w:space="0" w:color="auto"/>
            </w:tcBorders>
          </w:tcPr>
          <w:p w14:paraId="24D72B18" w14:textId="77777777" w:rsidR="00000000" w:rsidRDefault="00000000">
            <w:pPr>
              <w:keepNext/>
            </w:pPr>
          </w:p>
        </w:tc>
      </w:tr>
    </w:tbl>
    <w:p w14:paraId="3839CBDD" w14:textId="77777777" w:rsidR="00000000" w:rsidRDefault="00000000"/>
    <w:p w14:paraId="1C4EA4B2" w14:textId="77777777" w:rsidR="00000000" w:rsidRDefault="00000000"/>
    <w:p w14:paraId="1010F81D" w14:textId="77777777" w:rsidR="00000000" w:rsidRDefault="00000000"/>
    <w:p w14:paraId="760B33E5" w14:textId="77777777" w:rsidR="00372059" w:rsidRDefault="00372059"/>
    <w:sectPr w:rsidR="00372059">
      <w:headerReference w:type="default" r:id="rId8"/>
      <w:footerReference w:type="default" r:id="rId9"/>
      <w:pgSz w:w="11907" w:h="16840"/>
      <w:pgMar w:top="1440" w:right="1797" w:bottom="1440" w:left="108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02577" w14:textId="77777777" w:rsidR="00372059" w:rsidRDefault="00372059">
      <w:r>
        <w:separator/>
      </w:r>
    </w:p>
  </w:endnote>
  <w:endnote w:type="continuationSeparator" w:id="0">
    <w:p w14:paraId="0E4A90F6" w14:textId="77777777" w:rsidR="00372059" w:rsidRDefault="003720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charset w:val="B1"/>
    <w:family w:val="swiss"/>
    <w:pitch w:val="variable"/>
    <w:sig w:usb0="00000803" w:usb1="00000000" w:usb2="00000000" w:usb3="00000000" w:csb0="00000021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G Times">
    <w:altName w:val="Times New Roman"/>
    <w:charset w:val="00"/>
    <w:family w:val="roman"/>
    <w:pitch w:val="default"/>
    <w:sig w:usb0="00000007" w:usb1="00000000" w:usb2="00000000" w:usb3="00000000" w:csb0="00000093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3B02F" w14:textId="77777777" w:rsidR="00000000" w:rsidRDefault="00000000">
    <w:pPr>
      <w:pStyle w:val="af2"/>
      <w:rPr>
        <w:sz w:val="18"/>
      </w:rPr>
    </w:pPr>
  </w:p>
  <w:p w14:paraId="543AD968" w14:textId="3A9D763D" w:rsidR="00000000" w:rsidRDefault="00D36719">
    <w:pPr>
      <w:pStyle w:val="af2"/>
      <w:rPr>
        <w:rFonts w:eastAsia="宋体" w:hint="eastAsia"/>
        <w:sz w:val="18"/>
        <w:lang w:eastAsia="zh-CN"/>
      </w:rPr>
    </w:pPr>
    <w:r>
      <w:rPr>
        <w:rFonts w:eastAsia="微软雅黑"/>
        <w:noProof/>
      </w:rPr>
      <mc:AlternateContent>
        <mc:Choice Requires="wps">
          <w:drawing>
            <wp:anchor distT="0" distB="0" distL="114300" distR="114300" simplePos="0" relativeHeight="251657216" behindDoc="1" locked="0" layoutInCell="0" allowOverlap="1" wp14:anchorId="1FFBA1C0" wp14:editId="7D5ED850">
              <wp:simplePos x="0" y="0"/>
              <wp:positionH relativeFrom="column">
                <wp:posOffset>-42545</wp:posOffset>
              </wp:positionH>
              <wp:positionV relativeFrom="paragraph">
                <wp:posOffset>-90805</wp:posOffset>
              </wp:positionV>
              <wp:extent cx="6584315" cy="635"/>
              <wp:effectExtent l="5080" t="12700" r="11430" b="5715"/>
              <wp:wrapNone/>
              <wp:docPr id="2006716461" name="直线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584315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F601C6" id="直线 1" o:spid="_x0000_s1026" style="position:absolute;flip:x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35pt,-7.15pt" to="515.1pt,-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" o:allowincell="f" strokecolor="white"/>
          </w:pict>
        </mc:Fallback>
      </mc:AlternateContent>
    </w:r>
    <w:r w:rsidR="00000000">
      <w:rPr>
        <w:rFonts w:eastAsia="微软雅黑" w:hint="eastAsia"/>
        <w:sz w:val="18"/>
        <w:lang w:eastAsia="zh-CN"/>
      </w:rPr>
      <w:t xml:space="preserve">      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212D3" w14:textId="77777777" w:rsidR="00372059" w:rsidRDefault="00372059">
      <w:r>
        <w:separator/>
      </w:r>
    </w:p>
  </w:footnote>
  <w:footnote w:type="continuationSeparator" w:id="0">
    <w:p w14:paraId="38823AB2" w14:textId="77777777" w:rsidR="00372059" w:rsidRDefault="003720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2E938" w14:textId="77777777" w:rsidR="00000000" w:rsidRDefault="00000000">
    <w:pPr>
      <w:pStyle w:val="af4"/>
      <w:tabs>
        <w:tab w:val="left" w:pos="6810"/>
      </w:tabs>
      <w:rPr>
        <w:rFonts w:eastAsia="宋体" w:hint="eastAsia"/>
        <w:lang w:eastAsia="zh-CN"/>
      </w:rPr>
    </w:pPr>
    <w:r>
      <w:rPr>
        <w:rFonts w:eastAsia="微软雅黑" w:hint="eastAsia"/>
        <w:lang w:eastAsia="zh-CN"/>
      </w:rPr>
      <w:t>软件设计规范</w:t>
    </w:r>
    <w:r>
      <w:rPr>
        <w:rFonts w:eastAsia="微软雅黑" w:hint="eastAsia"/>
        <w:lang w:eastAsia="zh-CN"/>
      </w:rPr>
      <w:t xml:space="preserve"> </w:t>
    </w:r>
    <w:r>
      <w:rPr>
        <w:rFonts w:eastAsia="微软雅黑" w:hint="eastAsia"/>
        <w:lang w:eastAsia="zh-CN"/>
      </w:rPr>
      <w:t>第</w:t>
    </w:r>
    <w:r>
      <w:rPr>
        <w:rFonts w:eastAsia="微软雅黑" w:hint="eastAsia"/>
        <w:lang w:eastAsia="zh-CN"/>
      </w:rPr>
      <w:t>2</w:t>
    </w:r>
    <w:r>
      <w:rPr>
        <w:rFonts w:eastAsia="微软雅黑" w:hint="eastAsia"/>
        <w:lang w:eastAsia="zh-CN"/>
      </w:rPr>
      <w:t>页，共</w:t>
    </w:r>
    <w:r>
      <w:rPr>
        <w:rFonts w:eastAsia="微软雅黑" w:hint="eastAsia"/>
        <w:lang w:eastAsia="zh-CN"/>
      </w:rPr>
      <w:t>14</w:t>
    </w:r>
    <w:r>
      <w:rPr>
        <w:rFonts w:eastAsia="微软雅黑" w:hint="eastAsia"/>
        <w:lang w:eastAsia="zh-CN"/>
      </w:rPr>
      <w:t>页</w:t>
    </w:r>
    <w:r>
      <w:rPr>
        <w:rFonts w:eastAsia="微软雅黑" w:hint="eastAsia"/>
        <w:lang w:eastAsia="zh-CN"/>
      </w:rPr>
      <w:tab/>
    </w:r>
    <w:r>
      <w:rPr>
        <w:rFonts w:eastAsia="微软雅黑" w:hint="eastAsia"/>
        <w:lang w:eastAsia="zh-CN"/>
      </w:rPr>
      <w:tab/>
      <w:t xml:space="preserve">          </w:t>
    </w:r>
    <w:r>
      <w:rPr>
        <w:rFonts w:eastAsia="微软雅黑" w:hint="eastAsia"/>
        <w:lang w:eastAsia="zh-CN"/>
      </w:rPr>
      <w:t>软件设计规范</w:t>
    </w:r>
    <w:r>
      <w:rPr>
        <w:rFonts w:eastAsia="微软雅黑" w:hint="eastAsia"/>
        <w:lang w:eastAsia="zh-CN"/>
      </w:rPr>
      <w:t xml:space="preserve"> </w:t>
    </w:r>
    <w:r>
      <w:rPr>
        <w:rFonts w:eastAsia="微软雅黑" w:hint="eastAsia"/>
        <w:lang w:eastAsia="zh-CN"/>
      </w:rPr>
      <w:t>第</w:t>
    </w:r>
    <w:r>
      <w:rPr>
        <w:rFonts w:eastAsia="微软雅黑" w:hint="eastAsia"/>
        <w:lang w:eastAsia="zh-CN"/>
      </w:rPr>
      <w:t>2</w:t>
    </w:r>
    <w:r>
      <w:rPr>
        <w:rFonts w:eastAsia="微软雅黑" w:hint="eastAsia"/>
        <w:lang w:eastAsia="zh-CN"/>
      </w:rPr>
      <w:t>页，共</w:t>
    </w:r>
    <w:r>
      <w:rPr>
        <w:rFonts w:eastAsia="微软雅黑" w:hint="eastAsia"/>
        <w:lang w:eastAsia="zh-CN"/>
      </w:rPr>
      <w:t>14</w:t>
    </w:r>
    <w:r>
      <w:rPr>
        <w:rFonts w:eastAsia="微软雅黑" w:hint="eastAsia"/>
        <w:lang w:eastAsia="zh-CN"/>
      </w:rPr>
      <w:t>页</w:t>
    </w:r>
  </w:p>
  <w:p w14:paraId="5A49FB15" w14:textId="77777777" w:rsidR="00000000" w:rsidRDefault="00000000">
    <w:pPr>
      <w:pStyle w:val="af4"/>
      <w:rPr>
        <w:rFonts w:eastAsia="宋体" w:hint="eastAsia"/>
        <w:lang w:eastAsia="zh-CN"/>
      </w:rPr>
    </w:pPr>
    <w:r>
      <w:rPr>
        <w:rFonts w:eastAsia="微软雅黑" w:hint="eastAsia"/>
        <w:lang w:eastAsia="zh-CN"/>
      </w:rPr>
      <w:t>Cerebra Line</w:t>
    </w:r>
    <w:r>
      <w:rPr>
        <w:rFonts w:eastAsia="微软雅黑" w:hint="eastAsia"/>
        <w:lang w:eastAsia="zh-CN"/>
      </w:rPr>
      <w:t>视频</w:t>
    </w:r>
    <w:r>
      <w:rPr>
        <w:rFonts w:eastAsia="微软雅黑" w:hint="eastAsia"/>
        <w:lang w:eastAsia="zh-CN"/>
      </w:rPr>
      <w:t xml:space="preserve"> CGC -341-002                                                                                       Cerebra Line</w:t>
    </w:r>
    <w:r>
      <w:rPr>
        <w:rFonts w:eastAsia="微软雅黑" w:hint="eastAsia"/>
        <w:lang w:eastAsia="zh-CN"/>
      </w:rPr>
      <w:t>视频</w:t>
    </w:r>
    <w:r>
      <w:rPr>
        <w:rFonts w:eastAsia="微软雅黑" w:hint="eastAsia"/>
        <w:lang w:eastAsia="zh-CN"/>
      </w:rPr>
      <w:t xml:space="preserve"> CGC -341-002                                            </w:t>
    </w:r>
  </w:p>
  <w:p w14:paraId="63324AA4" w14:textId="77777777" w:rsidR="00000000" w:rsidRDefault="00000000">
    <w:pPr>
      <w:pStyle w:val="af4"/>
      <w:rPr>
        <w:rFonts w:eastAsia="宋体" w:hint="eastAsia"/>
        <w:lang w:eastAsia="zh-CN"/>
      </w:rPr>
    </w:pPr>
    <w:r>
      <w:rPr>
        <w:rFonts w:eastAsia="微软雅黑" w:hint="eastAsia"/>
        <w:lang w:eastAsia="zh-CN"/>
      </w:rPr>
      <w:t xml:space="preserve">Mennen Medical LTD </w:t>
    </w:r>
    <w:r>
      <w:rPr>
        <w:rFonts w:eastAsia="微软雅黑" w:hint="eastAsia"/>
        <w:lang w:eastAsia="zh-CN"/>
      </w:rPr>
      <w:t>修订版</w:t>
    </w:r>
    <w:r>
      <w:rPr>
        <w:rFonts w:eastAsia="微软雅黑" w:hint="eastAsia"/>
        <w:lang w:eastAsia="zh-CN"/>
      </w:rPr>
      <w:t>A</w:t>
    </w:r>
    <w:r>
      <w:rPr>
        <w:rFonts w:eastAsia="微软雅黑" w:hint="eastAsia"/>
        <w:lang w:eastAsia="zh-CN"/>
      </w:rPr>
      <w:tab/>
      <w:t xml:space="preserve">                                                                                        Mennen Medical LTD </w:t>
    </w:r>
    <w:r>
      <w:rPr>
        <w:rFonts w:eastAsia="微软雅黑" w:hint="eastAsia"/>
        <w:lang w:eastAsia="zh-CN"/>
      </w:rPr>
      <w:t>修订版</w:t>
    </w:r>
    <w:r>
      <w:rPr>
        <w:rFonts w:eastAsia="微软雅黑" w:hint="eastAsia"/>
        <w:lang w:eastAsia="zh-CN"/>
      </w:rPr>
      <w:t>A</w:t>
    </w:r>
  </w:p>
  <w:p w14:paraId="1B6652A4" w14:textId="68A8DABE" w:rsidR="00000000" w:rsidRDefault="00D36719">
    <w:pPr>
      <w:pStyle w:val="af4"/>
    </w:pPr>
    <w:r>
      <w:rPr>
        <w:noProof/>
        <w:lang w:val="en-US" w:eastAsia="zh-C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C6B006A" wp14:editId="55BA5702">
              <wp:simplePos x="0" y="0"/>
              <wp:positionH relativeFrom="column">
                <wp:posOffset>-42545</wp:posOffset>
              </wp:positionH>
              <wp:positionV relativeFrom="paragraph">
                <wp:posOffset>99060</wp:posOffset>
              </wp:positionV>
              <wp:extent cx="6256655" cy="6985"/>
              <wp:effectExtent l="5080" t="10160" r="5715" b="11430"/>
              <wp:wrapNone/>
              <wp:docPr id="1333163906" name="自选图形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56655" cy="6985"/>
                      </a:xfrm>
                      <a:prstGeom prst="straightConnector1">
                        <a:avLst/>
                      </a:prstGeom>
                      <a:noFill/>
                      <a:ln w="9525" cmpd="sng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F54C05" id="_x0000_t32" coordsize="21600,21600" o:spt="32" o:oned="t" path="m,l21600,21600e" filled="f">
              <v:path arrowok="t" fillok="f" o:connecttype="none"/>
              <o:lock v:ext="edit" shapetype="t"/>
            </v:shapetype>
            <v:shape id="自选图形 2" o:spid="_x0000_s1026" type="#_x0000_t32" style="position:absolute;margin-left:-3.35pt;margin-top:7.8pt;width:492.65pt;height: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1954FA"/>
    <w:multiLevelType w:val="multilevel"/>
    <w:tmpl w:val="811954FA"/>
    <w:lvl w:ilvl="0">
      <w:start w:val="1"/>
      <w:numFmt w:val="decimal"/>
      <w:lvlText w:val="%1."/>
      <w:legacy w:legacy="1" w:legacySpace="0" w:legacyIndent="708"/>
      <w:lvlJc w:val="left"/>
      <w:pPr>
        <w:ind w:left="709" w:hanging="708"/>
      </w:pPr>
      <w:rPr>
        <w:rFonts w:cs="Times New Roman"/>
      </w:rPr>
    </w:lvl>
    <w:lvl w:ilvl="1">
      <w:start w:val="1"/>
      <w:numFmt w:val="bullet"/>
      <w:lvlText w:val=""/>
      <w:lvlJc w:val="left"/>
      <w:pPr>
        <w:ind w:left="709" w:hanging="708"/>
      </w:pPr>
      <w:rPr>
        <w:rFonts w:ascii="Symbol" w:hAnsi="Symbol" w:hint="default"/>
      </w:rPr>
    </w:lvl>
    <w:lvl w:ilvl="2">
      <w:start w:val="1"/>
      <w:numFmt w:val="decimal"/>
      <w:lvlText w:val="%1.%2.%3."/>
      <w:legacy w:legacy="1" w:legacySpace="0" w:legacyIndent="708"/>
      <w:lvlJc w:val="left"/>
      <w:pPr>
        <w:ind w:left="709" w:hanging="708"/>
      </w:pPr>
      <w:rPr>
        <w:rFonts w:cs="Times New Roman"/>
      </w:rPr>
    </w:lvl>
    <w:lvl w:ilvl="3">
      <w:start w:val="1"/>
      <w:numFmt w:val="decimal"/>
      <w:lvlText w:val="%1.%2.%3.%4."/>
      <w:legacy w:legacy="1" w:legacySpace="0" w:legacyIndent="708"/>
      <w:lvlJc w:val="left"/>
      <w:pPr>
        <w:ind w:left="709" w:hanging="708"/>
      </w:pPr>
      <w:rPr>
        <w:rFonts w:cs="Times New Roman"/>
        <w:i/>
        <w:iCs/>
      </w:rPr>
    </w:lvl>
    <w:lvl w:ilvl="4">
      <w:start w:val="1"/>
      <w:numFmt w:val="decimal"/>
      <w:lvlText w:val="%1.%2.%3.%4.%5."/>
      <w:legacy w:legacy="1" w:legacySpace="0" w:legacyIndent="708"/>
      <w:lvlJc w:val="left"/>
      <w:pPr>
        <w:ind w:left="3260" w:hanging="708"/>
      </w:pPr>
      <w:rPr>
        <w:rFonts w:cs="Times New Roman"/>
      </w:rPr>
    </w:lvl>
    <w:lvl w:ilvl="5">
      <w:start w:val="1"/>
      <w:numFmt w:val="decimal"/>
      <w:lvlText w:val="%1.%2.%3.%4.%5.%6."/>
      <w:legacy w:legacy="1" w:legacySpace="0" w:legacyIndent="708"/>
      <w:lvlJc w:val="left"/>
      <w:pPr>
        <w:ind w:left="4248" w:hanging="708"/>
      </w:pPr>
      <w:rPr>
        <w:rFonts w:cs="Times New Roman"/>
      </w:rPr>
    </w:lvl>
    <w:lvl w:ilvl="6">
      <w:start w:val="1"/>
      <w:numFmt w:val="decimal"/>
      <w:lvlText w:val="%1.%2.%3.%4.%5.%6.%7."/>
      <w:legacy w:legacy="1" w:legacySpace="0" w:legacyIndent="708"/>
      <w:lvlJc w:val="left"/>
      <w:pPr>
        <w:ind w:left="4956" w:hanging="708"/>
      </w:pPr>
      <w:rPr>
        <w:rFonts w:cs="Times New Roman"/>
      </w:rPr>
    </w:lvl>
    <w:lvl w:ilvl="7">
      <w:start w:val="1"/>
      <w:numFmt w:val="decimal"/>
      <w:lvlText w:val="%1.%2.%3.%4.%5.%6.%7.%8."/>
      <w:legacy w:legacy="1" w:legacySpace="0" w:legacyIndent="708"/>
      <w:lvlJc w:val="left"/>
      <w:pPr>
        <w:ind w:left="5664" w:hanging="708"/>
      </w:pPr>
      <w:rPr>
        <w:rFonts w:cs="Times New Roman"/>
      </w:rPr>
    </w:lvl>
    <w:lvl w:ilvl="8">
      <w:start w:val="1"/>
      <w:numFmt w:val="decimal"/>
      <w:lvlText w:val="%1.%2.%3.%4.%5.%6.%7.%8.%9."/>
      <w:legacy w:legacy="1" w:legacySpace="0" w:legacyIndent="708"/>
      <w:lvlJc w:val="left"/>
      <w:pPr>
        <w:ind w:left="6372" w:hanging="708"/>
      </w:pPr>
      <w:rPr>
        <w:rFonts w:cs="Times New Roman"/>
      </w:rPr>
    </w:lvl>
  </w:abstractNum>
  <w:abstractNum w:abstractNumId="1" w15:restartNumberingAfterBreak="0">
    <w:nsid w:val="8938D921"/>
    <w:multiLevelType w:val="multilevel"/>
    <w:tmpl w:val="8938D921"/>
    <w:lvl w:ilvl="0">
      <w:start w:val="1"/>
      <w:numFmt w:val="decimal"/>
      <w:lvlText w:val="%1."/>
      <w:legacy w:legacy="1" w:legacySpace="0" w:legacyIndent="708"/>
      <w:lvlJc w:val="left"/>
      <w:pPr>
        <w:ind w:left="709" w:hanging="708"/>
      </w:pPr>
      <w:rPr>
        <w:rFonts w:cs="Times New Roman"/>
      </w:rPr>
    </w:lvl>
    <w:lvl w:ilvl="1">
      <w:start w:val="1"/>
      <w:numFmt w:val="bullet"/>
      <w:lvlText w:val=""/>
      <w:lvlJc w:val="left"/>
      <w:pPr>
        <w:ind w:left="709" w:hanging="708"/>
      </w:pPr>
      <w:rPr>
        <w:rFonts w:ascii="Symbol" w:hAnsi="Symbol" w:hint="default"/>
      </w:rPr>
    </w:lvl>
    <w:lvl w:ilvl="2">
      <w:start w:val="1"/>
      <w:numFmt w:val="decimal"/>
      <w:lvlText w:val="%1.%2.%3."/>
      <w:legacy w:legacy="1" w:legacySpace="0" w:legacyIndent="708"/>
      <w:lvlJc w:val="left"/>
      <w:pPr>
        <w:ind w:left="709" w:hanging="708"/>
      </w:pPr>
      <w:rPr>
        <w:rFonts w:cs="Times New Roman"/>
      </w:rPr>
    </w:lvl>
    <w:lvl w:ilvl="3">
      <w:start w:val="1"/>
      <w:numFmt w:val="decimal"/>
      <w:lvlText w:val="%1.%2.%3.%4."/>
      <w:legacy w:legacy="1" w:legacySpace="0" w:legacyIndent="708"/>
      <w:lvlJc w:val="left"/>
      <w:pPr>
        <w:ind w:left="709" w:hanging="708"/>
      </w:pPr>
      <w:rPr>
        <w:rFonts w:cs="Times New Roman"/>
        <w:i/>
        <w:iCs/>
      </w:rPr>
    </w:lvl>
    <w:lvl w:ilvl="4">
      <w:start w:val="1"/>
      <w:numFmt w:val="decimal"/>
      <w:lvlText w:val="%1.%2.%3.%4.%5."/>
      <w:legacy w:legacy="1" w:legacySpace="0" w:legacyIndent="708"/>
      <w:lvlJc w:val="left"/>
      <w:pPr>
        <w:ind w:left="3260" w:hanging="708"/>
      </w:pPr>
      <w:rPr>
        <w:rFonts w:cs="Times New Roman"/>
      </w:rPr>
    </w:lvl>
    <w:lvl w:ilvl="5">
      <w:start w:val="1"/>
      <w:numFmt w:val="decimal"/>
      <w:lvlText w:val="%1.%2.%3.%4.%5.%6."/>
      <w:legacy w:legacy="1" w:legacySpace="0" w:legacyIndent="708"/>
      <w:lvlJc w:val="left"/>
      <w:pPr>
        <w:ind w:left="4248" w:hanging="708"/>
      </w:pPr>
      <w:rPr>
        <w:rFonts w:cs="Times New Roman"/>
      </w:rPr>
    </w:lvl>
    <w:lvl w:ilvl="6">
      <w:start w:val="1"/>
      <w:numFmt w:val="decimal"/>
      <w:lvlText w:val="%1.%2.%3.%4.%5.%6.%7."/>
      <w:legacy w:legacy="1" w:legacySpace="0" w:legacyIndent="708"/>
      <w:lvlJc w:val="left"/>
      <w:pPr>
        <w:ind w:left="4956" w:hanging="708"/>
      </w:pPr>
      <w:rPr>
        <w:rFonts w:cs="Times New Roman"/>
      </w:rPr>
    </w:lvl>
    <w:lvl w:ilvl="7">
      <w:start w:val="1"/>
      <w:numFmt w:val="decimal"/>
      <w:lvlText w:val="%1.%2.%3.%4.%5.%6.%7.%8."/>
      <w:legacy w:legacy="1" w:legacySpace="0" w:legacyIndent="708"/>
      <w:lvlJc w:val="left"/>
      <w:pPr>
        <w:ind w:left="5664" w:hanging="708"/>
      </w:pPr>
      <w:rPr>
        <w:rFonts w:cs="Times New Roman"/>
      </w:rPr>
    </w:lvl>
    <w:lvl w:ilvl="8">
      <w:start w:val="1"/>
      <w:numFmt w:val="decimal"/>
      <w:lvlText w:val="%1.%2.%3.%4.%5.%6.%7.%8.%9."/>
      <w:legacy w:legacy="1" w:legacySpace="0" w:legacyIndent="708"/>
      <w:lvlJc w:val="left"/>
      <w:pPr>
        <w:ind w:left="6372" w:hanging="708"/>
      </w:pPr>
      <w:rPr>
        <w:rFonts w:cs="Times New Roman"/>
      </w:rPr>
    </w:lvl>
  </w:abstractNum>
  <w:abstractNum w:abstractNumId="2" w15:restartNumberingAfterBreak="0">
    <w:nsid w:val="8C6539A1"/>
    <w:multiLevelType w:val="multilevel"/>
    <w:tmpl w:val="8C6539A1"/>
    <w:lvl w:ilvl="0">
      <w:start w:val="1"/>
      <w:numFmt w:val="chineseCounting"/>
      <w:lvlText w:val="%1."/>
      <w:lvlJc w:val="left"/>
      <w:pPr>
        <w:ind w:left="1080" w:hanging="720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eastAsia"/>
      </w:rPr>
    </w:lvl>
    <w:lvl w:ilvl="2">
      <w:start w:val="1"/>
      <w:numFmt w:val="chineseCounting"/>
      <w:lvlText w:val="%3."/>
      <w:lvlJc w:val="right"/>
      <w:pPr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eastAsia"/>
      </w:rPr>
    </w:lvl>
    <w:lvl w:ilvl="5">
      <w:start w:val="1"/>
      <w:numFmt w:val="chineseCounting"/>
      <w:lvlText w:val="%6."/>
      <w:lvlJc w:val="right"/>
      <w:pPr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eastAsia"/>
      </w:rPr>
    </w:lvl>
    <w:lvl w:ilvl="8">
      <w:start w:val="1"/>
      <w:numFmt w:val="chineseCounting"/>
      <w:lvlText w:val="%9."/>
      <w:lvlJc w:val="right"/>
      <w:pPr>
        <w:ind w:left="6480" w:hanging="180"/>
      </w:pPr>
      <w:rPr>
        <w:rFonts w:hint="eastAsia"/>
      </w:rPr>
    </w:lvl>
  </w:abstractNum>
  <w:abstractNum w:abstractNumId="3" w15:restartNumberingAfterBreak="0">
    <w:nsid w:val="C5E658F5"/>
    <w:multiLevelType w:val="multilevel"/>
    <w:tmpl w:val="C5E658F5"/>
    <w:lvl w:ilvl="0">
      <w:start w:val="1"/>
      <w:numFmt w:val="decimal"/>
      <w:lvlText w:val="%1."/>
      <w:legacy w:legacy="1" w:legacySpace="0" w:legacyIndent="708"/>
      <w:lvlJc w:val="left"/>
      <w:pPr>
        <w:ind w:left="709" w:hanging="708"/>
      </w:pPr>
      <w:rPr>
        <w:rFonts w:cs="Times New Roman"/>
      </w:rPr>
    </w:lvl>
    <w:lvl w:ilvl="1">
      <w:start w:val="1"/>
      <w:numFmt w:val="bullet"/>
      <w:lvlText w:val=""/>
      <w:lvlJc w:val="left"/>
      <w:pPr>
        <w:ind w:left="709" w:hanging="708"/>
      </w:pPr>
      <w:rPr>
        <w:rFonts w:ascii="Symbol" w:hAnsi="Symbol" w:hint="default"/>
      </w:rPr>
    </w:lvl>
    <w:lvl w:ilvl="2">
      <w:start w:val="1"/>
      <w:numFmt w:val="decimal"/>
      <w:lvlText w:val="%1.%2.%3."/>
      <w:legacy w:legacy="1" w:legacySpace="0" w:legacyIndent="708"/>
      <w:lvlJc w:val="left"/>
      <w:pPr>
        <w:ind w:left="709" w:hanging="708"/>
      </w:pPr>
      <w:rPr>
        <w:rFonts w:cs="Times New Roman"/>
      </w:rPr>
    </w:lvl>
    <w:lvl w:ilvl="3">
      <w:start w:val="1"/>
      <w:numFmt w:val="decimal"/>
      <w:lvlText w:val="%1.%2.%3.%4."/>
      <w:legacy w:legacy="1" w:legacySpace="0" w:legacyIndent="708"/>
      <w:lvlJc w:val="left"/>
      <w:pPr>
        <w:ind w:left="709" w:hanging="708"/>
      </w:pPr>
      <w:rPr>
        <w:rFonts w:cs="Times New Roman"/>
        <w:i/>
        <w:iCs/>
      </w:rPr>
    </w:lvl>
    <w:lvl w:ilvl="4">
      <w:start w:val="1"/>
      <w:numFmt w:val="decimal"/>
      <w:lvlText w:val="%1.%2.%3.%4.%5."/>
      <w:legacy w:legacy="1" w:legacySpace="0" w:legacyIndent="708"/>
      <w:lvlJc w:val="left"/>
      <w:pPr>
        <w:ind w:left="3260" w:hanging="708"/>
      </w:pPr>
      <w:rPr>
        <w:rFonts w:cs="Times New Roman"/>
      </w:rPr>
    </w:lvl>
    <w:lvl w:ilvl="5">
      <w:start w:val="1"/>
      <w:numFmt w:val="decimal"/>
      <w:lvlText w:val="%1.%2.%3.%4.%5.%6."/>
      <w:legacy w:legacy="1" w:legacySpace="0" w:legacyIndent="708"/>
      <w:lvlJc w:val="left"/>
      <w:pPr>
        <w:ind w:left="4248" w:hanging="708"/>
      </w:pPr>
      <w:rPr>
        <w:rFonts w:cs="Times New Roman"/>
      </w:rPr>
    </w:lvl>
    <w:lvl w:ilvl="6">
      <w:start w:val="1"/>
      <w:numFmt w:val="decimal"/>
      <w:lvlText w:val="%1.%2.%3.%4.%5.%6.%7."/>
      <w:legacy w:legacy="1" w:legacySpace="0" w:legacyIndent="708"/>
      <w:lvlJc w:val="left"/>
      <w:pPr>
        <w:ind w:left="4956" w:hanging="708"/>
      </w:pPr>
      <w:rPr>
        <w:rFonts w:cs="Times New Roman"/>
      </w:rPr>
    </w:lvl>
    <w:lvl w:ilvl="7">
      <w:start w:val="1"/>
      <w:numFmt w:val="decimal"/>
      <w:lvlText w:val="%1.%2.%3.%4.%5.%6.%7.%8."/>
      <w:legacy w:legacy="1" w:legacySpace="0" w:legacyIndent="708"/>
      <w:lvlJc w:val="left"/>
      <w:pPr>
        <w:ind w:left="5664" w:hanging="708"/>
      </w:pPr>
      <w:rPr>
        <w:rFonts w:cs="Times New Roman"/>
      </w:rPr>
    </w:lvl>
    <w:lvl w:ilvl="8">
      <w:start w:val="1"/>
      <w:numFmt w:val="decimal"/>
      <w:lvlText w:val="%1.%2.%3.%4.%5.%6.%7.%8.%9."/>
      <w:legacy w:legacy="1" w:legacySpace="0" w:legacyIndent="708"/>
      <w:lvlJc w:val="left"/>
      <w:pPr>
        <w:ind w:left="6372" w:hanging="708"/>
      </w:pPr>
      <w:rPr>
        <w:rFonts w:cs="Times New Roman"/>
      </w:rPr>
    </w:lvl>
  </w:abstractNum>
  <w:abstractNum w:abstractNumId="4" w15:restartNumberingAfterBreak="0">
    <w:nsid w:val="C7E4D7CD"/>
    <w:multiLevelType w:val="multilevel"/>
    <w:tmpl w:val="C7E4D7CD"/>
    <w:lvl w:ilvl="0">
      <w:start w:val="1"/>
      <w:numFmt w:val="decimal"/>
      <w:lvlText w:val="%1."/>
      <w:legacy w:legacy="1" w:legacySpace="0" w:legacyIndent="708"/>
      <w:lvlJc w:val="left"/>
      <w:pPr>
        <w:ind w:left="709" w:hanging="708"/>
      </w:pPr>
      <w:rPr>
        <w:rFonts w:cs="Times New Roman"/>
      </w:rPr>
    </w:lvl>
    <w:lvl w:ilvl="1">
      <w:start w:val="1"/>
      <w:numFmt w:val="bullet"/>
      <w:lvlText w:val=""/>
      <w:lvlJc w:val="left"/>
      <w:pPr>
        <w:ind w:left="709" w:hanging="708"/>
      </w:pPr>
      <w:rPr>
        <w:rFonts w:ascii="Symbol" w:hAnsi="Symbol" w:hint="default"/>
      </w:rPr>
    </w:lvl>
    <w:lvl w:ilvl="2">
      <w:start w:val="1"/>
      <w:numFmt w:val="decimal"/>
      <w:lvlText w:val="%1.%2.%3."/>
      <w:legacy w:legacy="1" w:legacySpace="0" w:legacyIndent="708"/>
      <w:lvlJc w:val="left"/>
      <w:pPr>
        <w:ind w:left="709" w:hanging="708"/>
      </w:pPr>
      <w:rPr>
        <w:rFonts w:cs="Times New Roman"/>
      </w:rPr>
    </w:lvl>
    <w:lvl w:ilvl="3">
      <w:start w:val="1"/>
      <w:numFmt w:val="decimal"/>
      <w:lvlText w:val="%1.%2.%3.%4."/>
      <w:legacy w:legacy="1" w:legacySpace="0" w:legacyIndent="708"/>
      <w:lvlJc w:val="left"/>
      <w:pPr>
        <w:ind w:left="709" w:hanging="708"/>
      </w:pPr>
      <w:rPr>
        <w:rFonts w:cs="Times New Roman"/>
        <w:i/>
        <w:iCs/>
      </w:rPr>
    </w:lvl>
    <w:lvl w:ilvl="4">
      <w:start w:val="1"/>
      <w:numFmt w:val="decimal"/>
      <w:lvlText w:val="%1.%2.%3.%4.%5."/>
      <w:legacy w:legacy="1" w:legacySpace="0" w:legacyIndent="708"/>
      <w:lvlJc w:val="left"/>
      <w:pPr>
        <w:ind w:left="3260" w:hanging="708"/>
      </w:pPr>
      <w:rPr>
        <w:rFonts w:cs="Times New Roman"/>
      </w:rPr>
    </w:lvl>
    <w:lvl w:ilvl="5">
      <w:start w:val="1"/>
      <w:numFmt w:val="decimal"/>
      <w:lvlText w:val="%1.%2.%3.%4.%5.%6."/>
      <w:legacy w:legacy="1" w:legacySpace="0" w:legacyIndent="708"/>
      <w:lvlJc w:val="left"/>
      <w:pPr>
        <w:ind w:left="4248" w:hanging="708"/>
      </w:pPr>
      <w:rPr>
        <w:rFonts w:cs="Times New Roman"/>
      </w:rPr>
    </w:lvl>
    <w:lvl w:ilvl="6">
      <w:start w:val="1"/>
      <w:numFmt w:val="decimal"/>
      <w:lvlText w:val="%1.%2.%3.%4.%5.%6.%7."/>
      <w:legacy w:legacy="1" w:legacySpace="0" w:legacyIndent="708"/>
      <w:lvlJc w:val="left"/>
      <w:pPr>
        <w:ind w:left="4956" w:hanging="708"/>
      </w:pPr>
      <w:rPr>
        <w:rFonts w:cs="Times New Roman"/>
      </w:rPr>
    </w:lvl>
    <w:lvl w:ilvl="7">
      <w:start w:val="1"/>
      <w:numFmt w:val="decimal"/>
      <w:lvlText w:val="%1.%2.%3.%4.%5.%6.%7.%8."/>
      <w:legacy w:legacy="1" w:legacySpace="0" w:legacyIndent="708"/>
      <w:lvlJc w:val="left"/>
      <w:pPr>
        <w:ind w:left="5664" w:hanging="708"/>
      </w:pPr>
      <w:rPr>
        <w:rFonts w:cs="Times New Roman"/>
      </w:rPr>
    </w:lvl>
    <w:lvl w:ilvl="8">
      <w:start w:val="1"/>
      <w:numFmt w:val="decimal"/>
      <w:lvlText w:val="%1.%2.%3.%4.%5.%6.%7.%8.%9."/>
      <w:legacy w:legacy="1" w:legacySpace="0" w:legacyIndent="708"/>
      <w:lvlJc w:val="left"/>
      <w:pPr>
        <w:ind w:left="6372" w:hanging="708"/>
      </w:pPr>
      <w:rPr>
        <w:rFonts w:cs="Times New Roman"/>
      </w:rPr>
    </w:lvl>
  </w:abstractNum>
  <w:abstractNum w:abstractNumId="5" w15:restartNumberingAfterBreak="0">
    <w:nsid w:val="D61EC91A"/>
    <w:multiLevelType w:val="multilevel"/>
    <w:tmpl w:val="D61EC91A"/>
    <w:lvl w:ilvl="0">
      <w:start w:val="1"/>
      <w:numFmt w:val="decimal"/>
      <w:lvlText w:val="%1."/>
      <w:legacy w:legacy="1" w:legacySpace="0" w:legacyIndent="708"/>
      <w:lvlJc w:val="left"/>
      <w:pPr>
        <w:ind w:left="709" w:hanging="708"/>
      </w:pPr>
      <w:rPr>
        <w:rFonts w:cs="Times New Roman"/>
      </w:rPr>
    </w:lvl>
    <w:lvl w:ilvl="1">
      <w:start w:val="1"/>
      <w:numFmt w:val="decimal"/>
      <w:lvlText w:val="%1.%2."/>
      <w:legacy w:legacy="1" w:legacySpace="0" w:legacyIndent="708"/>
      <w:lvlJc w:val="left"/>
      <w:pPr>
        <w:ind w:left="709" w:hanging="708"/>
      </w:pPr>
      <w:rPr>
        <w:rFonts w:cs="Times New Roman"/>
      </w:rPr>
    </w:lvl>
    <w:lvl w:ilvl="2">
      <w:start w:val="1"/>
      <w:numFmt w:val="decimal"/>
      <w:lvlText w:val="%1.%2.%3."/>
      <w:legacy w:legacy="1" w:legacySpace="0" w:legacyIndent="708"/>
      <w:lvlJc w:val="left"/>
      <w:pPr>
        <w:ind w:left="709" w:hanging="708"/>
      </w:pPr>
      <w:rPr>
        <w:rFonts w:cs="Times New Roman"/>
      </w:rPr>
    </w:lvl>
    <w:lvl w:ilvl="3">
      <w:start w:val="1"/>
      <w:numFmt w:val="decimal"/>
      <w:lvlText w:val="%1.%2.%3.%4."/>
      <w:legacy w:legacy="1" w:legacySpace="0" w:legacyIndent="708"/>
      <w:lvlJc w:val="left"/>
      <w:pPr>
        <w:ind w:left="709" w:hanging="708"/>
      </w:pPr>
      <w:rPr>
        <w:rFonts w:cs="Times New Roman"/>
        <w:i/>
        <w:iCs/>
      </w:rPr>
    </w:lvl>
    <w:lvl w:ilvl="4">
      <w:start w:val="1"/>
      <w:numFmt w:val="decimal"/>
      <w:lvlText w:val="%1.%2.%3.%4.%5."/>
      <w:legacy w:legacy="1" w:legacySpace="0" w:legacyIndent="708"/>
      <w:lvlJc w:val="left"/>
      <w:pPr>
        <w:ind w:left="3260" w:hanging="708"/>
      </w:pPr>
      <w:rPr>
        <w:rFonts w:cs="Times New Roman"/>
      </w:rPr>
    </w:lvl>
    <w:lvl w:ilvl="5">
      <w:start w:val="1"/>
      <w:numFmt w:val="decimal"/>
      <w:lvlText w:val="%1.%2.%3.%4.%5.%6."/>
      <w:legacy w:legacy="1" w:legacySpace="0" w:legacyIndent="708"/>
      <w:lvlJc w:val="left"/>
      <w:pPr>
        <w:ind w:left="4248" w:hanging="708"/>
      </w:pPr>
      <w:rPr>
        <w:rFonts w:cs="Times New Roman"/>
      </w:rPr>
    </w:lvl>
    <w:lvl w:ilvl="6">
      <w:start w:val="1"/>
      <w:numFmt w:val="decimal"/>
      <w:lvlText w:val="%1.%2.%3.%4.%5.%6.%7."/>
      <w:legacy w:legacy="1" w:legacySpace="0" w:legacyIndent="708"/>
      <w:lvlJc w:val="left"/>
      <w:pPr>
        <w:ind w:left="4956" w:hanging="708"/>
      </w:pPr>
      <w:rPr>
        <w:rFonts w:cs="Times New Roman"/>
      </w:rPr>
    </w:lvl>
    <w:lvl w:ilvl="7">
      <w:start w:val="1"/>
      <w:numFmt w:val="decimal"/>
      <w:lvlText w:val="%1.%2.%3.%4.%5.%6.%7.%8."/>
      <w:legacy w:legacy="1" w:legacySpace="0" w:legacyIndent="708"/>
      <w:lvlJc w:val="left"/>
      <w:pPr>
        <w:ind w:left="5664" w:hanging="708"/>
      </w:pPr>
      <w:rPr>
        <w:rFonts w:cs="Times New Roman"/>
      </w:rPr>
    </w:lvl>
    <w:lvl w:ilvl="8">
      <w:start w:val="1"/>
      <w:numFmt w:val="decimal"/>
      <w:lvlText w:val="%1.%2.%3.%4.%5.%6.%7.%8.%9."/>
      <w:legacy w:legacy="1" w:legacySpace="0" w:legacyIndent="708"/>
      <w:lvlJc w:val="left"/>
      <w:pPr>
        <w:ind w:left="6372" w:hanging="708"/>
      </w:pPr>
      <w:rPr>
        <w:rFonts w:cs="Times New Roman"/>
      </w:rPr>
    </w:lvl>
  </w:abstractNum>
  <w:abstractNum w:abstractNumId="6" w15:restartNumberingAfterBreak="0">
    <w:nsid w:val="DA2A9653"/>
    <w:multiLevelType w:val="multilevel"/>
    <w:tmpl w:val="DA2A9653"/>
    <w:lvl w:ilvl="0">
      <w:start w:val="1"/>
      <w:numFmt w:val="decimal"/>
      <w:lvlText w:val="%1."/>
      <w:legacy w:legacy="1" w:legacySpace="0" w:legacyIndent="708"/>
      <w:lvlJc w:val="left"/>
      <w:pPr>
        <w:ind w:left="709" w:hanging="708"/>
      </w:pPr>
      <w:rPr>
        <w:rFonts w:cs="Times New Roman"/>
      </w:rPr>
    </w:lvl>
    <w:lvl w:ilvl="1">
      <w:start w:val="1"/>
      <w:numFmt w:val="bullet"/>
      <w:lvlText w:val=""/>
      <w:lvlJc w:val="left"/>
      <w:pPr>
        <w:ind w:left="709" w:hanging="708"/>
      </w:pPr>
      <w:rPr>
        <w:rFonts w:ascii="Symbol" w:hAnsi="Symbol" w:hint="default"/>
      </w:rPr>
    </w:lvl>
    <w:lvl w:ilvl="2">
      <w:start w:val="1"/>
      <w:numFmt w:val="decimal"/>
      <w:lvlText w:val="%1.%2.%3."/>
      <w:legacy w:legacy="1" w:legacySpace="0" w:legacyIndent="708"/>
      <w:lvlJc w:val="left"/>
      <w:pPr>
        <w:ind w:left="709" w:hanging="708"/>
      </w:pPr>
      <w:rPr>
        <w:rFonts w:cs="Times New Roman"/>
      </w:rPr>
    </w:lvl>
    <w:lvl w:ilvl="3">
      <w:start w:val="1"/>
      <w:numFmt w:val="decimal"/>
      <w:lvlText w:val="%1.%2.%3.%4."/>
      <w:legacy w:legacy="1" w:legacySpace="0" w:legacyIndent="708"/>
      <w:lvlJc w:val="left"/>
      <w:pPr>
        <w:ind w:left="709" w:hanging="708"/>
      </w:pPr>
      <w:rPr>
        <w:rFonts w:cs="Times New Roman"/>
        <w:i/>
        <w:iCs/>
      </w:rPr>
    </w:lvl>
    <w:lvl w:ilvl="4">
      <w:start w:val="1"/>
      <w:numFmt w:val="decimal"/>
      <w:lvlText w:val="%1.%2.%3.%4.%5."/>
      <w:legacy w:legacy="1" w:legacySpace="0" w:legacyIndent="708"/>
      <w:lvlJc w:val="left"/>
      <w:pPr>
        <w:ind w:left="3260" w:hanging="708"/>
      </w:pPr>
      <w:rPr>
        <w:rFonts w:cs="Times New Roman"/>
      </w:rPr>
    </w:lvl>
    <w:lvl w:ilvl="5">
      <w:start w:val="1"/>
      <w:numFmt w:val="decimal"/>
      <w:lvlText w:val="%1.%2.%3.%4.%5.%6."/>
      <w:legacy w:legacy="1" w:legacySpace="0" w:legacyIndent="708"/>
      <w:lvlJc w:val="left"/>
      <w:pPr>
        <w:ind w:left="4248" w:hanging="708"/>
      </w:pPr>
      <w:rPr>
        <w:rFonts w:cs="Times New Roman"/>
      </w:rPr>
    </w:lvl>
    <w:lvl w:ilvl="6">
      <w:start w:val="1"/>
      <w:numFmt w:val="decimal"/>
      <w:lvlText w:val="%1.%2.%3.%4.%5.%6.%7."/>
      <w:legacy w:legacy="1" w:legacySpace="0" w:legacyIndent="708"/>
      <w:lvlJc w:val="left"/>
      <w:pPr>
        <w:ind w:left="4956" w:hanging="708"/>
      </w:pPr>
      <w:rPr>
        <w:rFonts w:cs="Times New Roman"/>
      </w:rPr>
    </w:lvl>
    <w:lvl w:ilvl="7">
      <w:start w:val="1"/>
      <w:numFmt w:val="decimal"/>
      <w:lvlText w:val="%1.%2.%3.%4.%5.%6.%7.%8."/>
      <w:legacy w:legacy="1" w:legacySpace="0" w:legacyIndent="708"/>
      <w:lvlJc w:val="left"/>
      <w:pPr>
        <w:ind w:left="5664" w:hanging="708"/>
      </w:pPr>
      <w:rPr>
        <w:rFonts w:cs="Times New Roman"/>
      </w:rPr>
    </w:lvl>
    <w:lvl w:ilvl="8">
      <w:start w:val="1"/>
      <w:numFmt w:val="decimal"/>
      <w:lvlText w:val="%1.%2.%3.%4.%5.%6.%7.%8.%9."/>
      <w:legacy w:legacy="1" w:legacySpace="0" w:legacyIndent="708"/>
      <w:lvlJc w:val="left"/>
      <w:pPr>
        <w:ind w:left="6372" w:hanging="708"/>
      </w:pPr>
      <w:rPr>
        <w:rFonts w:cs="Times New Roman"/>
      </w:rPr>
    </w:lvl>
  </w:abstractNum>
  <w:abstractNum w:abstractNumId="7" w15:restartNumberingAfterBreak="0">
    <w:nsid w:val="E8B028ED"/>
    <w:multiLevelType w:val="multilevel"/>
    <w:tmpl w:val="E8B028ED"/>
    <w:lvl w:ilvl="0">
      <w:start w:val="1"/>
      <w:numFmt w:val="chineseCounting"/>
      <w:lvlText w:val="%1."/>
      <w:lvlJc w:val="left"/>
      <w:pPr>
        <w:ind w:left="1080" w:hanging="720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eastAsia"/>
      </w:rPr>
    </w:lvl>
    <w:lvl w:ilvl="2">
      <w:start w:val="1"/>
      <w:numFmt w:val="chineseCounting"/>
      <w:lvlText w:val="%3."/>
      <w:lvlJc w:val="right"/>
      <w:pPr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eastAsia"/>
      </w:rPr>
    </w:lvl>
    <w:lvl w:ilvl="5">
      <w:start w:val="1"/>
      <w:numFmt w:val="chineseCounting"/>
      <w:lvlText w:val="%6."/>
      <w:lvlJc w:val="right"/>
      <w:pPr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eastAsia"/>
      </w:rPr>
    </w:lvl>
    <w:lvl w:ilvl="8">
      <w:start w:val="1"/>
      <w:numFmt w:val="chineseCounting"/>
      <w:lvlText w:val="%9."/>
      <w:lvlJc w:val="right"/>
      <w:pPr>
        <w:ind w:left="6480" w:hanging="180"/>
      </w:pPr>
      <w:rPr>
        <w:rFonts w:hint="eastAsia"/>
      </w:rPr>
    </w:lvl>
  </w:abstractNum>
  <w:abstractNum w:abstractNumId="8" w15:restartNumberingAfterBreak="0">
    <w:nsid w:val="212318D1"/>
    <w:multiLevelType w:val="multilevel"/>
    <w:tmpl w:val="212318D1"/>
    <w:lvl w:ilvl="0">
      <w:start w:val="1"/>
      <w:numFmt w:val="decimal"/>
      <w:lvlText w:val="%1."/>
      <w:legacy w:legacy="1" w:legacySpace="0" w:legacyIndent="708"/>
      <w:lvlJc w:val="left"/>
      <w:pPr>
        <w:ind w:left="709" w:hanging="708"/>
      </w:pPr>
      <w:rPr>
        <w:rFonts w:cs="Times New Roman"/>
      </w:rPr>
    </w:lvl>
    <w:lvl w:ilvl="1">
      <w:start w:val="1"/>
      <w:numFmt w:val="decimal"/>
      <w:lvlText w:val="%1.%2."/>
      <w:legacy w:legacy="1" w:legacySpace="0" w:legacyIndent="708"/>
      <w:lvlJc w:val="left"/>
      <w:pPr>
        <w:ind w:left="709" w:hanging="708"/>
      </w:pPr>
      <w:rPr>
        <w:rFonts w:cs="Times New Roman"/>
      </w:rPr>
    </w:lvl>
    <w:lvl w:ilvl="2">
      <w:start w:val="1"/>
      <w:numFmt w:val="decimal"/>
      <w:lvlText w:val="%1.%2.%3."/>
      <w:legacy w:legacy="1" w:legacySpace="0" w:legacyIndent="708"/>
      <w:lvlJc w:val="left"/>
      <w:pPr>
        <w:ind w:left="709" w:hanging="708"/>
      </w:pPr>
      <w:rPr>
        <w:rFonts w:cs="Times New Roman"/>
      </w:rPr>
    </w:lvl>
    <w:lvl w:ilvl="3">
      <w:start w:val="1"/>
      <w:numFmt w:val="decimal"/>
      <w:lvlText w:val="%1.%2.%3.%4."/>
      <w:legacy w:legacy="1" w:legacySpace="0" w:legacyIndent="708"/>
      <w:lvlJc w:val="left"/>
      <w:pPr>
        <w:ind w:left="709" w:hanging="708"/>
      </w:pPr>
      <w:rPr>
        <w:rFonts w:cs="Times New Roman"/>
        <w:i/>
        <w:iCs/>
      </w:rPr>
    </w:lvl>
    <w:lvl w:ilvl="4">
      <w:start w:val="1"/>
      <w:numFmt w:val="decimal"/>
      <w:lvlText w:val="%1.%2.%3.%4.%5."/>
      <w:legacy w:legacy="1" w:legacySpace="0" w:legacyIndent="708"/>
      <w:lvlJc w:val="left"/>
      <w:pPr>
        <w:ind w:left="3260" w:hanging="708"/>
      </w:pPr>
      <w:rPr>
        <w:rFonts w:cs="Times New Roman"/>
      </w:rPr>
    </w:lvl>
    <w:lvl w:ilvl="5">
      <w:start w:val="1"/>
      <w:numFmt w:val="decimal"/>
      <w:lvlText w:val="%1.%2.%3.%4.%5.%6."/>
      <w:legacy w:legacy="1" w:legacySpace="0" w:legacyIndent="708"/>
      <w:lvlJc w:val="left"/>
      <w:pPr>
        <w:ind w:left="4248" w:hanging="708"/>
      </w:pPr>
      <w:rPr>
        <w:rFonts w:cs="Times New Roman"/>
      </w:rPr>
    </w:lvl>
    <w:lvl w:ilvl="6">
      <w:start w:val="1"/>
      <w:numFmt w:val="decimal"/>
      <w:lvlText w:val="%1.%2.%3.%4.%5.%6.%7."/>
      <w:legacy w:legacy="1" w:legacySpace="0" w:legacyIndent="708"/>
      <w:lvlJc w:val="left"/>
      <w:pPr>
        <w:ind w:left="4956" w:hanging="708"/>
      </w:pPr>
      <w:rPr>
        <w:rFonts w:cs="Times New Roman"/>
      </w:rPr>
    </w:lvl>
    <w:lvl w:ilvl="7">
      <w:start w:val="1"/>
      <w:numFmt w:val="decimal"/>
      <w:lvlText w:val="%1.%2.%3.%4.%5.%6.%7.%8."/>
      <w:legacy w:legacy="1" w:legacySpace="0" w:legacyIndent="708"/>
      <w:lvlJc w:val="left"/>
      <w:pPr>
        <w:ind w:left="5664" w:hanging="708"/>
      </w:pPr>
      <w:rPr>
        <w:rFonts w:cs="Times New Roman"/>
      </w:rPr>
    </w:lvl>
    <w:lvl w:ilvl="8">
      <w:start w:val="1"/>
      <w:numFmt w:val="decimal"/>
      <w:lvlText w:val="%1.%2.%3.%4.%5.%6.%7.%8.%9."/>
      <w:legacy w:legacy="1" w:legacySpace="0" w:legacyIndent="708"/>
      <w:lvlJc w:val="left"/>
      <w:pPr>
        <w:ind w:left="6372" w:hanging="708"/>
      </w:pPr>
      <w:rPr>
        <w:rFonts w:cs="Times New Roman"/>
      </w:rPr>
    </w:lvl>
  </w:abstractNum>
  <w:abstractNum w:abstractNumId="9" w15:restartNumberingAfterBreak="0">
    <w:nsid w:val="3DFF8727"/>
    <w:multiLevelType w:val="multilevel"/>
    <w:tmpl w:val="3DFF8727"/>
    <w:lvl w:ilvl="0">
      <w:start w:val="1"/>
      <w:numFmt w:val="decimal"/>
      <w:lvlText w:val="%1."/>
      <w:legacy w:legacy="1" w:legacySpace="0" w:legacyIndent="708"/>
      <w:lvlJc w:val="left"/>
      <w:pPr>
        <w:ind w:left="709" w:hanging="708"/>
      </w:pPr>
      <w:rPr>
        <w:rFonts w:cs="Times New Roman"/>
      </w:rPr>
    </w:lvl>
    <w:lvl w:ilvl="1">
      <w:start w:val="1"/>
      <w:numFmt w:val="decimal"/>
      <w:lvlText w:val="%1.%2."/>
      <w:legacy w:legacy="1" w:legacySpace="0" w:legacyIndent="708"/>
      <w:lvlJc w:val="left"/>
      <w:pPr>
        <w:ind w:left="709" w:hanging="708"/>
      </w:pPr>
      <w:rPr>
        <w:rFonts w:cs="Times New Roman"/>
      </w:rPr>
    </w:lvl>
    <w:lvl w:ilvl="2">
      <w:start w:val="1"/>
      <w:numFmt w:val="decimal"/>
      <w:lvlText w:val="%1.%2.%3."/>
      <w:legacy w:legacy="1" w:legacySpace="0" w:legacyIndent="708"/>
      <w:lvlJc w:val="left"/>
      <w:pPr>
        <w:ind w:left="709" w:hanging="708"/>
      </w:pPr>
      <w:rPr>
        <w:rFonts w:cs="Times New Roman"/>
      </w:rPr>
    </w:lvl>
    <w:lvl w:ilvl="3">
      <w:start w:val="1"/>
      <w:numFmt w:val="decimal"/>
      <w:lvlText w:val="%1.%2.%3.%4."/>
      <w:legacy w:legacy="1" w:legacySpace="0" w:legacyIndent="708"/>
      <w:lvlJc w:val="left"/>
      <w:pPr>
        <w:ind w:left="709" w:hanging="708"/>
      </w:pPr>
      <w:rPr>
        <w:rFonts w:cs="Times New Roman"/>
        <w:i/>
        <w:iCs/>
      </w:rPr>
    </w:lvl>
    <w:lvl w:ilvl="4">
      <w:start w:val="1"/>
      <w:numFmt w:val="decimal"/>
      <w:lvlText w:val="%1.%2.%3.%4.%5."/>
      <w:legacy w:legacy="1" w:legacySpace="0" w:legacyIndent="708"/>
      <w:lvlJc w:val="left"/>
      <w:pPr>
        <w:ind w:left="3260" w:hanging="708"/>
      </w:pPr>
      <w:rPr>
        <w:rFonts w:cs="Times New Roman"/>
      </w:rPr>
    </w:lvl>
    <w:lvl w:ilvl="5">
      <w:start w:val="1"/>
      <w:numFmt w:val="decimal"/>
      <w:lvlText w:val="%1.%2.%3.%4.%5.%6."/>
      <w:legacy w:legacy="1" w:legacySpace="0" w:legacyIndent="708"/>
      <w:lvlJc w:val="left"/>
      <w:pPr>
        <w:ind w:left="4248" w:hanging="708"/>
      </w:pPr>
      <w:rPr>
        <w:rFonts w:cs="Times New Roman"/>
      </w:rPr>
    </w:lvl>
    <w:lvl w:ilvl="6">
      <w:start w:val="1"/>
      <w:numFmt w:val="decimal"/>
      <w:lvlText w:val="%1.%2.%3.%4.%5.%6.%7."/>
      <w:legacy w:legacy="1" w:legacySpace="0" w:legacyIndent="708"/>
      <w:lvlJc w:val="left"/>
      <w:pPr>
        <w:ind w:left="4956" w:hanging="708"/>
      </w:pPr>
      <w:rPr>
        <w:rFonts w:cs="Times New Roman"/>
      </w:rPr>
    </w:lvl>
    <w:lvl w:ilvl="7">
      <w:start w:val="1"/>
      <w:numFmt w:val="decimal"/>
      <w:lvlText w:val="%1.%2.%3.%4.%5.%6.%7.%8."/>
      <w:legacy w:legacy="1" w:legacySpace="0" w:legacyIndent="708"/>
      <w:lvlJc w:val="left"/>
      <w:pPr>
        <w:ind w:left="5664" w:hanging="708"/>
      </w:pPr>
      <w:rPr>
        <w:rFonts w:cs="Times New Roman"/>
      </w:rPr>
    </w:lvl>
    <w:lvl w:ilvl="8">
      <w:start w:val="1"/>
      <w:numFmt w:val="decimal"/>
      <w:lvlText w:val="%1.%2.%3.%4.%5.%6.%7.%8.%9."/>
      <w:legacy w:legacy="1" w:legacySpace="0" w:legacyIndent="708"/>
      <w:lvlJc w:val="left"/>
      <w:pPr>
        <w:ind w:left="6372" w:hanging="708"/>
      </w:pPr>
      <w:rPr>
        <w:rFonts w:cs="Times New Roman"/>
      </w:rPr>
    </w:lvl>
  </w:abstractNum>
  <w:abstractNum w:abstractNumId="10" w15:restartNumberingAfterBreak="0">
    <w:nsid w:val="44C454EF"/>
    <w:multiLevelType w:val="multilevel"/>
    <w:tmpl w:val="44C454E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68742D"/>
    <w:multiLevelType w:val="multilevel"/>
    <w:tmpl w:val="5868742D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728"/>
        </w:tabs>
        <w:ind w:left="2268" w:hanging="118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2" w15:restartNumberingAfterBreak="0">
    <w:nsid w:val="7BB191C4"/>
    <w:multiLevelType w:val="multilevel"/>
    <w:tmpl w:val="7BB191C4"/>
    <w:lvl w:ilvl="0">
      <w:start w:val="1"/>
      <w:numFmt w:val="decimal"/>
      <w:lvlText w:val="%1."/>
      <w:lvlJc w:val="left"/>
      <w:pPr>
        <w:ind w:left="361" w:hanging="360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1081" w:hanging="360"/>
      </w:pPr>
      <w:rPr>
        <w:rFonts w:hint="eastAsia"/>
      </w:rPr>
    </w:lvl>
    <w:lvl w:ilvl="2">
      <w:start w:val="1"/>
      <w:numFmt w:val="chineseCounting"/>
      <w:lvlText w:val="%3."/>
      <w:lvlJc w:val="right"/>
      <w:pPr>
        <w:ind w:left="1801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521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3241" w:hanging="360"/>
      </w:pPr>
      <w:rPr>
        <w:rFonts w:hint="eastAsia"/>
      </w:rPr>
    </w:lvl>
    <w:lvl w:ilvl="5">
      <w:start w:val="1"/>
      <w:numFmt w:val="chineseCounting"/>
      <w:lvlText w:val="%6."/>
      <w:lvlJc w:val="right"/>
      <w:pPr>
        <w:ind w:left="3961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681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5401" w:hanging="360"/>
      </w:pPr>
      <w:rPr>
        <w:rFonts w:hint="eastAsia"/>
      </w:rPr>
    </w:lvl>
    <w:lvl w:ilvl="8">
      <w:start w:val="1"/>
      <w:numFmt w:val="chineseCounting"/>
      <w:lvlText w:val="%9."/>
      <w:lvlJc w:val="right"/>
      <w:pPr>
        <w:ind w:left="6121" w:hanging="180"/>
      </w:pPr>
      <w:rPr>
        <w:rFonts w:hint="eastAsia"/>
      </w:rPr>
    </w:lvl>
  </w:abstractNum>
  <w:num w:numId="1" w16cid:durableId="73212520">
    <w:abstractNumId w:val="9"/>
  </w:num>
  <w:num w:numId="2" w16cid:durableId="622467207">
    <w:abstractNumId w:val="7"/>
  </w:num>
  <w:num w:numId="3" w16cid:durableId="663315404">
    <w:abstractNumId w:val="2"/>
  </w:num>
  <w:num w:numId="4" w16cid:durableId="1309093548">
    <w:abstractNumId w:val="8"/>
  </w:num>
  <w:num w:numId="5" w16cid:durableId="917397914">
    <w:abstractNumId w:val="10"/>
  </w:num>
  <w:num w:numId="6" w16cid:durableId="737172566">
    <w:abstractNumId w:val="4"/>
  </w:num>
  <w:num w:numId="7" w16cid:durableId="267466157">
    <w:abstractNumId w:val="6"/>
  </w:num>
  <w:num w:numId="8" w16cid:durableId="1796832147">
    <w:abstractNumId w:val="3"/>
  </w:num>
  <w:num w:numId="9" w16cid:durableId="2112704852">
    <w:abstractNumId w:val="0"/>
  </w:num>
  <w:num w:numId="10" w16cid:durableId="1229724768">
    <w:abstractNumId w:val="1"/>
  </w:num>
  <w:num w:numId="11" w16cid:durableId="1403602156">
    <w:abstractNumId w:val="12"/>
  </w:num>
  <w:num w:numId="12" w16cid:durableId="1358116469">
    <w:abstractNumId w:val="5"/>
  </w:num>
  <w:num w:numId="13" w16cid:durableId="14908986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oNotHyphenateCaps/>
  <w:drawingGridHorizontalSpacing w:val="120"/>
  <w:drawingGridVerticalSpacing w:val="120"/>
  <w:displayHorizontalDrawingGridEvery w:val="2"/>
  <w:displayVerticalDrawingGridEvery w:val="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04"/>
    <w:rsid w:val="0000030C"/>
    <w:rsid w:val="0000271F"/>
    <w:rsid w:val="00002A73"/>
    <w:rsid w:val="00002A7F"/>
    <w:rsid w:val="00002DA5"/>
    <w:rsid w:val="0000360E"/>
    <w:rsid w:val="00003B11"/>
    <w:rsid w:val="00003CC4"/>
    <w:rsid w:val="00004455"/>
    <w:rsid w:val="00004504"/>
    <w:rsid w:val="0000466B"/>
    <w:rsid w:val="000048A5"/>
    <w:rsid w:val="00005397"/>
    <w:rsid w:val="000053B9"/>
    <w:rsid w:val="0000553B"/>
    <w:rsid w:val="0000555A"/>
    <w:rsid w:val="000067A8"/>
    <w:rsid w:val="00007A1D"/>
    <w:rsid w:val="0001036B"/>
    <w:rsid w:val="00011B13"/>
    <w:rsid w:val="000121FA"/>
    <w:rsid w:val="000124E5"/>
    <w:rsid w:val="00012726"/>
    <w:rsid w:val="00012B55"/>
    <w:rsid w:val="000147EB"/>
    <w:rsid w:val="000160A4"/>
    <w:rsid w:val="000207FE"/>
    <w:rsid w:val="00021736"/>
    <w:rsid w:val="00021BBB"/>
    <w:rsid w:val="00022AE2"/>
    <w:rsid w:val="00022C9E"/>
    <w:rsid w:val="000232A7"/>
    <w:rsid w:val="00023CC1"/>
    <w:rsid w:val="00023EB7"/>
    <w:rsid w:val="00024888"/>
    <w:rsid w:val="00024AFB"/>
    <w:rsid w:val="00024F34"/>
    <w:rsid w:val="0002698D"/>
    <w:rsid w:val="00026D02"/>
    <w:rsid w:val="00026D6C"/>
    <w:rsid w:val="000309A9"/>
    <w:rsid w:val="00030A3C"/>
    <w:rsid w:val="000311F4"/>
    <w:rsid w:val="00032566"/>
    <w:rsid w:val="00032A9A"/>
    <w:rsid w:val="00032D53"/>
    <w:rsid w:val="000331D1"/>
    <w:rsid w:val="000346ED"/>
    <w:rsid w:val="00034C20"/>
    <w:rsid w:val="00035408"/>
    <w:rsid w:val="00036096"/>
    <w:rsid w:val="0003735E"/>
    <w:rsid w:val="00037B56"/>
    <w:rsid w:val="00037FED"/>
    <w:rsid w:val="00040230"/>
    <w:rsid w:val="00040D85"/>
    <w:rsid w:val="00041E09"/>
    <w:rsid w:val="00042C6C"/>
    <w:rsid w:val="00044668"/>
    <w:rsid w:val="00044E7D"/>
    <w:rsid w:val="00045517"/>
    <w:rsid w:val="0004655F"/>
    <w:rsid w:val="00046D16"/>
    <w:rsid w:val="00047036"/>
    <w:rsid w:val="00047EE5"/>
    <w:rsid w:val="00047EF5"/>
    <w:rsid w:val="00050781"/>
    <w:rsid w:val="000507A6"/>
    <w:rsid w:val="00050AB2"/>
    <w:rsid w:val="00050B33"/>
    <w:rsid w:val="00051368"/>
    <w:rsid w:val="00051481"/>
    <w:rsid w:val="00051B94"/>
    <w:rsid w:val="00052002"/>
    <w:rsid w:val="00052EA6"/>
    <w:rsid w:val="0005341E"/>
    <w:rsid w:val="00053D7A"/>
    <w:rsid w:val="00054640"/>
    <w:rsid w:val="0005478B"/>
    <w:rsid w:val="000558C3"/>
    <w:rsid w:val="00055A8B"/>
    <w:rsid w:val="000561AE"/>
    <w:rsid w:val="000565A9"/>
    <w:rsid w:val="000565CD"/>
    <w:rsid w:val="00056B3F"/>
    <w:rsid w:val="00057505"/>
    <w:rsid w:val="000600FD"/>
    <w:rsid w:val="00060823"/>
    <w:rsid w:val="00061258"/>
    <w:rsid w:val="00061329"/>
    <w:rsid w:val="00061D57"/>
    <w:rsid w:val="000636BA"/>
    <w:rsid w:val="00063D09"/>
    <w:rsid w:val="0006575C"/>
    <w:rsid w:val="00065F01"/>
    <w:rsid w:val="00066281"/>
    <w:rsid w:val="0006719E"/>
    <w:rsid w:val="000671A6"/>
    <w:rsid w:val="000708F3"/>
    <w:rsid w:val="00071408"/>
    <w:rsid w:val="0007267E"/>
    <w:rsid w:val="00072CC1"/>
    <w:rsid w:val="00072D32"/>
    <w:rsid w:val="0007395A"/>
    <w:rsid w:val="00073F9E"/>
    <w:rsid w:val="000746A7"/>
    <w:rsid w:val="000746FA"/>
    <w:rsid w:val="00074C1B"/>
    <w:rsid w:val="000754D0"/>
    <w:rsid w:val="00075803"/>
    <w:rsid w:val="00076FEA"/>
    <w:rsid w:val="000775CB"/>
    <w:rsid w:val="00083912"/>
    <w:rsid w:val="0008406D"/>
    <w:rsid w:val="00084356"/>
    <w:rsid w:val="000846C0"/>
    <w:rsid w:val="00085A1D"/>
    <w:rsid w:val="00085BC8"/>
    <w:rsid w:val="00085E33"/>
    <w:rsid w:val="000867D0"/>
    <w:rsid w:val="000871E6"/>
    <w:rsid w:val="000874FB"/>
    <w:rsid w:val="00090CD2"/>
    <w:rsid w:val="00091149"/>
    <w:rsid w:val="000914F2"/>
    <w:rsid w:val="00091FD3"/>
    <w:rsid w:val="00092272"/>
    <w:rsid w:val="00092414"/>
    <w:rsid w:val="00092995"/>
    <w:rsid w:val="00093243"/>
    <w:rsid w:val="0009412D"/>
    <w:rsid w:val="0009431C"/>
    <w:rsid w:val="00094B58"/>
    <w:rsid w:val="0009731A"/>
    <w:rsid w:val="000975B8"/>
    <w:rsid w:val="00097B5C"/>
    <w:rsid w:val="000A04AE"/>
    <w:rsid w:val="000A1089"/>
    <w:rsid w:val="000A1B4C"/>
    <w:rsid w:val="000A1FA7"/>
    <w:rsid w:val="000A21F2"/>
    <w:rsid w:val="000A22C8"/>
    <w:rsid w:val="000A2643"/>
    <w:rsid w:val="000A2741"/>
    <w:rsid w:val="000A2784"/>
    <w:rsid w:val="000A2B75"/>
    <w:rsid w:val="000A375C"/>
    <w:rsid w:val="000A38D0"/>
    <w:rsid w:val="000A3EA3"/>
    <w:rsid w:val="000A519D"/>
    <w:rsid w:val="000A5E4B"/>
    <w:rsid w:val="000A6A70"/>
    <w:rsid w:val="000A6C77"/>
    <w:rsid w:val="000A78AB"/>
    <w:rsid w:val="000A7BF3"/>
    <w:rsid w:val="000A7FBC"/>
    <w:rsid w:val="000B0598"/>
    <w:rsid w:val="000B1A3C"/>
    <w:rsid w:val="000B1D71"/>
    <w:rsid w:val="000B34C2"/>
    <w:rsid w:val="000B408F"/>
    <w:rsid w:val="000B4170"/>
    <w:rsid w:val="000B4F61"/>
    <w:rsid w:val="000B50E7"/>
    <w:rsid w:val="000B7F93"/>
    <w:rsid w:val="000C0064"/>
    <w:rsid w:val="000C0447"/>
    <w:rsid w:val="000C0522"/>
    <w:rsid w:val="000C1C3F"/>
    <w:rsid w:val="000C1E9B"/>
    <w:rsid w:val="000C234F"/>
    <w:rsid w:val="000C316D"/>
    <w:rsid w:val="000C3404"/>
    <w:rsid w:val="000C3F83"/>
    <w:rsid w:val="000C5012"/>
    <w:rsid w:val="000C6742"/>
    <w:rsid w:val="000D0376"/>
    <w:rsid w:val="000D0696"/>
    <w:rsid w:val="000D171E"/>
    <w:rsid w:val="000D34B1"/>
    <w:rsid w:val="000D3952"/>
    <w:rsid w:val="000D3DA3"/>
    <w:rsid w:val="000D42E9"/>
    <w:rsid w:val="000D579F"/>
    <w:rsid w:val="000D688A"/>
    <w:rsid w:val="000D6E1A"/>
    <w:rsid w:val="000D70AD"/>
    <w:rsid w:val="000D787A"/>
    <w:rsid w:val="000E0088"/>
    <w:rsid w:val="000E00CB"/>
    <w:rsid w:val="000E0361"/>
    <w:rsid w:val="000E05E7"/>
    <w:rsid w:val="000E06C2"/>
    <w:rsid w:val="000E0F57"/>
    <w:rsid w:val="000E0F7A"/>
    <w:rsid w:val="000E1135"/>
    <w:rsid w:val="000E19FC"/>
    <w:rsid w:val="000E2064"/>
    <w:rsid w:val="000E3D82"/>
    <w:rsid w:val="000E5555"/>
    <w:rsid w:val="000E5D4E"/>
    <w:rsid w:val="000E6572"/>
    <w:rsid w:val="000E6885"/>
    <w:rsid w:val="000E6B01"/>
    <w:rsid w:val="000E758A"/>
    <w:rsid w:val="000E7688"/>
    <w:rsid w:val="000F0172"/>
    <w:rsid w:val="000F052A"/>
    <w:rsid w:val="000F1584"/>
    <w:rsid w:val="000F1A6A"/>
    <w:rsid w:val="000F2048"/>
    <w:rsid w:val="000F3D61"/>
    <w:rsid w:val="000F486F"/>
    <w:rsid w:val="000F5087"/>
    <w:rsid w:val="000F53B1"/>
    <w:rsid w:val="000F5A19"/>
    <w:rsid w:val="000F5E0B"/>
    <w:rsid w:val="000F6139"/>
    <w:rsid w:val="000F6476"/>
    <w:rsid w:val="000F686F"/>
    <w:rsid w:val="000F6C4D"/>
    <w:rsid w:val="000F6F6F"/>
    <w:rsid w:val="000F731E"/>
    <w:rsid w:val="000F7EB8"/>
    <w:rsid w:val="00100ABB"/>
    <w:rsid w:val="00101A46"/>
    <w:rsid w:val="00101C2E"/>
    <w:rsid w:val="00101D97"/>
    <w:rsid w:val="0010554C"/>
    <w:rsid w:val="00105934"/>
    <w:rsid w:val="00105A81"/>
    <w:rsid w:val="00107581"/>
    <w:rsid w:val="001076AA"/>
    <w:rsid w:val="001078E4"/>
    <w:rsid w:val="001079F8"/>
    <w:rsid w:val="00107AC0"/>
    <w:rsid w:val="00110C03"/>
    <w:rsid w:val="00110EF1"/>
    <w:rsid w:val="0011161B"/>
    <w:rsid w:val="00111D0E"/>
    <w:rsid w:val="00111DD3"/>
    <w:rsid w:val="00113790"/>
    <w:rsid w:val="00114317"/>
    <w:rsid w:val="00114771"/>
    <w:rsid w:val="0011503A"/>
    <w:rsid w:val="001163F5"/>
    <w:rsid w:val="001172C6"/>
    <w:rsid w:val="00117B8C"/>
    <w:rsid w:val="00117FEB"/>
    <w:rsid w:val="00120789"/>
    <w:rsid w:val="0012114F"/>
    <w:rsid w:val="001218C2"/>
    <w:rsid w:val="001220AE"/>
    <w:rsid w:val="00123E54"/>
    <w:rsid w:val="00123F22"/>
    <w:rsid w:val="00124E8B"/>
    <w:rsid w:val="00125BE1"/>
    <w:rsid w:val="00126041"/>
    <w:rsid w:val="00126096"/>
    <w:rsid w:val="00126AE2"/>
    <w:rsid w:val="00127772"/>
    <w:rsid w:val="00127BB7"/>
    <w:rsid w:val="00130787"/>
    <w:rsid w:val="00130A94"/>
    <w:rsid w:val="00131CC2"/>
    <w:rsid w:val="00131D32"/>
    <w:rsid w:val="00132105"/>
    <w:rsid w:val="00132442"/>
    <w:rsid w:val="001326A0"/>
    <w:rsid w:val="00132A72"/>
    <w:rsid w:val="00132A86"/>
    <w:rsid w:val="00132F03"/>
    <w:rsid w:val="00133587"/>
    <w:rsid w:val="001349B1"/>
    <w:rsid w:val="00134BF2"/>
    <w:rsid w:val="00134FAD"/>
    <w:rsid w:val="001352F1"/>
    <w:rsid w:val="00135458"/>
    <w:rsid w:val="00135611"/>
    <w:rsid w:val="00135EE5"/>
    <w:rsid w:val="00136125"/>
    <w:rsid w:val="00136821"/>
    <w:rsid w:val="00136A21"/>
    <w:rsid w:val="00136A7A"/>
    <w:rsid w:val="00136C20"/>
    <w:rsid w:val="0013727F"/>
    <w:rsid w:val="001404CC"/>
    <w:rsid w:val="00140701"/>
    <w:rsid w:val="00141D69"/>
    <w:rsid w:val="00142070"/>
    <w:rsid w:val="001429A4"/>
    <w:rsid w:val="00142C8D"/>
    <w:rsid w:val="00143F7A"/>
    <w:rsid w:val="001448DD"/>
    <w:rsid w:val="00144C60"/>
    <w:rsid w:val="00145761"/>
    <w:rsid w:val="001457A9"/>
    <w:rsid w:val="00146126"/>
    <w:rsid w:val="0014648B"/>
    <w:rsid w:val="00146665"/>
    <w:rsid w:val="00146699"/>
    <w:rsid w:val="00146EF8"/>
    <w:rsid w:val="0014701B"/>
    <w:rsid w:val="0014723B"/>
    <w:rsid w:val="001473FF"/>
    <w:rsid w:val="00147A71"/>
    <w:rsid w:val="00151CAF"/>
    <w:rsid w:val="00152754"/>
    <w:rsid w:val="00153573"/>
    <w:rsid w:val="00153660"/>
    <w:rsid w:val="00154BD0"/>
    <w:rsid w:val="00155940"/>
    <w:rsid w:val="00155C85"/>
    <w:rsid w:val="001560D5"/>
    <w:rsid w:val="00156422"/>
    <w:rsid w:val="001565D8"/>
    <w:rsid w:val="00156B16"/>
    <w:rsid w:val="00156BEA"/>
    <w:rsid w:val="001573B9"/>
    <w:rsid w:val="00157F13"/>
    <w:rsid w:val="00161245"/>
    <w:rsid w:val="0016176E"/>
    <w:rsid w:val="0016353C"/>
    <w:rsid w:val="00163DD0"/>
    <w:rsid w:val="00164090"/>
    <w:rsid w:val="0016439D"/>
    <w:rsid w:val="00164599"/>
    <w:rsid w:val="0016480D"/>
    <w:rsid w:val="00164DBC"/>
    <w:rsid w:val="00164E85"/>
    <w:rsid w:val="00165174"/>
    <w:rsid w:val="001652BA"/>
    <w:rsid w:val="0016532C"/>
    <w:rsid w:val="0016685A"/>
    <w:rsid w:val="001668E2"/>
    <w:rsid w:val="00170A82"/>
    <w:rsid w:val="00170D9C"/>
    <w:rsid w:val="001716ED"/>
    <w:rsid w:val="00172CE3"/>
    <w:rsid w:val="00173F09"/>
    <w:rsid w:val="00174396"/>
    <w:rsid w:val="00174426"/>
    <w:rsid w:val="00174522"/>
    <w:rsid w:val="001751FC"/>
    <w:rsid w:val="00175ABC"/>
    <w:rsid w:val="00175BBA"/>
    <w:rsid w:val="00176927"/>
    <w:rsid w:val="0017728B"/>
    <w:rsid w:val="00177A92"/>
    <w:rsid w:val="001803C1"/>
    <w:rsid w:val="00182155"/>
    <w:rsid w:val="00182E5E"/>
    <w:rsid w:val="001830A7"/>
    <w:rsid w:val="0018371D"/>
    <w:rsid w:val="00183BCD"/>
    <w:rsid w:val="001849D8"/>
    <w:rsid w:val="00184ECA"/>
    <w:rsid w:val="0018514D"/>
    <w:rsid w:val="0018519D"/>
    <w:rsid w:val="00185260"/>
    <w:rsid w:val="00185AFF"/>
    <w:rsid w:val="00185B0F"/>
    <w:rsid w:val="00185B4A"/>
    <w:rsid w:val="00185BDA"/>
    <w:rsid w:val="001861F3"/>
    <w:rsid w:val="001878D5"/>
    <w:rsid w:val="0018791E"/>
    <w:rsid w:val="001903D8"/>
    <w:rsid w:val="00190867"/>
    <w:rsid w:val="00190A7B"/>
    <w:rsid w:val="00190E51"/>
    <w:rsid w:val="00191491"/>
    <w:rsid w:val="00192681"/>
    <w:rsid w:val="00192B7B"/>
    <w:rsid w:val="00193350"/>
    <w:rsid w:val="001938BE"/>
    <w:rsid w:val="00195289"/>
    <w:rsid w:val="001958A1"/>
    <w:rsid w:val="00196E6B"/>
    <w:rsid w:val="001971BD"/>
    <w:rsid w:val="001976BF"/>
    <w:rsid w:val="001977F9"/>
    <w:rsid w:val="001A0BA7"/>
    <w:rsid w:val="001A1C0E"/>
    <w:rsid w:val="001A24C2"/>
    <w:rsid w:val="001A270E"/>
    <w:rsid w:val="001A2A3D"/>
    <w:rsid w:val="001A2C72"/>
    <w:rsid w:val="001A3B5B"/>
    <w:rsid w:val="001A3D16"/>
    <w:rsid w:val="001A3E8F"/>
    <w:rsid w:val="001A4E1A"/>
    <w:rsid w:val="001A5004"/>
    <w:rsid w:val="001A50D1"/>
    <w:rsid w:val="001A5FEA"/>
    <w:rsid w:val="001A63F3"/>
    <w:rsid w:val="001A6CAE"/>
    <w:rsid w:val="001A7271"/>
    <w:rsid w:val="001A746E"/>
    <w:rsid w:val="001A78CD"/>
    <w:rsid w:val="001B00C6"/>
    <w:rsid w:val="001B0C27"/>
    <w:rsid w:val="001B1FF8"/>
    <w:rsid w:val="001B2045"/>
    <w:rsid w:val="001B2BF0"/>
    <w:rsid w:val="001B3FD0"/>
    <w:rsid w:val="001B4BB2"/>
    <w:rsid w:val="001B520D"/>
    <w:rsid w:val="001B52F8"/>
    <w:rsid w:val="001B66D1"/>
    <w:rsid w:val="001B690F"/>
    <w:rsid w:val="001B79F0"/>
    <w:rsid w:val="001B7A89"/>
    <w:rsid w:val="001C0063"/>
    <w:rsid w:val="001C0380"/>
    <w:rsid w:val="001C0CB2"/>
    <w:rsid w:val="001C10C5"/>
    <w:rsid w:val="001C17BF"/>
    <w:rsid w:val="001C22BD"/>
    <w:rsid w:val="001C2775"/>
    <w:rsid w:val="001C3498"/>
    <w:rsid w:val="001C3BA2"/>
    <w:rsid w:val="001C3D2E"/>
    <w:rsid w:val="001C3EDE"/>
    <w:rsid w:val="001C4A21"/>
    <w:rsid w:val="001C4E2E"/>
    <w:rsid w:val="001C5111"/>
    <w:rsid w:val="001C60FE"/>
    <w:rsid w:val="001C7263"/>
    <w:rsid w:val="001C736B"/>
    <w:rsid w:val="001C7AAA"/>
    <w:rsid w:val="001C7D3D"/>
    <w:rsid w:val="001C7E7D"/>
    <w:rsid w:val="001D0649"/>
    <w:rsid w:val="001D1480"/>
    <w:rsid w:val="001D1637"/>
    <w:rsid w:val="001D1C4E"/>
    <w:rsid w:val="001D1CBE"/>
    <w:rsid w:val="001D220B"/>
    <w:rsid w:val="001D2819"/>
    <w:rsid w:val="001D294F"/>
    <w:rsid w:val="001D2D43"/>
    <w:rsid w:val="001D2E72"/>
    <w:rsid w:val="001D2EFC"/>
    <w:rsid w:val="001D4487"/>
    <w:rsid w:val="001D4770"/>
    <w:rsid w:val="001D4A65"/>
    <w:rsid w:val="001D5699"/>
    <w:rsid w:val="001D5D48"/>
    <w:rsid w:val="001D7D91"/>
    <w:rsid w:val="001E0F7C"/>
    <w:rsid w:val="001E1097"/>
    <w:rsid w:val="001E122D"/>
    <w:rsid w:val="001E1C46"/>
    <w:rsid w:val="001E37B7"/>
    <w:rsid w:val="001E46AD"/>
    <w:rsid w:val="001E56D5"/>
    <w:rsid w:val="001E586D"/>
    <w:rsid w:val="001E5983"/>
    <w:rsid w:val="001E5CB8"/>
    <w:rsid w:val="001E5EDF"/>
    <w:rsid w:val="001E69EE"/>
    <w:rsid w:val="001E7293"/>
    <w:rsid w:val="001E73C5"/>
    <w:rsid w:val="001E73FF"/>
    <w:rsid w:val="001E7445"/>
    <w:rsid w:val="001E7A4D"/>
    <w:rsid w:val="001E7C16"/>
    <w:rsid w:val="001F07E6"/>
    <w:rsid w:val="001F0BC0"/>
    <w:rsid w:val="001F2684"/>
    <w:rsid w:val="001F2CE2"/>
    <w:rsid w:val="001F3253"/>
    <w:rsid w:val="001F3D37"/>
    <w:rsid w:val="001F3FC4"/>
    <w:rsid w:val="001F4203"/>
    <w:rsid w:val="001F45F1"/>
    <w:rsid w:val="001F4CE0"/>
    <w:rsid w:val="001F5AE9"/>
    <w:rsid w:val="001F5B50"/>
    <w:rsid w:val="001F695C"/>
    <w:rsid w:val="001F69AC"/>
    <w:rsid w:val="001F6F1D"/>
    <w:rsid w:val="001F7381"/>
    <w:rsid w:val="001F75A8"/>
    <w:rsid w:val="001F77E7"/>
    <w:rsid w:val="001F78D0"/>
    <w:rsid w:val="001F7DD4"/>
    <w:rsid w:val="002008AF"/>
    <w:rsid w:val="0020094F"/>
    <w:rsid w:val="00200B63"/>
    <w:rsid w:val="002012FB"/>
    <w:rsid w:val="002018F1"/>
    <w:rsid w:val="002021CA"/>
    <w:rsid w:val="002022E4"/>
    <w:rsid w:val="00202B15"/>
    <w:rsid w:val="00202BDE"/>
    <w:rsid w:val="00202D53"/>
    <w:rsid w:val="00203354"/>
    <w:rsid w:val="00203916"/>
    <w:rsid w:val="00203D99"/>
    <w:rsid w:val="00203F99"/>
    <w:rsid w:val="002055AC"/>
    <w:rsid w:val="002063E2"/>
    <w:rsid w:val="00206B0B"/>
    <w:rsid w:val="00206D97"/>
    <w:rsid w:val="00206F5C"/>
    <w:rsid w:val="00207C96"/>
    <w:rsid w:val="0021058F"/>
    <w:rsid w:val="00211204"/>
    <w:rsid w:val="002118C8"/>
    <w:rsid w:val="00211F20"/>
    <w:rsid w:val="00212534"/>
    <w:rsid w:val="0021373D"/>
    <w:rsid w:val="00214A04"/>
    <w:rsid w:val="00214DE0"/>
    <w:rsid w:val="0021589E"/>
    <w:rsid w:val="002162C4"/>
    <w:rsid w:val="00220589"/>
    <w:rsid w:val="00220FCF"/>
    <w:rsid w:val="002212BA"/>
    <w:rsid w:val="002213B4"/>
    <w:rsid w:val="0022350E"/>
    <w:rsid w:val="00223CD7"/>
    <w:rsid w:val="00223E18"/>
    <w:rsid w:val="0022494C"/>
    <w:rsid w:val="00224FE0"/>
    <w:rsid w:val="00226153"/>
    <w:rsid w:val="0022628F"/>
    <w:rsid w:val="002267FC"/>
    <w:rsid w:val="00227C63"/>
    <w:rsid w:val="00231500"/>
    <w:rsid w:val="00232BBF"/>
    <w:rsid w:val="00232BD8"/>
    <w:rsid w:val="002335EF"/>
    <w:rsid w:val="00234CCE"/>
    <w:rsid w:val="002351B5"/>
    <w:rsid w:val="0023545B"/>
    <w:rsid w:val="00235E90"/>
    <w:rsid w:val="00237078"/>
    <w:rsid w:val="0023784F"/>
    <w:rsid w:val="00240F76"/>
    <w:rsid w:val="0024132B"/>
    <w:rsid w:val="0024190F"/>
    <w:rsid w:val="00242AB4"/>
    <w:rsid w:val="002431A0"/>
    <w:rsid w:val="00243912"/>
    <w:rsid w:val="00243C0B"/>
    <w:rsid w:val="002441C4"/>
    <w:rsid w:val="00244E90"/>
    <w:rsid w:val="00244F07"/>
    <w:rsid w:val="00245586"/>
    <w:rsid w:val="00245A79"/>
    <w:rsid w:val="002460AB"/>
    <w:rsid w:val="00247B4B"/>
    <w:rsid w:val="00247F8F"/>
    <w:rsid w:val="002503E1"/>
    <w:rsid w:val="00250D43"/>
    <w:rsid w:val="00251976"/>
    <w:rsid w:val="00252B51"/>
    <w:rsid w:val="00253653"/>
    <w:rsid w:val="00253B10"/>
    <w:rsid w:val="00255269"/>
    <w:rsid w:val="00255A66"/>
    <w:rsid w:val="002566AB"/>
    <w:rsid w:val="002575A4"/>
    <w:rsid w:val="002577DE"/>
    <w:rsid w:val="00257D13"/>
    <w:rsid w:val="002602EF"/>
    <w:rsid w:val="0026082A"/>
    <w:rsid w:val="00261076"/>
    <w:rsid w:val="00261FBA"/>
    <w:rsid w:val="002626DF"/>
    <w:rsid w:val="00263028"/>
    <w:rsid w:val="00263430"/>
    <w:rsid w:val="00263BBE"/>
    <w:rsid w:val="00264FB8"/>
    <w:rsid w:val="00266B56"/>
    <w:rsid w:val="00267084"/>
    <w:rsid w:val="00267209"/>
    <w:rsid w:val="00267E27"/>
    <w:rsid w:val="00270412"/>
    <w:rsid w:val="002704E9"/>
    <w:rsid w:val="00270C6A"/>
    <w:rsid w:val="00270D49"/>
    <w:rsid w:val="002734EB"/>
    <w:rsid w:val="002744FC"/>
    <w:rsid w:val="00274934"/>
    <w:rsid w:val="00275E09"/>
    <w:rsid w:val="00276E70"/>
    <w:rsid w:val="00277077"/>
    <w:rsid w:val="00277361"/>
    <w:rsid w:val="0027774F"/>
    <w:rsid w:val="00277B59"/>
    <w:rsid w:val="0028051C"/>
    <w:rsid w:val="00280C48"/>
    <w:rsid w:val="00281A57"/>
    <w:rsid w:val="0028251F"/>
    <w:rsid w:val="00282CE9"/>
    <w:rsid w:val="00282E08"/>
    <w:rsid w:val="00283098"/>
    <w:rsid w:val="002831C8"/>
    <w:rsid w:val="002832E1"/>
    <w:rsid w:val="002834A5"/>
    <w:rsid w:val="00284219"/>
    <w:rsid w:val="002850B1"/>
    <w:rsid w:val="00285815"/>
    <w:rsid w:val="00285F33"/>
    <w:rsid w:val="00287C09"/>
    <w:rsid w:val="00287E01"/>
    <w:rsid w:val="00287F83"/>
    <w:rsid w:val="00291286"/>
    <w:rsid w:val="002915A9"/>
    <w:rsid w:val="002924CC"/>
    <w:rsid w:val="00292A58"/>
    <w:rsid w:val="00292AAB"/>
    <w:rsid w:val="00293042"/>
    <w:rsid w:val="00293931"/>
    <w:rsid w:val="00293994"/>
    <w:rsid w:val="00293AAE"/>
    <w:rsid w:val="0029592C"/>
    <w:rsid w:val="0029652A"/>
    <w:rsid w:val="002966DB"/>
    <w:rsid w:val="00296EFB"/>
    <w:rsid w:val="00297329"/>
    <w:rsid w:val="002A00C9"/>
    <w:rsid w:val="002A02BA"/>
    <w:rsid w:val="002A0C7D"/>
    <w:rsid w:val="002A127C"/>
    <w:rsid w:val="002A2C04"/>
    <w:rsid w:val="002A39A1"/>
    <w:rsid w:val="002A3D6D"/>
    <w:rsid w:val="002A3D9B"/>
    <w:rsid w:val="002A3FF4"/>
    <w:rsid w:val="002A4815"/>
    <w:rsid w:val="002A4F27"/>
    <w:rsid w:val="002A60BA"/>
    <w:rsid w:val="002A617F"/>
    <w:rsid w:val="002A6FD8"/>
    <w:rsid w:val="002A7FD3"/>
    <w:rsid w:val="002B0895"/>
    <w:rsid w:val="002B11B0"/>
    <w:rsid w:val="002B201E"/>
    <w:rsid w:val="002B2693"/>
    <w:rsid w:val="002B26AA"/>
    <w:rsid w:val="002B2972"/>
    <w:rsid w:val="002B3C59"/>
    <w:rsid w:val="002B4D1F"/>
    <w:rsid w:val="002B4EF2"/>
    <w:rsid w:val="002B535E"/>
    <w:rsid w:val="002B6835"/>
    <w:rsid w:val="002B6A17"/>
    <w:rsid w:val="002B6B89"/>
    <w:rsid w:val="002B72C1"/>
    <w:rsid w:val="002C03E6"/>
    <w:rsid w:val="002C0D03"/>
    <w:rsid w:val="002C1EB3"/>
    <w:rsid w:val="002C20CA"/>
    <w:rsid w:val="002C2156"/>
    <w:rsid w:val="002C2AB7"/>
    <w:rsid w:val="002C3015"/>
    <w:rsid w:val="002C3307"/>
    <w:rsid w:val="002C399F"/>
    <w:rsid w:val="002C3F9D"/>
    <w:rsid w:val="002C3FB6"/>
    <w:rsid w:val="002C41A5"/>
    <w:rsid w:val="002C45AB"/>
    <w:rsid w:val="002C546A"/>
    <w:rsid w:val="002C5B81"/>
    <w:rsid w:val="002C62E6"/>
    <w:rsid w:val="002C7177"/>
    <w:rsid w:val="002C7A85"/>
    <w:rsid w:val="002C7A95"/>
    <w:rsid w:val="002C7AE9"/>
    <w:rsid w:val="002D00C9"/>
    <w:rsid w:val="002D0799"/>
    <w:rsid w:val="002D1205"/>
    <w:rsid w:val="002D18BB"/>
    <w:rsid w:val="002D219A"/>
    <w:rsid w:val="002D21B4"/>
    <w:rsid w:val="002D39F5"/>
    <w:rsid w:val="002D3D91"/>
    <w:rsid w:val="002D5511"/>
    <w:rsid w:val="002D6117"/>
    <w:rsid w:val="002D6A72"/>
    <w:rsid w:val="002D6D37"/>
    <w:rsid w:val="002D753E"/>
    <w:rsid w:val="002D7B22"/>
    <w:rsid w:val="002D7C4F"/>
    <w:rsid w:val="002E0012"/>
    <w:rsid w:val="002E02AB"/>
    <w:rsid w:val="002E0892"/>
    <w:rsid w:val="002E1668"/>
    <w:rsid w:val="002E1C47"/>
    <w:rsid w:val="002E20DB"/>
    <w:rsid w:val="002E28D1"/>
    <w:rsid w:val="002E30F0"/>
    <w:rsid w:val="002E384D"/>
    <w:rsid w:val="002E3D1F"/>
    <w:rsid w:val="002E3F9C"/>
    <w:rsid w:val="002E477D"/>
    <w:rsid w:val="002E5B92"/>
    <w:rsid w:val="002E771D"/>
    <w:rsid w:val="002E79B4"/>
    <w:rsid w:val="002E7DAB"/>
    <w:rsid w:val="002F05A3"/>
    <w:rsid w:val="002F1CA6"/>
    <w:rsid w:val="002F2054"/>
    <w:rsid w:val="002F2841"/>
    <w:rsid w:val="002F4411"/>
    <w:rsid w:val="002F487D"/>
    <w:rsid w:val="002F4A13"/>
    <w:rsid w:val="002F5E38"/>
    <w:rsid w:val="002F68A5"/>
    <w:rsid w:val="002F6DAC"/>
    <w:rsid w:val="00300500"/>
    <w:rsid w:val="003005B4"/>
    <w:rsid w:val="003007E5"/>
    <w:rsid w:val="00300895"/>
    <w:rsid w:val="003009B1"/>
    <w:rsid w:val="00300D30"/>
    <w:rsid w:val="003012DE"/>
    <w:rsid w:val="00301976"/>
    <w:rsid w:val="00302116"/>
    <w:rsid w:val="00303012"/>
    <w:rsid w:val="00303080"/>
    <w:rsid w:val="0030374D"/>
    <w:rsid w:val="00303CB9"/>
    <w:rsid w:val="00303DA4"/>
    <w:rsid w:val="0030410D"/>
    <w:rsid w:val="00305244"/>
    <w:rsid w:val="00305302"/>
    <w:rsid w:val="00305AA4"/>
    <w:rsid w:val="00305F7F"/>
    <w:rsid w:val="00306036"/>
    <w:rsid w:val="0030654B"/>
    <w:rsid w:val="00307DD0"/>
    <w:rsid w:val="00307E25"/>
    <w:rsid w:val="003104CA"/>
    <w:rsid w:val="00312B9B"/>
    <w:rsid w:val="00314947"/>
    <w:rsid w:val="00314E15"/>
    <w:rsid w:val="00314F65"/>
    <w:rsid w:val="00314FD6"/>
    <w:rsid w:val="003151D4"/>
    <w:rsid w:val="00316724"/>
    <w:rsid w:val="00316BC4"/>
    <w:rsid w:val="003170BD"/>
    <w:rsid w:val="00317A11"/>
    <w:rsid w:val="00317D5F"/>
    <w:rsid w:val="00320CD8"/>
    <w:rsid w:val="003222D4"/>
    <w:rsid w:val="00322640"/>
    <w:rsid w:val="003229A4"/>
    <w:rsid w:val="00322D85"/>
    <w:rsid w:val="003261C4"/>
    <w:rsid w:val="00327684"/>
    <w:rsid w:val="00327FCA"/>
    <w:rsid w:val="0033086B"/>
    <w:rsid w:val="00330B17"/>
    <w:rsid w:val="00330DF2"/>
    <w:rsid w:val="003315F9"/>
    <w:rsid w:val="003318DA"/>
    <w:rsid w:val="00331F82"/>
    <w:rsid w:val="0033228C"/>
    <w:rsid w:val="00332CEF"/>
    <w:rsid w:val="00333A3A"/>
    <w:rsid w:val="0033422A"/>
    <w:rsid w:val="00335400"/>
    <w:rsid w:val="00336165"/>
    <w:rsid w:val="003366EA"/>
    <w:rsid w:val="0034095F"/>
    <w:rsid w:val="003411D6"/>
    <w:rsid w:val="003425A0"/>
    <w:rsid w:val="00342A26"/>
    <w:rsid w:val="00342A9E"/>
    <w:rsid w:val="00342CC0"/>
    <w:rsid w:val="00344EBF"/>
    <w:rsid w:val="003452E0"/>
    <w:rsid w:val="00345397"/>
    <w:rsid w:val="0034660A"/>
    <w:rsid w:val="003467AA"/>
    <w:rsid w:val="00346A1F"/>
    <w:rsid w:val="00346CE8"/>
    <w:rsid w:val="003501E0"/>
    <w:rsid w:val="00350412"/>
    <w:rsid w:val="00350715"/>
    <w:rsid w:val="00350833"/>
    <w:rsid w:val="0035191E"/>
    <w:rsid w:val="003525A5"/>
    <w:rsid w:val="00352741"/>
    <w:rsid w:val="003527C1"/>
    <w:rsid w:val="00352EB5"/>
    <w:rsid w:val="00353224"/>
    <w:rsid w:val="00353CF7"/>
    <w:rsid w:val="003541C6"/>
    <w:rsid w:val="00355608"/>
    <w:rsid w:val="003559D6"/>
    <w:rsid w:val="0035600F"/>
    <w:rsid w:val="00357A68"/>
    <w:rsid w:val="00357F15"/>
    <w:rsid w:val="00360968"/>
    <w:rsid w:val="00360E09"/>
    <w:rsid w:val="00361062"/>
    <w:rsid w:val="00361710"/>
    <w:rsid w:val="00362131"/>
    <w:rsid w:val="00362499"/>
    <w:rsid w:val="0036485A"/>
    <w:rsid w:val="00365FF3"/>
    <w:rsid w:val="00366AE5"/>
    <w:rsid w:val="00366D30"/>
    <w:rsid w:val="00367075"/>
    <w:rsid w:val="00367211"/>
    <w:rsid w:val="003702FA"/>
    <w:rsid w:val="00370827"/>
    <w:rsid w:val="00371140"/>
    <w:rsid w:val="003719CB"/>
    <w:rsid w:val="00372059"/>
    <w:rsid w:val="0037275C"/>
    <w:rsid w:val="00372F4F"/>
    <w:rsid w:val="00373A7F"/>
    <w:rsid w:val="00374BC0"/>
    <w:rsid w:val="00375348"/>
    <w:rsid w:val="0037547F"/>
    <w:rsid w:val="00375675"/>
    <w:rsid w:val="00375AC5"/>
    <w:rsid w:val="00375D2F"/>
    <w:rsid w:val="00375DA1"/>
    <w:rsid w:val="00375F6C"/>
    <w:rsid w:val="0037625B"/>
    <w:rsid w:val="003768FB"/>
    <w:rsid w:val="00376CB0"/>
    <w:rsid w:val="00376F2F"/>
    <w:rsid w:val="00377327"/>
    <w:rsid w:val="003802FB"/>
    <w:rsid w:val="003805F2"/>
    <w:rsid w:val="00380915"/>
    <w:rsid w:val="00381E8A"/>
    <w:rsid w:val="00382517"/>
    <w:rsid w:val="003825D1"/>
    <w:rsid w:val="00382B70"/>
    <w:rsid w:val="00383C54"/>
    <w:rsid w:val="00384766"/>
    <w:rsid w:val="00384CC3"/>
    <w:rsid w:val="00385302"/>
    <w:rsid w:val="00385975"/>
    <w:rsid w:val="00386C67"/>
    <w:rsid w:val="003874E9"/>
    <w:rsid w:val="00387BE6"/>
    <w:rsid w:val="00387E32"/>
    <w:rsid w:val="0039068B"/>
    <w:rsid w:val="003907D8"/>
    <w:rsid w:val="003910CC"/>
    <w:rsid w:val="0039114B"/>
    <w:rsid w:val="00391B33"/>
    <w:rsid w:val="00391EC5"/>
    <w:rsid w:val="003920EB"/>
    <w:rsid w:val="0039477A"/>
    <w:rsid w:val="00394AF4"/>
    <w:rsid w:val="00395557"/>
    <w:rsid w:val="0039573F"/>
    <w:rsid w:val="00395A5D"/>
    <w:rsid w:val="00395B7A"/>
    <w:rsid w:val="00396C99"/>
    <w:rsid w:val="00396EA4"/>
    <w:rsid w:val="003977B5"/>
    <w:rsid w:val="003A064A"/>
    <w:rsid w:val="003A16EC"/>
    <w:rsid w:val="003A1D04"/>
    <w:rsid w:val="003A24BB"/>
    <w:rsid w:val="003A26E0"/>
    <w:rsid w:val="003A375D"/>
    <w:rsid w:val="003A3EA0"/>
    <w:rsid w:val="003A5044"/>
    <w:rsid w:val="003A5245"/>
    <w:rsid w:val="003A5FDE"/>
    <w:rsid w:val="003A6557"/>
    <w:rsid w:val="003A7148"/>
    <w:rsid w:val="003A7F5B"/>
    <w:rsid w:val="003B0BE1"/>
    <w:rsid w:val="003B1B1A"/>
    <w:rsid w:val="003B3201"/>
    <w:rsid w:val="003B4098"/>
    <w:rsid w:val="003B5D40"/>
    <w:rsid w:val="003B5E65"/>
    <w:rsid w:val="003B754E"/>
    <w:rsid w:val="003B7733"/>
    <w:rsid w:val="003B77D8"/>
    <w:rsid w:val="003B7B65"/>
    <w:rsid w:val="003C1EFF"/>
    <w:rsid w:val="003C2D4C"/>
    <w:rsid w:val="003C2E8D"/>
    <w:rsid w:val="003C3475"/>
    <w:rsid w:val="003C3E50"/>
    <w:rsid w:val="003C459F"/>
    <w:rsid w:val="003C4F3E"/>
    <w:rsid w:val="003C5A02"/>
    <w:rsid w:val="003C5EBB"/>
    <w:rsid w:val="003C5F19"/>
    <w:rsid w:val="003C5F1C"/>
    <w:rsid w:val="003C65FB"/>
    <w:rsid w:val="003C6690"/>
    <w:rsid w:val="003C66DF"/>
    <w:rsid w:val="003C6818"/>
    <w:rsid w:val="003C6F7F"/>
    <w:rsid w:val="003C754A"/>
    <w:rsid w:val="003D0D6A"/>
    <w:rsid w:val="003D1A32"/>
    <w:rsid w:val="003D1C64"/>
    <w:rsid w:val="003D1DE3"/>
    <w:rsid w:val="003D2E24"/>
    <w:rsid w:val="003D35C4"/>
    <w:rsid w:val="003D4476"/>
    <w:rsid w:val="003D5172"/>
    <w:rsid w:val="003D59D4"/>
    <w:rsid w:val="003D60D0"/>
    <w:rsid w:val="003D682B"/>
    <w:rsid w:val="003D6BB2"/>
    <w:rsid w:val="003D6D58"/>
    <w:rsid w:val="003D710D"/>
    <w:rsid w:val="003D77A2"/>
    <w:rsid w:val="003E05E3"/>
    <w:rsid w:val="003E1A60"/>
    <w:rsid w:val="003E2338"/>
    <w:rsid w:val="003E339A"/>
    <w:rsid w:val="003E3A5D"/>
    <w:rsid w:val="003E457E"/>
    <w:rsid w:val="003E50DF"/>
    <w:rsid w:val="003E5C26"/>
    <w:rsid w:val="003E6649"/>
    <w:rsid w:val="003E6D86"/>
    <w:rsid w:val="003F0CE4"/>
    <w:rsid w:val="003F212C"/>
    <w:rsid w:val="003F288F"/>
    <w:rsid w:val="003F2A19"/>
    <w:rsid w:val="003F4B31"/>
    <w:rsid w:val="003F4E30"/>
    <w:rsid w:val="003F631B"/>
    <w:rsid w:val="003F7383"/>
    <w:rsid w:val="003F7CFF"/>
    <w:rsid w:val="004008F1"/>
    <w:rsid w:val="00400D51"/>
    <w:rsid w:val="004017D6"/>
    <w:rsid w:val="004017F0"/>
    <w:rsid w:val="00402235"/>
    <w:rsid w:val="004024B9"/>
    <w:rsid w:val="00402D04"/>
    <w:rsid w:val="00402EA4"/>
    <w:rsid w:val="004032EB"/>
    <w:rsid w:val="004049C9"/>
    <w:rsid w:val="00404CA8"/>
    <w:rsid w:val="00406B77"/>
    <w:rsid w:val="0040761A"/>
    <w:rsid w:val="00407A46"/>
    <w:rsid w:val="00407DEC"/>
    <w:rsid w:val="00410B13"/>
    <w:rsid w:val="00412166"/>
    <w:rsid w:val="00412A10"/>
    <w:rsid w:val="004132EE"/>
    <w:rsid w:val="00415D87"/>
    <w:rsid w:val="00415E23"/>
    <w:rsid w:val="00415EF9"/>
    <w:rsid w:val="00416F8B"/>
    <w:rsid w:val="00420634"/>
    <w:rsid w:val="00421497"/>
    <w:rsid w:val="00422582"/>
    <w:rsid w:val="00423B00"/>
    <w:rsid w:val="00423D0C"/>
    <w:rsid w:val="00424387"/>
    <w:rsid w:val="0042483C"/>
    <w:rsid w:val="00424E63"/>
    <w:rsid w:val="00424F3F"/>
    <w:rsid w:val="004250D3"/>
    <w:rsid w:val="004262AD"/>
    <w:rsid w:val="00427EED"/>
    <w:rsid w:val="004301EA"/>
    <w:rsid w:val="00430C4B"/>
    <w:rsid w:val="00430C7B"/>
    <w:rsid w:val="00430EA7"/>
    <w:rsid w:val="004310D4"/>
    <w:rsid w:val="004310DF"/>
    <w:rsid w:val="0043134D"/>
    <w:rsid w:val="004319C6"/>
    <w:rsid w:val="00431F12"/>
    <w:rsid w:val="004328B2"/>
    <w:rsid w:val="00432F69"/>
    <w:rsid w:val="004330F5"/>
    <w:rsid w:val="004337E6"/>
    <w:rsid w:val="00433B48"/>
    <w:rsid w:val="00434556"/>
    <w:rsid w:val="004349FD"/>
    <w:rsid w:val="00435217"/>
    <w:rsid w:val="0043550C"/>
    <w:rsid w:val="00435715"/>
    <w:rsid w:val="00435D34"/>
    <w:rsid w:val="00436879"/>
    <w:rsid w:val="00436DB3"/>
    <w:rsid w:val="004375CB"/>
    <w:rsid w:val="004378B1"/>
    <w:rsid w:val="004401C0"/>
    <w:rsid w:val="00440A29"/>
    <w:rsid w:val="00440DAE"/>
    <w:rsid w:val="00441A65"/>
    <w:rsid w:val="004426FC"/>
    <w:rsid w:val="00442F6B"/>
    <w:rsid w:val="00443ADB"/>
    <w:rsid w:val="00443C46"/>
    <w:rsid w:val="0044488D"/>
    <w:rsid w:val="00444CA4"/>
    <w:rsid w:val="00444F98"/>
    <w:rsid w:val="00445805"/>
    <w:rsid w:val="0044617F"/>
    <w:rsid w:val="00446E17"/>
    <w:rsid w:val="00447124"/>
    <w:rsid w:val="004471DD"/>
    <w:rsid w:val="004474A6"/>
    <w:rsid w:val="00447A8D"/>
    <w:rsid w:val="00447D93"/>
    <w:rsid w:val="0045115C"/>
    <w:rsid w:val="00451861"/>
    <w:rsid w:val="00452052"/>
    <w:rsid w:val="0045246F"/>
    <w:rsid w:val="004530C7"/>
    <w:rsid w:val="004537BA"/>
    <w:rsid w:val="00453DE5"/>
    <w:rsid w:val="00453EAE"/>
    <w:rsid w:val="004540AB"/>
    <w:rsid w:val="004542F6"/>
    <w:rsid w:val="004544C1"/>
    <w:rsid w:val="00455BD4"/>
    <w:rsid w:val="00455E50"/>
    <w:rsid w:val="004566DF"/>
    <w:rsid w:val="00456B4D"/>
    <w:rsid w:val="0045701D"/>
    <w:rsid w:val="00457640"/>
    <w:rsid w:val="00457C8B"/>
    <w:rsid w:val="00457D77"/>
    <w:rsid w:val="00460368"/>
    <w:rsid w:val="00460915"/>
    <w:rsid w:val="00461428"/>
    <w:rsid w:val="0046164F"/>
    <w:rsid w:val="00462B90"/>
    <w:rsid w:val="004636CF"/>
    <w:rsid w:val="004637CB"/>
    <w:rsid w:val="004641D3"/>
    <w:rsid w:val="00464EA7"/>
    <w:rsid w:val="0046596F"/>
    <w:rsid w:val="00466AFA"/>
    <w:rsid w:val="00466E75"/>
    <w:rsid w:val="0046731C"/>
    <w:rsid w:val="004673B1"/>
    <w:rsid w:val="004679B5"/>
    <w:rsid w:val="00470167"/>
    <w:rsid w:val="004704D1"/>
    <w:rsid w:val="00470AC9"/>
    <w:rsid w:val="00470B63"/>
    <w:rsid w:val="00470EC7"/>
    <w:rsid w:val="00470F53"/>
    <w:rsid w:val="00471F2C"/>
    <w:rsid w:val="004722B9"/>
    <w:rsid w:val="00472981"/>
    <w:rsid w:val="004734F6"/>
    <w:rsid w:val="00474207"/>
    <w:rsid w:val="00474A44"/>
    <w:rsid w:val="00476620"/>
    <w:rsid w:val="0048129E"/>
    <w:rsid w:val="00482191"/>
    <w:rsid w:val="00482913"/>
    <w:rsid w:val="00482A16"/>
    <w:rsid w:val="00482BD0"/>
    <w:rsid w:val="0048371C"/>
    <w:rsid w:val="004837B5"/>
    <w:rsid w:val="004847BC"/>
    <w:rsid w:val="00484D00"/>
    <w:rsid w:val="004858CF"/>
    <w:rsid w:val="00486474"/>
    <w:rsid w:val="004872B8"/>
    <w:rsid w:val="004877D4"/>
    <w:rsid w:val="004879D0"/>
    <w:rsid w:val="00487E92"/>
    <w:rsid w:val="004902AE"/>
    <w:rsid w:val="00490788"/>
    <w:rsid w:val="00490F54"/>
    <w:rsid w:val="0049174D"/>
    <w:rsid w:val="00491E53"/>
    <w:rsid w:val="004922AB"/>
    <w:rsid w:val="00492EB3"/>
    <w:rsid w:val="00492ED3"/>
    <w:rsid w:val="00492F6D"/>
    <w:rsid w:val="0049328D"/>
    <w:rsid w:val="0049338E"/>
    <w:rsid w:val="0049359C"/>
    <w:rsid w:val="004947DA"/>
    <w:rsid w:val="00494953"/>
    <w:rsid w:val="004955DB"/>
    <w:rsid w:val="00495766"/>
    <w:rsid w:val="0049606F"/>
    <w:rsid w:val="00496E28"/>
    <w:rsid w:val="00497C74"/>
    <w:rsid w:val="00497F29"/>
    <w:rsid w:val="004A0646"/>
    <w:rsid w:val="004A0EAE"/>
    <w:rsid w:val="004A1CBF"/>
    <w:rsid w:val="004A248C"/>
    <w:rsid w:val="004A2E54"/>
    <w:rsid w:val="004A367F"/>
    <w:rsid w:val="004A3FD6"/>
    <w:rsid w:val="004A4740"/>
    <w:rsid w:val="004A49B0"/>
    <w:rsid w:val="004A529C"/>
    <w:rsid w:val="004A65C4"/>
    <w:rsid w:val="004A69E7"/>
    <w:rsid w:val="004A70B5"/>
    <w:rsid w:val="004A77C1"/>
    <w:rsid w:val="004A7F8A"/>
    <w:rsid w:val="004B22B6"/>
    <w:rsid w:val="004B24A3"/>
    <w:rsid w:val="004B24A6"/>
    <w:rsid w:val="004B31A8"/>
    <w:rsid w:val="004B323D"/>
    <w:rsid w:val="004B446A"/>
    <w:rsid w:val="004B4B95"/>
    <w:rsid w:val="004B5110"/>
    <w:rsid w:val="004B5E93"/>
    <w:rsid w:val="004B648A"/>
    <w:rsid w:val="004B74AF"/>
    <w:rsid w:val="004B7587"/>
    <w:rsid w:val="004B789A"/>
    <w:rsid w:val="004C0121"/>
    <w:rsid w:val="004C0291"/>
    <w:rsid w:val="004C0A2E"/>
    <w:rsid w:val="004C0DFF"/>
    <w:rsid w:val="004C1090"/>
    <w:rsid w:val="004C22F9"/>
    <w:rsid w:val="004C27D0"/>
    <w:rsid w:val="004C29E9"/>
    <w:rsid w:val="004C44BB"/>
    <w:rsid w:val="004C4CE6"/>
    <w:rsid w:val="004C5280"/>
    <w:rsid w:val="004C56EE"/>
    <w:rsid w:val="004C6C08"/>
    <w:rsid w:val="004D0EFB"/>
    <w:rsid w:val="004D1DD5"/>
    <w:rsid w:val="004D303D"/>
    <w:rsid w:val="004D3737"/>
    <w:rsid w:val="004D4762"/>
    <w:rsid w:val="004D4986"/>
    <w:rsid w:val="004D4FF9"/>
    <w:rsid w:val="004D50CE"/>
    <w:rsid w:val="004D53FC"/>
    <w:rsid w:val="004D549E"/>
    <w:rsid w:val="004D6722"/>
    <w:rsid w:val="004D6842"/>
    <w:rsid w:val="004D6B3B"/>
    <w:rsid w:val="004D6DC5"/>
    <w:rsid w:val="004D6E04"/>
    <w:rsid w:val="004D7771"/>
    <w:rsid w:val="004E1024"/>
    <w:rsid w:val="004E106D"/>
    <w:rsid w:val="004E2A4B"/>
    <w:rsid w:val="004E2B5E"/>
    <w:rsid w:val="004E2D51"/>
    <w:rsid w:val="004E34D7"/>
    <w:rsid w:val="004E4113"/>
    <w:rsid w:val="004E4441"/>
    <w:rsid w:val="004E4C31"/>
    <w:rsid w:val="004E5572"/>
    <w:rsid w:val="004E57C9"/>
    <w:rsid w:val="004E5A6B"/>
    <w:rsid w:val="004E5DA4"/>
    <w:rsid w:val="004E6375"/>
    <w:rsid w:val="004E7956"/>
    <w:rsid w:val="004F222A"/>
    <w:rsid w:val="004F2327"/>
    <w:rsid w:val="004F2329"/>
    <w:rsid w:val="004F2A35"/>
    <w:rsid w:val="004F2ACD"/>
    <w:rsid w:val="004F2D64"/>
    <w:rsid w:val="004F342F"/>
    <w:rsid w:val="004F393C"/>
    <w:rsid w:val="004F3EED"/>
    <w:rsid w:val="004F5809"/>
    <w:rsid w:val="004F5F1A"/>
    <w:rsid w:val="004F71B3"/>
    <w:rsid w:val="00500604"/>
    <w:rsid w:val="005009A3"/>
    <w:rsid w:val="00500A82"/>
    <w:rsid w:val="005013CE"/>
    <w:rsid w:val="005014DB"/>
    <w:rsid w:val="005023D2"/>
    <w:rsid w:val="00502685"/>
    <w:rsid w:val="00502BC0"/>
    <w:rsid w:val="00502BE4"/>
    <w:rsid w:val="00502C96"/>
    <w:rsid w:val="0050457B"/>
    <w:rsid w:val="00504839"/>
    <w:rsid w:val="00505BA6"/>
    <w:rsid w:val="005079BA"/>
    <w:rsid w:val="00507FAB"/>
    <w:rsid w:val="00510D28"/>
    <w:rsid w:val="0051111C"/>
    <w:rsid w:val="005115AD"/>
    <w:rsid w:val="0051266E"/>
    <w:rsid w:val="005131D8"/>
    <w:rsid w:val="00513219"/>
    <w:rsid w:val="0051356B"/>
    <w:rsid w:val="00513879"/>
    <w:rsid w:val="005138A5"/>
    <w:rsid w:val="00513E98"/>
    <w:rsid w:val="00516F66"/>
    <w:rsid w:val="00517949"/>
    <w:rsid w:val="005204F5"/>
    <w:rsid w:val="00520E39"/>
    <w:rsid w:val="00522DCA"/>
    <w:rsid w:val="00522E06"/>
    <w:rsid w:val="00524883"/>
    <w:rsid w:val="005248C6"/>
    <w:rsid w:val="00524D9D"/>
    <w:rsid w:val="00525561"/>
    <w:rsid w:val="00525AAC"/>
    <w:rsid w:val="0052610A"/>
    <w:rsid w:val="00527214"/>
    <w:rsid w:val="00527928"/>
    <w:rsid w:val="00527B20"/>
    <w:rsid w:val="00527DCD"/>
    <w:rsid w:val="00530074"/>
    <w:rsid w:val="00530631"/>
    <w:rsid w:val="00530C5A"/>
    <w:rsid w:val="00530CF1"/>
    <w:rsid w:val="00530E3B"/>
    <w:rsid w:val="0053167E"/>
    <w:rsid w:val="005325DE"/>
    <w:rsid w:val="00532FAC"/>
    <w:rsid w:val="00533670"/>
    <w:rsid w:val="00533FAD"/>
    <w:rsid w:val="00535D56"/>
    <w:rsid w:val="00536266"/>
    <w:rsid w:val="00537076"/>
    <w:rsid w:val="00537371"/>
    <w:rsid w:val="005375A9"/>
    <w:rsid w:val="00537AB4"/>
    <w:rsid w:val="00537FC8"/>
    <w:rsid w:val="005406AB"/>
    <w:rsid w:val="00540B13"/>
    <w:rsid w:val="00541924"/>
    <w:rsid w:val="00541F3E"/>
    <w:rsid w:val="00542D09"/>
    <w:rsid w:val="00542D33"/>
    <w:rsid w:val="00542FF0"/>
    <w:rsid w:val="00543769"/>
    <w:rsid w:val="00544C77"/>
    <w:rsid w:val="00545097"/>
    <w:rsid w:val="005451A8"/>
    <w:rsid w:val="00545ACA"/>
    <w:rsid w:val="00545B9B"/>
    <w:rsid w:val="00545CC5"/>
    <w:rsid w:val="005462BC"/>
    <w:rsid w:val="005469F9"/>
    <w:rsid w:val="00547335"/>
    <w:rsid w:val="00547766"/>
    <w:rsid w:val="005477B4"/>
    <w:rsid w:val="005479C4"/>
    <w:rsid w:val="00547B85"/>
    <w:rsid w:val="005504A6"/>
    <w:rsid w:val="00550506"/>
    <w:rsid w:val="005508E1"/>
    <w:rsid w:val="00550927"/>
    <w:rsid w:val="00550F58"/>
    <w:rsid w:val="0055480D"/>
    <w:rsid w:val="00554BBC"/>
    <w:rsid w:val="0055544D"/>
    <w:rsid w:val="00555474"/>
    <w:rsid w:val="005559B9"/>
    <w:rsid w:val="00555A63"/>
    <w:rsid w:val="00555E72"/>
    <w:rsid w:val="00555F37"/>
    <w:rsid w:val="00556594"/>
    <w:rsid w:val="00560538"/>
    <w:rsid w:val="00562515"/>
    <w:rsid w:val="00562B76"/>
    <w:rsid w:val="00563E18"/>
    <w:rsid w:val="00565494"/>
    <w:rsid w:val="00565FF0"/>
    <w:rsid w:val="00566658"/>
    <w:rsid w:val="00566804"/>
    <w:rsid w:val="00566A49"/>
    <w:rsid w:val="00570CA6"/>
    <w:rsid w:val="00571223"/>
    <w:rsid w:val="00571CEA"/>
    <w:rsid w:val="00573D4D"/>
    <w:rsid w:val="00573E35"/>
    <w:rsid w:val="00574027"/>
    <w:rsid w:val="00574635"/>
    <w:rsid w:val="005747F3"/>
    <w:rsid w:val="00574817"/>
    <w:rsid w:val="00575412"/>
    <w:rsid w:val="00575C7D"/>
    <w:rsid w:val="00575FE5"/>
    <w:rsid w:val="00576B5F"/>
    <w:rsid w:val="005770B1"/>
    <w:rsid w:val="00577B33"/>
    <w:rsid w:val="005805DA"/>
    <w:rsid w:val="0058065B"/>
    <w:rsid w:val="005816E4"/>
    <w:rsid w:val="00582250"/>
    <w:rsid w:val="00582A69"/>
    <w:rsid w:val="00584735"/>
    <w:rsid w:val="00585FB1"/>
    <w:rsid w:val="005862C0"/>
    <w:rsid w:val="00586650"/>
    <w:rsid w:val="00586820"/>
    <w:rsid w:val="00586F4F"/>
    <w:rsid w:val="00590C7F"/>
    <w:rsid w:val="0059382B"/>
    <w:rsid w:val="00594A37"/>
    <w:rsid w:val="00594BDA"/>
    <w:rsid w:val="005953C3"/>
    <w:rsid w:val="00596D50"/>
    <w:rsid w:val="005973C7"/>
    <w:rsid w:val="00597ED1"/>
    <w:rsid w:val="005A0FF6"/>
    <w:rsid w:val="005A14E6"/>
    <w:rsid w:val="005A22E6"/>
    <w:rsid w:val="005A2D6D"/>
    <w:rsid w:val="005A2ED0"/>
    <w:rsid w:val="005A2F46"/>
    <w:rsid w:val="005A3463"/>
    <w:rsid w:val="005A3570"/>
    <w:rsid w:val="005A3AF6"/>
    <w:rsid w:val="005A3DE8"/>
    <w:rsid w:val="005A3E52"/>
    <w:rsid w:val="005A4019"/>
    <w:rsid w:val="005A52DD"/>
    <w:rsid w:val="005A5F30"/>
    <w:rsid w:val="005A611A"/>
    <w:rsid w:val="005A6317"/>
    <w:rsid w:val="005A6344"/>
    <w:rsid w:val="005A673F"/>
    <w:rsid w:val="005A7C69"/>
    <w:rsid w:val="005A7F34"/>
    <w:rsid w:val="005B0840"/>
    <w:rsid w:val="005B1189"/>
    <w:rsid w:val="005B1B53"/>
    <w:rsid w:val="005B25BA"/>
    <w:rsid w:val="005B294B"/>
    <w:rsid w:val="005B36DA"/>
    <w:rsid w:val="005B416A"/>
    <w:rsid w:val="005B4775"/>
    <w:rsid w:val="005B4D88"/>
    <w:rsid w:val="005B4E24"/>
    <w:rsid w:val="005B5DF8"/>
    <w:rsid w:val="005B6C6D"/>
    <w:rsid w:val="005B6D60"/>
    <w:rsid w:val="005B75BA"/>
    <w:rsid w:val="005B7FDD"/>
    <w:rsid w:val="005C0536"/>
    <w:rsid w:val="005C08F0"/>
    <w:rsid w:val="005C132E"/>
    <w:rsid w:val="005C2EAA"/>
    <w:rsid w:val="005C328C"/>
    <w:rsid w:val="005C3717"/>
    <w:rsid w:val="005C4428"/>
    <w:rsid w:val="005C47E5"/>
    <w:rsid w:val="005C50A9"/>
    <w:rsid w:val="005C5165"/>
    <w:rsid w:val="005C5292"/>
    <w:rsid w:val="005C5BCE"/>
    <w:rsid w:val="005C5C54"/>
    <w:rsid w:val="005C751A"/>
    <w:rsid w:val="005C7C59"/>
    <w:rsid w:val="005C7D98"/>
    <w:rsid w:val="005C7DEC"/>
    <w:rsid w:val="005D060D"/>
    <w:rsid w:val="005D0A66"/>
    <w:rsid w:val="005D0B41"/>
    <w:rsid w:val="005D168D"/>
    <w:rsid w:val="005D1B33"/>
    <w:rsid w:val="005D2E6D"/>
    <w:rsid w:val="005D31A8"/>
    <w:rsid w:val="005D4EEE"/>
    <w:rsid w:val="005D4F60"/>
    <w:rsid w:val="005D5067"/>
    <w:rsid w:val="005D596F"/>
    <w:rsid w:val="005D60E9"/>
    <w:rsid w:val="005D6357"/>
    <w:rsid w:val="005D64CB"/>
    <w:rsid w:val="005D6736"/>
    <w:rsid w:val="005D6AA9"/>
    <w:rsid w:val="005D7198"/>
    <w:rsid w:val="005D74CB"/>
    <w:rsid w:val="005D7942"/>
    <w:rsid w:val="005E03C0"/>
    <w:rsid w:val="005E0641"/>
    <w:rsid w:val="005E1D4F"/>
    <w:rsid w:val="005E1F32"/>
    <w:rsid w:val="005E29D8"/>
    <w:rsid w:val="005E2F60"/>
    <w:rsid w:val="005E3003"/>
    <w:rsid w:val="005E4325"/>
    <w:rsid w:val="005E4D3B"/>
    <w:rsid w:val="005E4F82"/>
    <w:rsid w:val="005E5C51"/>
    <w:rsid w:val="005E741D"/>
    <w:rsid w:val="005F0041"/>
    <w:rsid w:val="005F0621"/>
    <w:rsid w:val="005F07A7"/>
    <w:rsid w:val="005F0A82"/>
    <w:rsid w:val="005F0D5C"/>
    <w:rsid w:val="005F181B"/>
    <w:rsid w:val="005F24D5"/>
    <w:rsid w:val="005F2871"/>
    <w:rsid w:val="005F2E3E"/>
    <w:rsid w:val="005F3600"/>
    <w:rsid w:val="005F3CB8"/>
    <w:rsid w:val="005F4C13"/>
    <w:rsid w:val="005F534F"/>
    <w:rsid w:val="005F591C"/>
    <w:rsid w:val="005F74D5"/>
    <w:rsid w:val="005F7FF1"/>
    <w:rsid w:val="006004A4"/>
    <w:rsid w:val="006008FC"/>
    <w:rsid w:val="0060118E"/>
    <w:rsid w:val="00602663"/>
    <w:rsid w:val="006030D6"/>
    <w:rsid w:val="0060329D"/>
    <w:rsid w:val="006033D5"/>
    <w:rsid w:val="0060351E"/>
    <w:rsid w:val="0060465F"/>
    <w:rsid w:val="00604EF8"/>
    <w:rsid w:val="0060670C"/>
    <w:rsid w:val="00610B65"/>
    <w:rsid w:val="00610CE4"/>
    <w:rsid w:val="00611B26"/>
    <w:rsid w:val="00611B3D"/>
    <w:rsid w:val="0061203B"/>
    <w:rsid w:val="00614161"/>
    <w:rsid w:val="00614426"/>
    <w:rsid w:val="00614EA9"/>
    <w:rsid w:val="00615959"/>
    <w:rsid w:val="00616AEB"/>
    <w:rsid w:val="00617A44"/>
    <w:rsid w:val="00617C11"/>
    <w:rsid w:val="00617FB1"/>
    <w:rsid w:val="006204C5"/>
    <w:rsid w:val="00620673"/>
    <w:rsid w:val="00620868"/>
    <w:rsid w:val="00620C56"/>
    <w:rsid w:val="006211BD"/>
    <w:rsid w:val="0062155D"/>
    <w:rsid w:val="006228A0"/>
    <w:rsid w:val="00622DFD"/>
    <w:rsid w:val="0062319F"/>
    <w:rsid w:val="006254CB"/>
    <w:rsid w:val="0062626F"/>
    <w:rsid w:val="00626373"/>
    <w:rsid w:val="00626522"/>
    <w:rsid w:val="0062688F"/>
    <w:rsid w:val="00627966"/>
    <w:rsid w:val="00627AF4"/>
    <w:rsid w:val="00630056"/>
    <w:rsid w:val="00630101"/>
    <w:rsid w:val="00631B6C"/>
    <w:rsid w:val="00631C5F"/>
    <w:rsid w:val="00631D89"/>
    <w:rsid w:val="006321BB"/>
    <w:rsid w:val="00632727"/>
    <w:rsid w:val="00632D84"/>
    <w:rsid w:val="00632EFE"/>
    <w:rsid w:val="00633579"/>
    <w:rsid w:val="00634BAC"/>
    <w:rsid w:val="00635265"/>
    <w:rsid w:val="006356D0"/>
    <w:rsid w:val="00635DCD"/>
    <w:rsid w:val="0063612F"/>
    <w:rsid w:val="00636871"/>
    <w:rsid w:val="00636EC7"/>
    <w:rsid w:val="006400E6"/>
    <w:rsid w:val="0064048D"/>
    <w:rsid w:val="00640574"/>
    <w:rsid w:val="006414CA"/>
    <w:rsid w:val="00641C39"/>
    <w:rsid w:val="00641CBC"/>
    <w:rsid w:val="006426D6"/>
    <w:rsid w:val="006448E0"/>
    <w:rsid w:val="00644B31"/>
    <w:rsid w:val="006458D7"/>
    <w:rsid w:val="00646833"/>
    <w:rsid w:val="006473CB"/>
    <w:rsid w:val="0064786B"/>
    <w:rsid w:val="006478FC"/>
    <w:rsid w:val="00650411"/>
    <w:rsid w:val="00650646"/>
    <w:rsid w:val="006507E9"/>
    <w:rsid w:val="006519FD"/>
    <w:rsid w:val="00651DC0"/>
    <w:rsid w:val="00651F0A"/>
    <w:rsid w:val="00651F97"/>
    <w:rsid w:val="00652B68"/>
    <w:rsid w:val="00652FA1"/>
    <w:rsid w:val="00653449"/>
    <w:rsid w:val="00653536"/>
    <w:rsid w:val="0065533C"/>
    <w:rsid w:val="00656549"/>
    <w:rsid w:val="0065668D"/>
    <w:rsid w:val="006568D5"/>
    <w:rsid w:val="00657C24"/>
    <w:rsid w:val="00657D4F"/>
    <w:rsid w:val="006603C8"/>
    <w:rsid w:val="00660A65"/>
    <w:rsid w:val="00660DB4"/>
    <w:rsid w:val="00661853"/>
    <w:rsid w:val="00662E90"/>
    <w:rsid w:val="006632B6"/>
    <w:rsid w:val="00664928"/>
    <w:rsid w:val="00664C5E"/>
    <w:rsid w:val="00665D93"/>
    <w:rsid w:val="00665F8C"/>
    <w:rsid w:val="00666FDF"/>
    <w:rsid w:val="006670C0"/>
    <w:rsid w:val="006670EA"/>
    <w:rsid w:val="006702D9"/>
    <w:rsid w:val="0067033E"/>
    <w:rsid w:val="00671364"/>
    <w:rsid w:val="006715DF"/>
    <w:rsid w:val="00672AD3"/>
    <w:rsid w:val="00673004"/>
    <w:rsid w:val="00673307"/>
    <w:rsid w:val="0067339B"/>
    <w:rsid w:val="0067400B"/>
    <w:rsid w:val="006740B2"/>
    <w:rsid w:val="006744A3"/>
    <w:rsid w:val="00674C2E"/>
    <w:rsid w:val="00674E1A"/>
    <w:rsid w:val="0067581A"/>
    <w:rsid w:val="006765BC"/>
    <w:rsid w:val="00676C99"/>
    <w:rsid w:val="00676CF0"/>
    <w:rsid w:val="00676FD5"/>
    <w:rsid w:val="00680453"/>
    <w:rsid w:val="0068138E"/>
    <w:rsid w:val="00681608"/>
    <w:rsid w:val="00681D81"/>
    <w:rsid w:val="006834A8"/>
    <w:rsid w:val="0068400E"/>
    <w:rsid w:val="006846A8"/>
    <w:rsid w:val="00684962"/>
    <w:rsid w:val="00684F09"/>
    <w:rsid w:val="00684F5F"/>
    <w:rsid w:val="0068562F"/>
    <w:rsid w:val="00685776"/>
    <w:rsid w:val="006902DF"/>
    <w:rsid w:val="006905E1"/>
    <w:rsid w:val="00690715"/>
    <w:rsid w:val="00690E7E"/>
    <w:rsid w:val="00691B8F"/>
    <w:rsid w:val="006923C7"/>
    <w:rsid w:val="00692C6E"/>
    <w:rsid w:val="00693060"/>
    <w:rsid w:val="00693A7A"/>
    <w:rsid w:val="00693FB2"/>
    <w:rsid w:val="006941F5"/>
    <w:rsid w:val="0069727C"/>
    <w:rsid w:val="00697E2E"/>
    <w:rsid w:val="006A1308"/>
    <w:rsid w:val="006A158F"/>
    <w:rsid w:val="006A19B3"/>
    <w:rsid w:val="006A2092"/>
    <w:rsid w:val="006A20A1"/>
    <w:rsid w:val="006A2529"/>
    <w:rsid w:val="006A2A82"/>
    <w:rsid w:val="006A3D78"/>
    <w:rsid w:val="006A468B"/>
    <w:rsid w:val="006A57BD"/>
    <w:rsid w:val="006A5C01"/>
    <w:rsid w:val="006A7056"/>
    <w:rsid w:val="006B06EC"/>
    <w:rsid w:val="006B081A"/>
    <w:rsid w:val="006B1639"/>
    <w:rsid w:val="006B1A09"/>
    <w:rsid w:val="006B1C48"/>
    <w:rsid w:val="006B239B"/>
    <w:rsid w:val="006B25E8"/>
    <w:rsid w:val="006B2E98"/>
    <w:rsid w:val="006B3922"/>
    <w:rsid w:val="006B52F0"/>
    <w:rsid w:val="006B679E"/>
    <w:rsid w:val="006B6D1C"/>
    <w:rsid w:val="006C1C96"/>
    <w:rsid w:val="006C1CC6"/>
    <w:rsid w:val="006C1F48"/>
    <w:rsid w:val="006C2171"/>
    <w:rsid w:val="006C330D"/>
    <w:rsid w:val="006C4842"/>
    <w:rsid w:val="006C4E03"/>
    <w:rsid w:val="006C5058"/>
    <w:rsid w:val="006C6C48"/>
    <w:rsid w:val="006C7ACE"/>
    <w:rsid w:val="006C7E81"/>
    <w:rsid w:val="006D1152"/>
    <w:rsid w:val="006D1308"/>
    <w:rsid w:val="006D15B9"/>
    <w:rsid w:val="006D2051"/>
    <w:rsid w:val="006D2DAB"/>
    <w:rsid w:val="006D311F"/>
    <w:rsid w:val="006D325A"/>
    <w:rsid w:val="006D4BEE"/>
    <w:rsid w:val="006D5029"/>
    <w:rsid w:val="006D594D"/>
    <w:rsid w:val="006D61E3"/>
    <w:rsid w:val="006D6647"/>
    <w:rsid w:val="006D6951"/>
    <w:rsid w:val="006D6C49"/>
    <w:rsid w:val="006D7A8F"/>
    <w:rsid w:val="006D7CEB"/>
    <w:rsid w:val="006D7FCB"/>
    <w:rsid w:val="006E034B"/>
    <w:rsid w:val="006E03B3"/>
    <w:rsid w:val="006E07DB"/>
    <w:rsid w:val="006E19F8"/>
    <w:rsid w:val="006E33E4"/>
    <w:rsid w:val="006E3C73"/>
    <w:rsid w:val="006E4A09"/>
    <w:rsid w:val="006E4B57"/>
    <w:rsid w:val="006E4D90"/>
    <w:rsid w:val="006E5A55"/>
    <w:rsid w:val="006E673A"/>
    <w:rsid w:val="006E70DC"/>
    <w:rsid w:val="006F006E"/>
    <w:rsid w:val="006F1A8D"/>
    <w:rsid w:val="006F2F53"/>
    <w:rsid w:val="006F374D"/>
    <w:rsid w:val="006F3E9E"/>
    <w:rsid w:val="006F49EE"/>
    <w:rsid w:val="006F565E"/>
    <w:rsid w:val="006F5C27"/>
    <w:rsid w:val="006F629B"/>
    <w:rsid w:val="006F65A7"/>
    <w:rsid w:val="006F6FB9"/>
    <w:rsid w:val="006F7736"/>
    <w:rsid w:val="007003B7"/>
    <w:rsid w:val="00700F7A"/>
    <w:rsid w:val="0070164B"/>
    <w:rsid w:val="00701A1E"/>
    <w:rsid w:val="00701B2F"/>
    <w:rsid w:val="00701FEA"/>
    <w:rsid w:val="00702637"/>
    <w:rsid w:val="00702B35"/>
    <w:rsid w:val="00703699"/>
    <w:rsid w:val="00703CDB"/>
    <w:rsid w:val="00704460"/>
    <w:rsid w:val="00704980"/>
    <w:rsid w:val="00704AAD"/>
    <w:rsid w:val="00704CDC"/>
    <w:rsid w:val="00705729"/>
    <w:rsid w:val="00705A2E"/>
    <w:rsid w:val="00706500"/>
    <w:rsid w:val="00706B69"/>
    <w:rsid w:val="007075DF"/>
    <w:rsid w:val="00707F54"/>
    <w:rsid w:val="007100AA"/>
    <w:rsid w:val="00711A70"/>
    <w:rsid w:val="00711F56"/>
    <w:rsid w:val="0071238D"/>
    <w:rsid w:val="007124B1"/>
    <w:rsid w:val="007126CD"/>
    <w:rsid w:val="00712957"/>
    <w:rsid w:val="007136DF"/>
    <w:rsid w:val="00713D9B"/>
    <w:rsid w:val="0071406A"/>
    <w:rsid w:val="007143DF"/>
    <w:rsid w:val="00714468"/>
    <w:rsid w:val="007148D4"/>
    <w:rsid w:val="00714BAD"/>
    <w:rsid w:val="00715EB8"/>
    <w:rsid w:val="00715FDF"/>
    <w:rsid w:val="007160E6"/>
    <w:rsid w:val="007163BA"/>
    <w:rsid w:val="0071675A"/>
    <w:rsid w:val="00717040"/>
    <w:rsid w:val="0071739E"/>
    <w:rsid w:val="00720CAF"/>
    <w:rsid w:val="00721030"/>
    <w:rsid w:val="007223BC"/>
    <w:rsid w:val="00722B6A"/>
    <w:rsid w:val="00722F34"/>
    <w:rsid w:val="007235EC"/>
    <w:rsid w:val="007241CF"/>
    <w:rsid w:val="00724B58"/>
    <w:rsid w:val="00724C9F"/>
    <w:rsid w:val="00724E2D"/>
    <w:rsid w:val="007258E7"/>
    <w:rsid w:val="00725937"/>
    <w:rsid w:val="00725E48"/>
    <w:rsid w:val="00725F70"/>
    <w:rsid w:val="007260F6"/>
    <w:rsid w:val="0072660B"/>
    <w:rsid w:val="00726BDA"/>
    <w:rsid w:val="007271D1"/>
    <w:rsid w:val="00727CC7"/>
    <w:rsid w:val="00727D30"/>
    <w:rsid w:val="00727F76"/>
    <w:rsid w:val="007303AF"/>
    <w:rsid w:val="007309BF"/>
    <w:rsid w:val="007328CD"/>
    <w:rsid w:val="00732DC7"/>
    <w:rsid w:val="00733479"/>
    <w:rsid w:val="007350EA"/>
    <w:rsid w:val="00736B6A"/>
    <w:rsid w:val="00736E2D"/>
    <w:rsid w:val="00737B85"/>
    <w:rsid w:val="00737C67"/>
    <w:rsid w:val="00737E1A"/>
    <w:rsid w:val="0074074C"/>
    <w:rsid w:val="0074077A"/>
    <w:rsid w:val="00741714"/>
    <w:rsid w:val="007420A3"/>
    <w:rsid w:val="0074354F"/>
    <w:rsid w:val="00743689"/>
    <w:rsid w:val="007440B4"/>
    <w:rsid w:val="0074467F"/>
    <w:rsid w:val="00744C50"/>
    <w:rsid w:val="00744E34"/>
    <w:rsid w:val="00746368"/>
    <w:rsid w:val="00746C4D"/>
    <w:rsid w:val="00746DB6"/>
    <w:rsid w:val="00747253"/>
    <w:rsid w:val="007473D6"/>
    <w:rsid w:val="007476EE"/>
    <w:rsid w:val="007505B2"/>
    <w:rsid w:val="00751525"/>
    <w:rsid w:val="00751688"/>
    <w:rsid w:val="00751DA7"/>
    <w:rsid w:val="007522BF"/>
    <w:rsid w:val="00752AE5"/>
    <w:rsid w:val="007544F2"/>
    <w:rsid w:val="00754BB1"/>
    <w:rsid w:val="00754EF8"/>
    <w:rsid w:val="007551ED"/>
    <w:rsid w:val="0075557A"/>
    <w:rsid w:val="00755A00"/>
    <w:rsid w:val="00755D03"/>
    <w:rsid w:val="007564AE"/>
    <w:rsid w:val="00756AC8"/>
    <w:rsid w:val="00756BC4"/>
    <w:rsid w:val="00756C15"/>
    <w:rsid w:val="00757967"/>
    <w:rsid w:val="007601AF"/>
    <w:rsid w:val="00760239"/>
    <w:rsid w:val="00762E1E"/>
    <w:rsid w:val="00763846"/>
    <w:rsid w:val="007640C2"/>
    <w:rsid w:val="00764C65"/>
    <w:rsid w:val="00766513"/>
    <w:rsid w:val="00767C6E"/>
    <w:rsid w:val="00767D0C"/>
    <w:rsid w:val="0077032B"/>
    <w:rsid w:val="00771A91"/>
    <w:rsid w:val="00771B41"/>
    <w:rsid w:val="007723B0"/>
    <w:rsid w:val="00772504"/>
    <w:rsid w:val="00774165"/>
    <w:rsid w:val="0077416C"/>
    <w:rsid w:val="00774222"/>
    <w:rsid w:val="00774308"/>
    <w:rsid w:val="007751E5"/>
    <w:rsid w:val="00776BB5"/>
    <w:rsid w:val="0077765A"/>
    <w:rsid w:val="007777F0"/>
    <w:rsid w:val="007804E4"/>
    <w:rsid w:val="0078083C"/>
    <w:rsid w:val="00780A27"/>
    <w:rsid w:val="00781C3A"/>
    <w:rsid w:val="00783132"/>
    <w:rsid w:val="00783DBB"/>
    <w:rsid w:val="007846F9"/>
    <w:rsid w:val="0078479B"/>
    <w:rsid w:val="00785D23"/>
    <w:rsid w:val="00786ED8"/>
    <w:rsid w:val="00790D0C"/>
    <w:rsid w:val="0079135E"/>
    <w:rsid w:val="00791865"/>
    <w:rsid w:val="0079306E"/>
    <w:rsid w:val="007939D5"/>
    <w:rsid w:val="00794454"/>
    <w:rsid w:val="0079503A"/>
    <w:rsid w:val="00795106"/>
    <w:rsid w:val="0079531A"/>
    <w:rsid w:val="007956D4"/>
    <w:rsid w:val="00795D8F"/>
    <w:rsid w:val="00795E03"/>
    <w:rsid w:val="00796396"/>
    <w:rsid w:val="0079663C"/>
    <w:rsid w:val="00797349"/>
    <w:rsid w:val="00797E05"/>
    <w:rsid w:val="007A00B2"/>
    <w:rsid w:val="007A0D7A"/>
    <w:rsid w:val="007A123E"/>
    <w:rsid w:val="007A164B"/>
    <w:rsid w:val="007A1F58"/>
    <w:rsid w:val="007A25ED"/>
    <w:rsid w:val="007A2951"/>
    <w:rsid w:val="007A366A"/>
    <w:rsid w:val="007A3E63"/>
    <w:rsid w:val="007A4638"/>
    <w:rsid w:val="007A56DF"/>
    <w:rsid w:val="007A60B8"/>
    <w:rsid w:val="007A61DF"/>
    <w:rsid w:val="007A6CE8"/>
    <w:rsid w:val="007A74BB"/>
    <w:rsid w:val="007A7A32"/>
    <w:rsid w:val="007A7B50"/>
    <w:rsid w:val="007B0929"/>
    <w:rsid w:val="007B153E"/>
    <w:rsid w:val="007B230E"/>
    <w:rsid w:val="007B3472"/>
    <w:rsid w:val="007B4CA0"/>
    <w:rsid w:val="007B5893"/>
    <w:rsid w:val="007B743A"/>
    <w:rsid w:val="007B7660"/>
    <w:rsid w:val="007C027F"/>
    <w:rsid w:val="007C0B85"/>
    <w:rsid w:val="007C0DF6"/>
    <w:rsid w:val="007C121C"/>
    <w:rsid w:val="007C165B"/>
    <w:rsid w:val="007C2388"/>
    <w:rsid w:val="007C3706"/>
    <w:rsid w:val="007C60CD"/>
    <w:rsid w:val="007C7488"/>
    <w:rsid w:val="007D03D1"/>
    <w:rsid w:val="007D1291"/>
    <w:rsid w:val="007D16CD"/>
    <w:rsid w:val="007D1726"/>
    <w:rsid w:val="007D1B60"/>
    <w:rsid w:val="007D35CE"/>
    <w:rsid w:val="007D4418"/>
    <w:rsid w:val="007D45F0"/>
    <w:rsid w:val="007D4F24"/>
    <w:rsid w:val="007D541D"/>
    <w:rsid w:val="007D7528"/>
    <w:rsid w:val="007D7EC7"/>
    <w:rsid w:val="007E1CF6"/>
    <w:rsid w:val="007E2196"/>
    <w:rsid w:val="007E29A6"/>
    <w:rsid w:val="007E38D5"/>
    <w:rsid w:val="007E3CB1"/>
    <w:rsid w:val="007E4103"/>
    <w:rsid w:val="007E537B"/>
    <w:rsid w:val="007E64B4"/>
    <w:rsid w:val="007E68F3"/>
    <w:rsid w:val="007E7B18"/>
    <w:rsid w:val="007F052F"/>
    <w:rsid w:val="007F090D"/>
    <w:rsid w:val="007F0CE3"/>
    <w:rsid w:val="007F0E2F"/>
    <w:rsid w:val="007F0FA3"/>
    <w:rsid w:val="007F115B"/>
    <w:rsid w:val="007F150B"/>
    <w:rsid w:val="007F3564"/>
    <w:rsid w:val="007F4004"/>
    <w:rsid w:val="007F548D"/>
    <w:rsid w:val="007F5F8D"/>
    <w:rsid w:val="007F6AF8"/>
    <w:rsid w:val="007F7A36"/>
    <w:rsid w:val="0080141E"/>
    <w:rsid w:val="008032A4"/>
    <w:rsid w:val="0080332E"/>
    <w:rsid w:val="008038BB"/>
    <w:rsid w:val="00803983"/>
    <w:rsid w:val="00804E14"/>
    <w:rsid w:val="0080578A"/>
    <w:rsid w:val="00805F8E"/>
    <w:rsid w:val="00807319"/>
    <w:rsid w:val="00807513"/>
    <w:rsid w:val="0080775A"/>
    <w:rsid w:val="008077B7"/>
    <w:rsid w:val="00807CA8"/>
    <w:rsid w:val="0081104F"/>
    <w:rsid w:val="00811593"/>
    <w:rsid w:val="00811734"/>
    <w:rsid w:val="00811E76"/>
    <w:rsid w:val="00812008"/>
    <w:rsid w:val="00812085"/>
    <w:rsid w:val="008123AF"/>
    <w:rsid w:val="008123C5"/>
    <w:rsid w:val="008124D9"/>
    <w:rsid w:val="00812C65"/>
    <w:rsid w:val="00813A6E"/>
    <w:rsid w:val="00813C28"/>
    <w:rsid w:val="008147E4"/>
    <w:rsid w:val="0081602F"/>
    <w:rsid w:val="0081642F"/>
    <w:rsid w:val="0081669A"/>
    <w:rsid w:val="008209BE"/>
    <w:rsid w:val="008217CD"/>
    <w:rsid w:val="00822793"/>
    <w:rsid w:val="00822E25"/>
    <w:rsid w:val="00823421"/>
    <w:rsid w:val="0082471F"/>
    <w:rsid w:val="00825290"/>
    <w:rsid w:val="008258A4"/>
    <w:rsid w:val="00826AC2"/>
    <w:rsid w:val="00826FB0"/>
    <w:rsid w:val="008278A8"/>
    <w:rsid w:val="00827C30"/>
    <w:rsid w:val="008312B3"/>
    <w:rsid w:val="00832168"/>
    <w:rsid w:val="0083361A"/>
    <w:rsid w:val="00834163"/>
    <w:rsid w:val="00835286"/>
    <w:rsid w:val="00835851"/>
    <w:rsid w:val="00835EB2"/>
    <w:rsid w:val="008360B8"/>
    <w:rsid w:val="00836ECC"/>
    <w:rsid w:val="0083777A"/>
    <w:rsid w:val="00837B5E"/>
    <w:rsid w:val="0084041E"/>
    <w:rsid w:val="00840851"/>
    <w:rsid w:val="00840AB8"/>
    <w:rsid w:val="008418F5"/>
    <w:rsid w:val="00843B78"/>
    <w:rsid w:val="00843BC5"/>
    <w:rsid w:val="00844024"/>
    <w:rsid w:val="00844DFC"/>
    <w:rsid w:val="008453B3"/>
    <w:rsid w:val="00845C11"/>
    <w:rsid w:val="008468FE"/>
    <w:rsid w:val="00847231"/>
    <w:rsid w:val="008476AD"/>
    <w:rsid w:val="00847DE0"/>
    <w:rsid w:val="00850326"/>
    <w:rsid w:val="00850CFC"/>
    <w:rsid w:val="00850D0A"/>
    <w:rsid w:val="00851504"/>
    <w:rsid w:val="008518C7"/>
    <w:rsid w:val="00851B1F"/>
    <w:rsid w:val="008541C0"/>
    <w:rsid w:val="00854CEA"/>
    <w:rsid w:val="00855A23"/>
    <w:rsid w:val="00855E04"/>
    <w:rsid w:val="00855E8C"/>
    <w:rsid w:val="00856230"/>
    <w:rsid w:val="00856576"/>
    <w:rsid w:val="00856A4F"/>
    <w:rsid w:val="00857257"/>
    <w:rsid w:val="00857911"/>
    <w:rsid w:val="0086025A"/>
    <w:rsid w:val="00860879"/>
    <w:rsid w:val="008616F5"/>
    <w:rsid w:val="00861D8B"/>
    <w:rsid w:val="00862056"/>
    <w:rsid w:val="008636A5"/>
    <w:rsid w:val="00863885"/>
    <w:rsid w:val="00863A2D"/>
    <w:rsid w:val="00863C7C"/>
    <w:rsid w:val="00863D4D"/>
    <w:rsid w:val="008642A5"/>
    <w:rsid w:val="00864B68"/>
    <w:rsid w:val="00865206"/>
    <w:rsid w:val="00865305"/>
    <w:rsid w:val="0086583A"/>
    <w:rsid w:val="00865CAA"/>
    <w:rsid w:val="00865F45"/>
    <w:rsid w:val="00867F92"/>
    <w:rsid w:val="008705EF"/>
    <w:rsid w:val="0087065D"/>
    <w:rsid w:val="00871B33"/>
    <w:rsid w:val="00871C87"/>
    <w:rsid w:val="00872825"/>
    <w:rsid w:val="0087325D"/>
    <w:rsid w:val="008732DB"/>
    <w:rsid w:val="00873EE2"/>
    <w:rsid w:val="008748FF"/>
    <w:rsid w:val="00874B98"/>
    <w:rsid w:val="008751E9"/>
    <w:rsid w:val="00875F4B"/>
    <w:rsid w:val="00875F72"/>
    <w:rsid w:val="00877CE4"/>
    <w:rsid w:val="0088095D"/>
    <w:rsid w:val="00881C56"/>
    <w:rsid w:val="0088202F"/>
    <w:rsid w:val="00882E67"/>
    <w:rsid w:val="0088350C"/>
    <w:rsid w:val="00883511"/>
    <w:rsid w:val="0088361C"/>
    <w:rsid w:val="00883BAD"/>
    <w:rsid w:val="00884B6E"/>
    <w:rsid w:val="008851A9"/>
    <w:rsid w:val="00885E8D"/>
    <w:rsid w:val="00886E72"/>
    <w:rsid w:val="008871F2"/>
    <w:rsid w:val="008878F3"/>
    <w:rsid w:val="00887D99"/>
    <w:rsid w:val="0089026D"/>
    <w:rsid w:val="008907BD"/>
    <w:rsid w:val="008915EE"/>
    <w:rsid w:val="00891D39"/>
    <w:rsid w:val="00891ED0"/>
    <w:rsid w:val="00891F5F"/>
    <w:rsid w:val="0089279B"/>
    <w:rsid w:val="00892D20"/>
    <w:rsid w:val="008933D0"/>
    <w:rsid w:val="0089362B"/>
    <w:rsid w:val="00893DD5"/>
    <w:rsid w:val="00894792"/>
    <w:rsid w:val="00894AD5"/>
    <w:rsid w:val="00897769"/>
    <w:rsid w:val="00897C65"/>
    <w:rsid w:val="00897CE9"/>
    <w:rsid w:val="008A0FD6"/>
    <w:rsid w:val="008A1375"/>
    <w:rsid w:val="008A1957"/>
    <w:rsid w:val="008A28D2"/>
    <w:rsid w:val="008A2F36"/>
    <w:rsid w:val="008A2F4D"/>
    <w:rsid w:val="008A3043"/>
    <w:rsid w:val="008A3457"/>
    <w:rsid w:val="008A3904"/>
    <w:rsid w:val="008A3EEC"/>
    <w:rsid w:val="008A45A1"/>
    <w:rsid w:val="008A4AB1"/>
    <w:rsid w:val="008A4BF8"/>
    <w:rsid w:val="008A504B"/>
    <w:rsid w:val="008A5601"/>
    <w:rsid w:val="008A5DCB"/>
    <w:rsid w:val="008A61C9"/>
    <w:rsid w:val="008A6396"/>
    <w:rsid w:val="008A644E"/>
    <w:rsid w:val="008A6A49"/>
    <w:rsid w:val="008A6C68"/>
    <w:rsid w:val="008A71A7"/>
    <w:rsid w:val="008B1017"/>
    <w:rsid w:val="008B1556"/>
    <w:rsid w:val="008B25D0"/>
    <w:rsid w:val="008B34D3"/>
    <w:rsid w:val="008B3CA9"/>
    <w:rsid w:val="008B48F2"/>
    <w:rsid w:val="008B49BE"/>
    <w:rsid w:val="008B5154"/>
    <w:rsid w:val="008C0593"/>
    <w:rsid w:val="008C18F6"/>
    <w:rsid w:val="008C1ECA"/>
    <w:rsid w:val="008C2041"/>
    <w:rsid w:val="008C25EE"/>
    <w:rsid w:val="008C307F"/>
    <w:rsid w:val="008C39C7"/>
    <w:rsid w:val="008C4107"/>
    <w:rsid w:val="008C5A5B"/>
    <w:rsid w:val="008C5DA5"/>
    <w:rsid w:val="008C5E30"/>
    <w:rsid w:val="008C6A77"/>
    <w:rsid w:val="008D1EBE"/>
    <w:rsid w:val="008D2956"/>
    <w:rsid w:val="008D38E5"/>
    <w:rsid w:val="008D3951"/>
    <w:rsid w:val="008D5751"/>
    <w:rsid w:val="008D5865"/>
    <w:rsid w:val="008D7374"/>
    <w:rsid w:val="008D7558"/>
    <w:rsid w:val="008D79BC"/>
    <w:rsid w:val="008D7A11"/>
    <w:rsid w:val="008D7F8B"/>
    <w:rsid w:val="008E005F"/>
    <w:rsid w:val="008E05F2"/>
    <w:rsid w:val="008E0630"/>
    <w:rsid w:val="008E0E3A"/>
    <w:rsid w:val="008E10F5"/>
    <w:rsid w:val="008E22FE"/>
    <w:rsid w:val="008E370A"/>
    <w:rsid w:val="008E3960"/>
    <w:rsid w:val="008E3CE3"/>
    <w:rsid w:val="008E4995"/>
    <w:rsid w:val="008E564A"/>
    <w:rsid w:val="008E56F6"/>
    <w:rsid w:val="008E5FD0"/>
    <w:rsid w:val="008E782B"/>
    <w:rsid w:val="008F0191"/>
    <w:rsid w:val="008F0DDB"/>
    <w:rsid w:val="008F170F"/>
    <w:rsid w:val="008F1834"/>
    <w:rsid w:val="008F25D6"/>
    <w:rsid w:val="008F3A1C"/>
    <w:rsid w:val="008F3F51"/>
    <w:rsid w:val="008F499B"/>
    <w:rsid w:val="008F5263"/>
    <w:rsid w:val="008F598E"/>
    <w:rsid w:val="008F5EA1"/>
    <w:rsid w:val="008F622B"/>
    <w:rsid w:val="008F6BC1"/>
    <w:rsid w:val="008F6C0F"/>
    <w:rsid w:val="008F7256"/>
    <w:rsid w:val="009000DB"/>
    <w:rsid w:val="00900C01"/>
    <w:rsid w:val="0090179F"/>
    <w:rsid w:val="00901B80"/>
    <w:rsid w:val="00901DC2"/>
    <w:rsid w:val="00901E96"/>
    <w:rsid w:val="00902517"/>
    <w:rsid w:val="00902E6F"/>
    <w:rsid w:val="00903598"/>
    <w:rsid w:val="009050F0"/>
    <w:rsid w:val="009054AF"/>
    <w:rsid w:val="00905959"/>
    <w:rsid w:val="00905A39"/>
    <w:rsid w:val="00905C71"/>
    <w:rsid w:val="009066FB"/>
    <w:rsid w:val="00907256"/>
    <w:rsid w:val="009072DB"/>
    <w:rsid w:val="00910873"/>
    <w:rsid w:val="00910AEB"/>
    <w:rsid w:val="009132AB"/>
    <w:rsid w:val="009137BC"/>
    <w:rsid w:val="009139FA"/>
    <w:rsid w:val="00913D70"/>
    <w:rsid w:val="009143A3"/>
    <w:rsid w:val="00914541"/>
    <w:rsid w:val="0091456D"/>
    <w:rsid w:val="0091460B"/>
    <w:rsid w:val="0091487C"/>
    <w:rsid w:val="00914F2C"/>
    <w:rsid w:val="009157C3"/>
    <w:rsid w:val="00915BF1"/>
    <w:rsid w:val="00915FC0"/>
    <w:rsid w:val="00917D95"/>
    <w:rsid w:val="009207E9"/>
    <w:rsid w:val="00920883"/>
    <w:rsid w:val="00921570"/>
    <w:rsid w:val="00921F61"/>
    <w:rsid w:val="00922199"/>
    <w:rsid w:val="00923DFC"/>
    <w:rsid w:val="009248C3"/>
    <w:rsid w:val="00924CFD"/>
    <w:rsid w:val="00924D2B"/>
    <w:rsid w:val="0092509E"/>
    <w:rsid w:val="00925F66"/>
    <w:rsid w:val="009270C0"/>
    <w:rsid w:val="00927645"/>
    <w:rsid w:val="0093013F"/>
    <w:rsid w:val="00930AF7"/>
    <w:rsid w:val="00930E5B"/>
    <w:rsid w:val="009314DB"/>
    <w:rsid w:val="00931E6D"/>
    <w:rsid w:val="00932B36"/>
    <w:rsid w:val="00933646"/>
    <w:rsid w:val="00933F52"/>
    <w:rsid w:val="009348CF"/>
    <w:rsid w:val="00935E18"/>
    <w:rsid w:val="00936B33"/>
    <w:rsid w:val="0093712F"/>
    <w:rsid w:val="0093718B"/>
    <w:rsid w:val="00937275"/>
    <w:rsid w:val="0094075B"/>
    <w:rsid w:val="0094113F"/>
    <w:rsid w:val="00941412"/>
    <w:rsid w:val="00942911"/>
    <w:rsid w:val="00942CF7"/>
    <w:rsid w:val="0094352A"/>
    <w:rsid w:val="00943979"/>
    <w:rsid w:val="00943B87"/>
    <w:rsid w:val="00943F52"/>
    <w:rsid w:val="00944005"/>
    <w:rsid w:val="009446AB"/>
    <w:rsid w:val="00944D14"/>
    <w:rsid w:val="00945DDA"/>
    <w:rsid w:val="009505C1"/>
    <w:rsid w:val="00950A64"/>
    <w:rsid w:val="00951442"/>
    <w:rsid w:val="009522FC"/>
    <w:rsid w:val="00953806"/>
    <w:rsid w:val="00953901"/>
    <w:rsid w:val="00953B45"/>
    <w:rsid w:val="009545D4"/>
    <w:rsid w:val="00955D2D"/>
    <w:rsid w:val="00955F06"/>
    <w:rsid w:val="00956E96"/>
    <w:rsid w:val="00957190"/>
    <w:rsid w:val="0095743B"/>
    <w:rsid w:val="00957563"/>
    <w:rsid w:val="009576B1"/>
    <w:rsid w:val="00957BBF"/>
    <w:rsid w:val="00960103"/>
    <w:rsid w:val="00961529"/>
    <w:rsid w:val="009616BF"/>
    <w:rsid w:val="00961A13"/>
    <w:rsid w:val="00962BA8"/>
    <w:rsid w:val="0096303F"/>
    <w:rsid w:val="009630E5"/>
    <w:rsid w:val="009639FD"/>
    <w:rsid w:val="00963B21"/>
    <w:rsid w:val="00964660"/>
    <w:rsid w:val="00964ECE"/>
    <w:rsid w:val="00965018"/>
    <w:rsid w:val="0096696C"/>
    <w:rsid w:val="0096742A"/>
    <w:rsid w:val="009675DF"/>
    <w:rsid w:val="00967A28"/>
    <w:rsid w:val="00970CF6"/>
    <w:rsid w:val="00971B02"/>
    <w:rsid w:val="00972FBD"/>
    <w:rsid w:val="00973768"/>
    <w:rsid w:val="00974177"/>
    <w:rsid w:val="00974613"/>
    <w:rsid w:val="00974B2A"/>
    <w:rsid w:val="0097627A"/>
    <w:rsid w:val="0097787B"/>
    <w:rsid w:val="009809AC"/>
    <w:rsid w:val="009819B4"/>
    <w:rsid w:val="009819F9"/>
    <w:rsid w:val="00981BF7"/>
    <w:rsid w:val="00981E21"/>
    <w:rsid w:val="009827D2"/>
    <w:rsid w:val="00982939"/>
    <w:rsid w:val="00982A3B"/>
    <w:rsid w:val="00983ACC"/>
    <w:rsid w:val="00985326"/>
    <w:rsid w:val="00985BF7"/>
    <w:rsid w:val="00985EE4"/>
    <w:rsid w:val="00986A75"/>
    <w:rsid w:val="00986ACF"/>
    <w:rsid w:val="00987AE1"/>
    <w:rsid w:val="009900C1"/>
    <w:rsid w:val="0099010C"/>
    <w:rsid w:val="00991F73"/>
    <w:rsid w:val="00992458"/>
    <w:rsid w:val="009927F1"/>
    <w:rsid w:val="00993021"/>
    <w:rsid w:val="00993E76"/>
    <w:rsid w:val="00994747"/>
    <w:rsid w:val="009951B8"/>
    <w:rsid w:val="00995249"/>
    <w:rsid w:val="00996185"/>
    <w:rsid w:val="009979C9"/>
    <w:rsid w:val="009A0399"/>
    <w:rsid w:val="009A053B"/>
    <w:rsid w:val="009A0BAF"/>
    <w:rsid w:val="009A1256"/>
    <w:rsid w:val="009A1FB1"/>
    <w:rsid w:val="009A20B2"/>
    <w:rsid w:val="009A3B1E"/>
    <w:rsid w:val="009A3EFB"/>
    <w:rsid w:val="009A4477"/>
    <w:rsid w:val="009A5049"/>
    <w:rsid w:val="009A5825"/>
    <w:rsid w:val="009A5A65"/>
    <w:rsid w:val="009A60EA"/>
    <w:rsid w:val="009A630D"/>
    <w:rsid w:val="009A64A5"/>
    <w:rsid w:val="009A651A"/>
    <w:rsid w:val="009A79CB"/>
    <w:rsid w:val="009A7C08"/>
    <w:rsid w:val="009A7D98"/>
    <w:rsid w:val="009A7F7E"/>
    <w:rsid w:val="009B0B40"/>
    <w:rsid w:val="009B0FA3"/>
    <w:rsid w:val="009B1128"/>
    <w:rsid w:val="009B185B"/>
    <w:rsid w:val="009B232E"/>
    <w:rsid w:val="009B2ACA"/>
    <w:rsid w:val="009B2E66"/>
    <w:rsid w:val="009B3683"/>
    <w:rsid w:val="009B3B4F"/>
    <w:rsid w:val="009B3E1D"/>
    <w:rsid w:val="009B401F"/>
    <w:rsid w:val="009B49C2"/>
    <w:rsid w:val="009B5DC4"/>
    <w:rsid w:val="009B6666"/>
    <w:rsid w:val="009B6F40"/>
    <w:rsid w:val="009B75AC"/>
    <w:rsid w:val="009B7EFE"/>
    <w:rsid w:val="009C0155"/>
    <w:rsid w:val="009C10CF"/>
    <w:rsid w:val="009C1194"/>
    <w:rsid w:val="009C12DB"/>
    <w:rsid w:val="009C13C1"/>
    <w:rsid w:val="009C33C4"/>
    <w:rsid w:val="009C45CB"/>
    <w:rsid w:val="009C5ADB"/>
    <w:rsid w:val="009C6D49"/>
    <w:rsid w:val="009C78ED"/>
    <w:rsid w:val="009C7A3F"/>
    <w:rsid w:val="009C7BF0"/>
    <w:rsid w:val="009C7C52"/>
    <w:rsid w:val="009C7FA2"/>
    <w:rsid w:val="009D09C3"/>
    <w:rsid w:val="009D0CB7"/>
    <w:rsid w:val="009D13CA"/>
    <w:rsid w:val="009D1E7B"/>
    <w:rsid w:val="009D2E79"/>
    <w:rsid w:val="009D3489"/>
    <w:rsid w:val="009D3570"/>
    <w:rsid w:val="009D369D"/>
    <w:rsid w:val="009D3E7D"/>
    <w:rsid w:val="009D41A7"/>
    <w:rsid w:val="009D4F5A"/>
    <w:rsid w:val="009D6230"/>
    <w:rsid w:val="009D67D9"/>
    <w:rsid w:val="009D689B"/>
    <w:rsid w:val="009D6C89"/>
    <w:rsid w:val="009D6F3F"/>
    <w:rsid w:val="009E0FAE"/>
    <w:rsid w:val="009E1FE1"/>
    <w:rsid w:val="009E2284"/>
    <w:rsid w:val="009E388A"/>
    <w:rsid w:val="009E3A6F"/>
    <w:rsid w:val="009E3D95"/>
    <w:rsid w:val="009E4A71"/>
    <w:rsid w:val="009E5490"/>
    <w:rsid w:val="009E5BA1"/>
    <w:rsid w:val="009E6250"/>
    <w:rsid w:val="009E7339"/>
    <w:rsid w:val="009E7986"/>
    <w:rsid w:val="009F1264"/>
    <w:rsid w:val="009F1E53"/>
    <w:rsid w:val="009F31B0"/>
    <w:rsid w:val="009F4D4A"/>
    <w:rsid w:val="009F5C3F"/>
    <w:rsid w:val="009F7DFE"/>
    <w:rsid w:val="00A00FA5"/>
    <w:rsid w:val="00A01288"/>
    <w:rsid w:val="00A01BE6"/>
    <w:rsid w:val="00A01E33"/>
    <w:rsid w:val="00A02885"/>
    <w:rsid w:val="00A02D0A"/>
    <w:rsid w:val="00A0315D"/>
    <w:rsid w:val="00A03190"/>
    <w:rsid w:val="00A035E0"/>
    <w:rsid w:val="00A03B3B"/>
    <w:rsid w:val="00A0450E"/>
    <w:rsid w:val="00A049B9"/>
    <w:rsid w:val="00A051FF"/>
    <w:rsid w:val="00A05845"/>
    <w:rsid w:val="00A05F1B"/>
    <w:rsid w:val="00A073B6"/>
    <w:rsid w:val="00A07B76"/>
    <w:rsid w:val="00A10266"/>
    <w:rsid w:val="00A10C34"/>
    <w:rsid w:val="00A11310"/>
    <w:rsid w:val="00A116B2"/>
    <w:rsid w:val="00A124D6"/>
    <w:rsid w:val="00A12B7D"/>
    <w:rsid w:val="00A133ED"/>
    <w:rsid w:val="00A134AD"/>
    <w:rsid w:val="00A135E1"/>
    <w:rsid w:val="00A13D2C"/>
    <w:rsid w:val="00A13D5A"/>
    <w:rsid w:val="00A1401B"/>
    <w:rsid w:val="00A14F14"/>
    <w:rsid w:val="00A17556"/>
    <w:rsid w:val="00A17BFE"/>
    <w:rsid w:val="00A213F4"/>
    <w:rsid w:val="00A21691"/>
    <w:rsid w:val="00A21893"/>
    <w:rsid w:val="00A22175"/>
    <w:rsid w:val="00A22EB9"/>
    <w:rsid w:val="00A262A9"/>
    <w:rsid w:val="00A2699D"/>
    <w:rsid w:val="00A26E31"/>
    <w:rsid w:val="00A2730C"/>
    <w:rsid w:val="00A27569"/>
    <w:rsid w:val="00A27770"/>
    <w:rsid w:val="00A27E43"/>
    <w:rsid w:val="00A27FAF"/>
    <w:rsid w:val="00A311C7"/>
    <w:rsid w:val="00A3143E"/>
    <w:rsid w:val="00A32939"/>
    <w:rsid w:val="00A32C36"/>
    <w:rsid w:val="00A33863"/>
    <w:rsid w:val="00A33C1D"/>
    <w:rsid w:val="00A340AF"/>
    <w:rsid w:val="00A35317"/>
    <w:rsid w:val="00A36940"/>
    <w:rsid w:val="00A37394"/>
    <w:rsid w:val="00A37E38"/>
    <w:rsid w:val="00A40124"/>
    <w:rsid w:val="00A40326"/>
    <w:rsid w:val="00A4055D"/>
    <w:rsid w:val="00A40CE5"/>
    <w:rsid w:val="00A41139"/>
    <w:rsid w:val="00A41C8B"/>
    <w:rsid w:val="00A42203"/>
    <w:rsid w:val="00A423CA"/>
    <w:rsid w:val="00A434E6"/>
    <w:rsid w:val="00A43715"/>
    <w:rsid w:val="00A43EB4"/>
    <w:rsid w:val="00A440D5"/>
    <w:rsid w:val="00A44CAF"/>
    <w:rsid w:val="00A4539C"/>
    <w:rsid w:val="00A45B8A"/>
    <w:rsid w:val="00A45EBD"/>
    <w:rsid w:val="00A4720D"/>
    <w:rsid w:val="00A47648"/>
    <w:rsid w:val="00A5117D"/>
    <w:rsid w:val="00A51634"/>
    <w:rsid w:val="00A51777"/>
    <w:rsid w:val="00A520D4"/>
    <w:rsid w:val="00A5296F"/>
    <w:rsid w:val="00A535DC"/>
    <w:rsid w:val="00A54C9E"/>
    <w:rsid w:val="00A55794"/>
    <w:rsid w:val="00A55A90"/>
    <w:rsid w:val="00A56320"/>
    <w:rsid w:val="00A567B7"/>
    <w:rsid w:val="00A56D3B"/>
    <w:rsid w:val="00A57099"/>
    <w:rsid w:val="00A571B2"/>
    <w:rsid w:val="00A572EF"/>
    <w:rsid w:val="00A603D0"/>
    <w:rsid w:val="00A603F0"/>
    <w:rsid w:val="00A605BA"/>
    <w:rsid w:val="00A62558"/>
    <w:rsid w:val="00A62943"/>
    <w:rsid w:val="00A634FB"/>
    <w:rsid w:val="00A649AD"/>
    <w:rsid w:val="00A64B5F"/>
    <w:rsid w:val="00A65BA1"/>
    <w:rsid w:val="00A65F31"/>
    <w:rsid w:val="00A66D18"/>
    <w:rsid w:val="00A70063"/>
    <w:rsid w:val="00A70ABC"/>
    <w:rsid w:val="00A71389"/>
    <w:rsid w:val="00A71428"/>
    <w:rsid w:val="00A71979"/>
    <w:rsid w:val="00A72447"/>
    <w:rsid w:val="00A727D6"/>
    <w:rsid w:val="00A72913"/>
    <w:rsid w:val="00A72B2C"/>
    <w:rsid w:val="00A72F83"/>
    <w:rsid w:val="00A72FD5"/>
    <w:rsid w:val="00A73246"/>
    <w:rsid w:val="00A73BDF"/>
    <w:rsid w:val="00A744CF"/>
    <w:rsid w:val="00A746DF"/>
    <w:rsid w:val="00A74F79"/>
    <w:rsid w:val="00A751EC"/>
    <w:rsid w:val="00A75A45"/>
    <w:rsid w:val="00A76D41"/>
    <w:rsid w:val="00A76DB3"/>
    <w:rsid w:val="00A76F25"/>
    <w:rsid w:val="00A777D6"/>
    <w:rsid w:val="00A77A1A"/>
    <w:rsid w:val="00A80459"/>
    <w:rsid w:val="00A80B28"/>
    <w:rsid w:val="00A8108B"/>
    <w:rsid w:val="00A8153A"/>
    <w:rsid w:val="00A82255"/>
    <w:rsid w:val="00A82283"/>
    <w:rsid w:val="00A82733"/>
    <w:rsid w:val="00A8297D"/>
    <w:rsid w:val="00A82997"/>
    <w:rsid w:val="00A82B6E"/>
    <w:rsid w:val="00A82CA2"/>
    <w:rsid w:val="00A82E96"/>
    <w:rsid w:val="00A830D0"/>
    <w:rsid w:val="00A84538"/>
    <w:rsid w:val="00A84B32"/>
    <w:rsid w:val="00A84CF2"/>
    <w:rsid w:val="00A84E2D"/>
    <w:rsid w:val="00A85060"/>
    <w:rsid w:val="00A8621F"/>
    <w:rsid w:val="00A8685D"/>
    <w:rsid w:val="00A904BB"/>
    <w:rsid w:val="00A9129B"/>
    <w:rsid w:val="00A9136C"/>
    <w:rsid w:val="00A9170C"/>
    <w:rsid w:val="00A91C8D"/>
    <w:rsid w:val="00A924BF"/>
    <w:rsid w:val="00A92843"/>
    <w:rsid w:val="00A933A1"/>
    <w:rsid w:val="00A93D5E"/>
    <w:rsid w:val="00A946CC"/>
    <w:rsid w:val="00A94841"/>
    <w:rsid w:val="00A94A6D"/>
    <w:rsid w:val="00A94D6A"/>
    <w:rsid w:val="00A94F11"/>
    <w:rsid w:val="00A960DA"/>
    <w:rsid w:val="00A96333"/>
    <w:rsid w:val="00A968D9"/>
    <w:rsid w:val="00A96C69"/>
    <w:rsid w:val="00A97F0A"/>
    <w:rsid w:val="00AA038D"/>
    <w:rsid w:val="00AA03E5"/>
    <w:rsid w:val="00AA1BA2"/>
    <w:rsid w:val="00AA1FF1"/>
    <w:rsid w:val="00AA2998"/>
    <w:rsid w:val="00AA2DD3"/>
    <w:rsid w:val="00AA3693"/>
    <w:rsid w:val="00AA3725"/>
    <w:rsid w:val="00AA3CCC"/>
    <w:rsid w:val="00AA418B"/>
    <w:rsid w:val="00AA45A9"/>
    <w:rsid w:val="00AA47D2"/>
    <w:rsid w:val="00AA6944"/>
    <w:rsid w:val="00AA7433"/>
    <w:rsid w:val="00AB18FC"/>
    <w:rsid w:val="00AB2090"/>
    <w:rsid w:val="00AB2824"/>
    <w:rsid w:val="00AB3665"/>
    <w:rsid w:val="00AB3BB9"/>
    <w:rsid w:val="00AB604C"/>
    <w:rsid w:val="00AB656A"/>
    <w:rsid w:val="00AB722B"/>
    <w:rsid w:val="00AB7AF2"/>
    <w:rsid w:val="00AB7D37"/>
    <w:rsid w:val="00AC0389"/>
    <w:rsid w:val="00AC148C"/>
    <w:rsid w:val="00AC19B4"/>
    <w:rsid w:val="00AC1D39"/>
    <w:rsid w:val="00AC1FFB"/>
    <w:rsid w:val="00AC21CF"/>
    <w:rsid w:val="00AC25B0"/>
    <w:rsid w:val="00AC34BB"/>
    <w:rsid w:val="00AC392E"/>
    <w:rsid w:val="00AC463F"/>
    <w:rsid w:val="00AC5841"/>
    <w:rsid w:val="00AC5B6F"/>
    <w:rsid w:val="00AC5DE7"/>
    <w:rsid w:val="00AC746D"/>
    <w:rsid w:val="00AD180C"/>
    <w:rsid w:val="00AD2051"/>
    <w:rsid w:val="00AD2A32"/>
    <w:rsid w:val="00AD358D"/>
    <w:rsid w:val="00AD4315"/>
    <w:rsid w:val="00AD43FC"/>
    <w:rsid w:val="00AD5AE9"/>
    <w:rsid w:val="00AD752B"/>
    <w:rsid w:val="00AD75BC"/>
    <w:rsid w:val="00AD7943"/>
    <w:rsid w:val="00AD7C6C"/>
    <w:rsid w:val="00AE1F04"/>
    <w:rsid w:val="00AE214F"/>
    <w:rsid w:val="00AE29C5"/>
    <w:rsid w:val="00AE31F3"/>
    <w:rsid w:val="00AE370F"/>
    <w:rsid w:val="00AE5516"/>
    <w:rsid w:val="00AE5C93"/>
    <w:rsid w:val="00AE686F"/>
    <w:rsid w:val="00AE6916"/>
    <w:rsid w:val="00AE69B1"/>
    <w:rsid w:val="00AE7C7E"/>
    <w:rsid w:val="00AF00C0"/>
    <w:rsid w:val="00AF01A4"/>
    <w:rsid w:val="00AF0837"/>
    <w:rsid w:val="00AF0955"/>
    <w:rsid w:val="00AF10A4"/>
    <w:rsid w:val="00AF20D1"/>
    <w:rsid w:val="00AF21D4"/>
    <w:rsid w:val="00AF2495"/>
    <w:rsid w:val="00AF4248"/>
    <w:rsid w:val="00AF4696"/>
    <w:rsid w:val="00AF5362"/>
    <w:rsid w:val="00AF57EA"/>
    <w:rsid w:val="00AF58CF"/>
    <w:rsid w:val="00AF602E"/>
    <w:rsid w:val="00AF62D8"/>
    <w:rsid w:val="00AF6829"/>
    <w:rsid w:val="00AF6858"/>
    <w:rsid w:val="00AF69FC"/>
    <w:rsid w:val="00AF6B40"/>
    <w:rsid w:val="00AF6B95"/>
    <w:rsid w:val="00AF7C5B"/>
    <w:rsid w:val="00B003B9"/>
    <w:rsid w:val="00B009C8"/>
    <w:rsid w:val="00B01129"/>
    <w:rsid w:val="00B012F9"/>
    <w:rsid w:val="00B025C4"/>
    <w:rsid w:val="00B025EF"/>
    <w:rsid w:val="00B02ADD"/>
    <w:rsid w:val="00B02D53"/>
    <w:rsid w:val="00B058D0"/>
    <w:rsid w:val="00B06A33"/>
    <w:rsid w:val="00B06FB6"/>
    <w:rsid w:val="00B07328"/>
    <w:rsid w:val="00B0774B"/>
    <w:rsid w:val="00B07B0A"/>
    <w:rsid w:val="00B1007E"/>
    <w:rsid w:val="00B10AA6"/>
    <w:rsid w:val="00B11AF8"/>
    <w:rsid w:val="00B11C61"/>
    <w:rsid w:val="00B12AC9"/>
    <w:rsid w:val="00B13209"/>
    <w:rsid w:val="00B13300"/>
    <w:rsid w:val="00B1355E"/>
    <w:rsid w:val="00B13602"/>
    <w:rsid w:val="00B15BFD"/>
    <w:rsid w:val="00B16833"/>
    <w:rsid w:val="00B17B00"/>
    <w:rsid w:val="00B17C68"/>
    <w:rsid w:val="00B17F34"/>
    <w:rsid w:val="00B20581"/>
    <w:rsid w:val="00B2129B"/>
    <w:rsid w:val="00B217CC"/>
    <w:rsid w:val="00B21E6C"/>
    <w:rsid w:val="00B22105"/>
    <w:rsid w:val="00B223E6"/>
    <w:rsid w:val="00B22AF8"/>
    <w:rsid w:val="00B23AE2"/>
    <w:rsid w:val="00B24729"/>
    <w:rsid w:val="00B2483B"/>
    <w:rsid w:val="00B251F7"/>
    <w:rsid w:val="00B2538D"/>
    <w:rsid w:val="00B253C0"/>
    <w:rsid w:val="00B258B2"/>
    <w:rsid w:val="00B25A87"/>
    <w:rsid w:val="00B25E72"/>
    <w:rsid w:val="00B267A7"/>
    <w:rsid w:val="00B26D23"/>
    <w:rsid w:val="00B27245"/>
    <w:rsid w:val="00B276DC"/>
    <w:rsid w:val="00B30E19"/>
    <w:rsid w:val="00B30E6B"/>
    <w:rsid w:val="00B31CE1"/>
    <w:rsid w:val="00B32106"/>
    <w:rsid w:val="00B3275C"/>
    <w:rsid w:val="00B34C4C"/>
    <w:rsid w:val="00B355C3"/>
    <w:rsid w:val="00B36829"/>
    <w:rsid w:val="00B3686A"/>
    <w:rsid w:val="00B3701E"/>
    <w:rsid w:val="00B377A1"/>
    <w:rsid w:val="00B378E1"/>
    <w:rsid w:val="00B37A9A"/>
    <w:rsid w:val="00B37F5D"/>
    <w:rsid w:val="00B402DD"/>
    <w:rsid w:val="00B416FE"/>
    <w:rsid w:val="00B41B34"/>
    <w:rsid w:val="00B41E50"/>
    <w:rsid w:val="00B4279B"/>
    <w:rsid w:val="00B42D8C"/>
    <w:rsid w:val="00B42EF9"/>
    <w:rsid w:val="00B43348"/>
    <w:rsid w:val="00B43758"/>
    <w:rsid w:val="00B440BD"/>
    <w:rsid w:val="00B453F5"/>
    <w:rsid w:val="00B45817"/>
    <w:rsid w:val="00B46353"/>
    <w:rsid w:val="00B464FB"/>
    <w:rsid w:val="00B46577"/>
    <w:rsid w:val="00B475E7"/>
    <w:rsid w:val="00B476A4"/>
    <w:rsid w:val="00B47D36"/>
    <w:rsid w:val="00B50285"/>
    <w:rsid w:val="00B508B4"/>
    <w:rsid w:val="00B50DA6"/>
    <w:rsid w:val="00B51B84"/>
    <w:rsid w:val="00B52621"/>
    <w:rsid w:val="00B531DA"/>
    <w:rsid w:val="00B569FB"/>
    <w:rsid w:val="00B6100C"/>
    <w:rsid w:val="00B61AFC"/>
    <w:rsid w:val="00B61BD8"/>
    <w:rsid w:val="00B624CC"/>
    <w:rsid w:val="00B6309B"/>
    <w:rsid w:val="00B6329B"/>
    <w:rsid w:val="00B642FD"/>
    <w:rsid w:val="00B64580"/>
    <w:rsid w:val="00B646CC"/>
    <w:rsid w:val="00B64FB3"/>
    <w:rsid w:val="00B65EC1"/>
    <w:rsid w:val="00B66416"/>
    <w:rsid w:val="00B66461"/>
    <w:rsid w:val="00B66B2B"/>
    <w:rsid w:val="00B67B62"/>
    <w:rsid w:val="00B67D70"/>
    <w:rsid w:val="00B70776"/>
    <w:rsid w:val="00B71982"/>
    <w:rsid w:val="00B722BF"/>
    <w:rsid w:val="00B724E9"/>
    <w:rsid w:val="00B72F91"/>
    <w:rsid w:val="00B73377"/>
    <w:rsid w:val="00B73C82"/>
    <w:rsid w:val="00B74625"/>
    <w:rsid w:val="00B7545F"/>
    <w:rsid w:val="00B75559"/>
    <w:rsid w:val="00B768F2"/>
    <w:rsid w:val="00B7699C"/>
    <w:rsid w:val="00B769DF"/>
    <w:rsid w:val="00B80275"/>
    <w:rsid w:val="00B80E8D"/>
    <w:rsid w:val="00B81328"/>
    <w:rsid w:val="00B813AD"/>
    <w:rsid w:val="00B8141E"/>
    <w:rsid w:val="00B81A2F"/>
    <w:rsid w:val="00B82146"/>
    <w:rsid w:val="00B82300"/>
    <w:rsid w:val="00B82729"/>
    <w:rsid w:val="00B83158"/>
    <w:rsid w:val="00B83B5A"/>
    <w:rsid w:val="00B84009"/>
    <w:rsid w:val="00B8407E"/>
    <w:rsid w:val="00B84987"/>
    <w:rsid w:val="00B84DCA"/>
    <w:rsid w:val="00B85313"/>
    <w:rsid w:val="00B86D46"/>
    <w:rsid w:val="00B86FD2"/>
    <w:rsid w:val="00B87078"/>
    <w:rsid w:val="00B870AE"/>
    <w:rsid w:val="00B90BCA"/>
    <w:rsid w:val="00B91059"/>
    <w:rsid w:val="00B91214"/>
    <w:rsid w:val="00B916EE"/>
    <w:rsid w:val="00B92D31"/>
    <w:rsid w:val="00B92D9C"/>
    <w:rsid w:val="00B93637"/>
    <w:rsid w:val="00B95735"/>
    <w:rsid w:val="00B95A47"/>
    <w:rsid w:val="00B96250"/>
    <w:rsid w:val="00B967AA"/>
    <w:rsid w:val="00B969E3"/>
    <w:rsid w:val="00B97372"/>
    <w:rsid w:val="00BA152B"/>
    <w:rsid w:val="00BA3F83"/>
    <w:rsid w:val="00BA3FA5"/>
    <w:rsid w:val="00BA42CE"/>
    <w:rsid w:val="00BA474A"/>
    <w:rsid w:val="00BA47F1"/>
    <w:rsid w:val="00BA4AEB"/>
    <w:rsid w:val="00BA4B2F"/>
    <w:rsid w:val="00BA502D"/>
    <w:rsid w:val="00BA56CD"/>
    <w:rsid w:val="00BA5B8A"/>
    <w:rsid w:val="00BA6160"/>
    <w:rsid w:val="00BA66B0"/>
    <w:rsid w:val="00BA7C22"/>
    <w:rsid w:val="00BB019F"/>
    <w:rsid w:val="00BB01EF"/>
    <w:rsid w:val="00BB03EE"/>
    <w:rsid w:val="00BB04BA"/>
    <w:rsid w:val="00BB05DD"/>
    <w:rsid w:val="00BB0BAC"/>
    <w:rsid w:val="00BB112C"/>
    <w:rsid w:val="00BB14C6"/>
    <w:rsid w:val="00BB2166"/>
    <w:rsid w:val="00BB297E"/>
    <w:rsid w:val="00BB3919"/>
    <w:rsid w:val="00BB4E08"/>
    <w:rsid w:val="00BB584C"/>
    <w:rsid w:val="00BB6169"/>
    <w:rsid w:val="00BB62B8"/>
    <w:rsid w:val="00BC0033"/>
    <w:rsid w:val="00BC1060"/>
    <w:rsid w:val="00BC182E"/>
    <w:rsid w:val="00BC183A"/>
    <w:rsid w:val="00BC232F"/>
    <w:rsid w:val="00BC2668"/>
    <w:rsid w:val="00BC2CCB"/>
    <w:rsid w:val="00BC34E6"/>
    <w:rsid w:val="00BC3BE8"/>
    <w:rsid w:val="00BC4056"/>
    <w:rsid w:val="00BC4E52"/>
    <w:rsid w:val="00BC4F66"/>
    <w:rsid w:val="00BC6663"/>
    <w:rsid w:val="00BC76A7"/>
    <w:rsid w:val="00BC7AD2"/>
    <w:rsid w:val="00BC7D93"/>
    <w:rsid w:val="00BD028A"/>
    <w:rsid w:val="00BD0A92"/>
    <w:rsid w:val="00BD0C99"/>
    <w:rsid w:val="00BD1B81"/>
    <w:rsid w:val="00BD1E81"/>
    <w:rsid w:val="00BD33FB"/>
    <w:rsid w:val="00BD3CF9"/>
    <w:rsid w:val="00BD458A"/>
    <w:rsid w:val="00BD5725"/>
    <w:rsid w:val="00BD59D0"/>
    <w:rsid w:val="00BD5CB5"/>
    <w:rsid w:val="00BD615A"/>
    <w:rsid w:val="00BD6D69"/>
    <w:rsid w:val="00BD7142"/>
    <w:rsid w:val="00BD767B"/>
    <w:rsid w:val="00BD7B8C"/>
    <w:rsid w:val="00BE0603"/>
    <w:rsid w:val="00BE14A6"/>
    <w:rsid w:val="00BE1C8D"/>
    <w:rsid w:val="00BE2B46"/>
    <w:rsid w:val="00BE36CD"/>
    <w:rsid w:val="00BE3F2F"/>
    <w:rsid w:val="00BE556A"/>
    <w:rsid w:val="00BE61FE"/>
    <w:rsid w:val="00BE788C"/>
    <w:rsid w:val="00BE7FF5"/>
    <w:rsid w:val="00BF0027"/>
    <w:rsid w:val="00BF0D88"/>
    <w:rsid w:val="00BF3529"/>
    <w:rsid w:val="00BF37AD"/>
    <w:rsid w:val="00BF3BD1"/>
    <w:rsid w:val="00BF5DC1"/>
    <w:rsid w:val="00BF61F3"/>
    <w:rsid w:val="00BF6F65"/>
    <w:rsid w:val="00BF77D7"/>
    <w:rsid w:val="00C0025F"/>
    <w:rsid w:val="00C00359"/>
    <w:rsid w:val="00C013FE"/>
    <w:rsid w:val="00C01C97"/>
    <w:rsid w:val="00C01F64"/>
    <w:rsid w:val="00C02DAF"/>
    <w:rsid w:val="00C0383C"/>
    <w:rsid w:val="00C03FF2"/>
    <w:rsid w:val="00C05ED5"/>
    <w:rsid w:val="00C06790"/>
    <w:rsid w:val="00C110FE"/>
    <w:rsid w:val="00C11540"/>
    <w:rsid w:val="00C119EE"/>
    <w:rsid w:val="00C12B2B"/>
    <w:rsid w:val="00C12EFE"/>
    <w:rsid w:val="00C130A6"/>
    <w:rsid w:val="00C13A68"/>
    <w:rsid w:val="00C1459E"/>
    <w:rsid w:val="00C1527B"/>
    <w:rsid w:val="00C152AB"/>
    <w:rsid w:val="00C16683"/>
    <w:rsid w:val="00C16C35"/>
    <w:rsid w:val="00C16E19"/>
    <w:rsid w:val="00C17085"/>
    <w:rsid w:val="00C17A8B"/>
    <w:rsid w:val="00C17E73"/>
    <w:rsid w:val="00C2008A"/>
    <w:rsid w:val="00C207DD"/>
    <w:rsid w:val="00C208FB"/>
    <w:rsid w:val="00C20FDF"/>
    <w:rsid w:val="00C2193E"/>
    <w:rsid w:val="00C21F93"/>
    <w:rsid w:val="00C22522"/>
    <w:rsid w:val="00C22932"/>
    <w:rsid w:val="00C22B7A"/>
    <w:rsid w:val="00C238A7"/>
    <w:rsid w:val="00C23CA8"/>
    <w:rsid w:val="00C245DB"/>
    <w:rsid w:val="00C24CC7"/>
    <w:rsid w:val="00C256FC"/>
    <w:rsid w:val="00C258A6"/>
    <w:rsid w:val="00C25C72"/>
    <w:rsid w:val="00C25DBD"/>
    <w:rsid w:val="00C26145"/>
    <w:rsid w:val="00C30109"/>
    <w:rsid w:val="00C304D4"/>
    <w:rsid w:val="00C305C5"/>
    <w:rsid w:val="00C30A70"/>
    <w:rsid w:val="00C318CB"/>
    <w:rsid w:val="00C33145"/>
    <w:rsid w:val="00C34055"/>
    <w:rsid w:val="00C34525"/>
    <w:rsid w:val="00C346F1"/>
    <w:rsid w:val="00C34711"/>
    <w:rsid w:val="00C3478A"/>
    <w:rsid w:val="00C34B2E"/>
    <w:rsid w:val="00C353F2"/>
    <w:rsid w:val="00C356D5"/>
    <w:rsid w:val="00C35E6C"/>
    <w:rsid w:val="00C36EE7"/>
    <w:rsid w:val="00C36FC2"/>
    <w:rsid w:val="00C370B3"/>
    <w:rsid w:val="00C37702"/>
    <w:rsid w:val="00C4131E"/>
    <w:rsid w:val="00C4177D"/>
    <w:rsid w:val="00C42378"/>
    <w:rsid w:val="00C4248D"/>
    <w:rsid w:val="00C42727"/>
    <w:rsid w:val="00C42B76"/>
    <w:rsid w:val="00C42E2D"/>
    <w:rsid w:val="00C42EA7"/>
    <w:rsid w:val="00C42F5C"/>
    <w:rsid w:val="00C434BA"/>
    <w:rsid w:val="00C43857"/>
    <w:rsid w:val="00C445FA"/>
    <w:rsid w:val="00C4461A"/>
    <w:rsid w:val="00C44731"/>
    <w:rsid w:val="00C44A65"/>
    <w:rsid w:val="00C44D62"/>
    <w:rsid w:val="00C44DCE"/>
    <w:rsid w:val="00C4536F"/>
    <w:rsid w:val="00C455DB"/>
    <w:rsid w:val="00C464C9"/>
    <w:rsid w:val="00C46CCC"/>
    <w:rsid w:val="00C47A92"/>
    <w:rsid w:val="00C5048D"/>
    <w:rsid w:val="00C50533"/>
    <w:rsid w:val="00C5083D"/>
    <w:rsid w:val="00C51AF5"/>
    <w:rsid w:val="00C51ED1"/>
    <w:rsid w:val="00C51ED5"/>
    <w:rsid w:val="00C53068"/>
    <w:rsid w:val="00C537A7"/>
    <w:rsid w:val="00C54AAC"/>
    <w:rsid w:val="00C54C30"/>
    <w:rsid w:val="00C54E7E"/>
    <w:rsid w:val="00C54F85"/>
    <w:rsid w:val="00C5593F"/>
    <w:rsid w:val="00C55C6D"/>
    <w:rsid w:val="00C5643E"/>
    <w:rsid w:val="00C573B7"/>
    <w:rsid w:val="00C5757A"/>
    <w:rsid w:val="00C57D1D"/>
    <w:rsid w:val="00C60749"/>
    <w:rsid w:val="00C60CF2"/>
    <w:rsid w:val="00C60E5E"/>
    <w:rsid w:val="00C614FF"/>
    <w:rsid w:val="00C6345F"/>
    <w:rsid w:val="00C6493C"/>
    <w:rsid w:val="00C67CFF"/>
    <w:rsid w:val="00C701BB"/>
    <w:rsid w:val="00C7047E"/>
    <w:rsid w:val="00C705BA"/>
    <w:rsid w:val="00C70A7F"/>
    <w:rsid w:val="00C70CFB"/>
    <w:rsid w:val="00C71337"/>
    <w:rsid w:val="00C71558"/>
    <w:rsid w:val="00C7186D"/>
    <w:rsid w:val="00C7255A"/>
    <w:rsid w:val="00C72C7F"/>
    <w:rsid w:val="00C731B5"/>
    <w:rsid w:val="00C738BE"/>
    <w:rsid w:val="00C73CCB"/>
    <w:rsid w:val="00C746C9"/>
    <w:rsid w:val="00C75312"/>
    <w:rsid w:val="00C753C0"/>
    <w:rsid w:val="00C76D3C"/>
    <w:rsid w:val="00C774C7"/>
    <w:rsid w:val="00C777F6"/>
    <w:rsid w:val="00C7798C"/>
    <w:rsid w:val="00C80169"/>
    <w:rsid w:val="00C817F2"/>
    <w:rsid w:val="00C81D3F"/>
    <w:rsid w:val="00C82028"/>
    <w:rsid w:val="00C8247E"/>
    <w:rsid w:val="00C82726"/>
    <w:rsid w:val="00C82798"/>
    <w:rsid w:val="00C82816"/>
    <w:rsid w:val="00C82EB5"/>
    <w:rsid w:val="00C8308F"/>
    <w:rsid w:val="00C83F95"/>
    <w:rsid w:val="00C8570F"/>
    <w:rsid w:val="00C857B2"/>
    <w:rsid w:val="00C87029"/>
    <w:rsid w:val="00C9072F"/>
    <w:rsid w:val="00C910FB"/>
    <w:rsid w:val="00C913E6"/>
    <w:rsid w:val="00C91DF5"/>
    <w:rsid w:val="00C921D8"/>
    <w:rsid w:val="00C92678"/>
    <w:rsid w:val="00C9298A"/>
    <w:rsid w:val="00C93C28"/>
    <w:rsid w:val="00C94C5D"/>
    <w:rsid w:val="00C94F46"/>
    <w:rsid w:val="00C96D26"/>
    <w:rsid w:val="00C97D9B"/>
    <w:rsid w:val="00CA0F41"/>
    <w:rsid w:val="00CA1A19"/>
    <w:rsid w:val="00CA1DDA"/>
    <w:rsid w:val="00CA1E01"/>
    <w:rsid w:val="00CA23DA"/>
    <w:rsid w:val="00CA2E94"/>
    <w:rsid w:val="00CA2FCF"/>
    <w:rsid w:val="00CA4B0F"/>
    <w:rsid w:val="00CA4B9C"/>
    <w:rsid w:val="00CA4E6A"/>
    <w:rsid w:val="00CA57A5"/>
    <w:rsid w:val="00CA5CF5"/>
    <w:rsid w:val="00CA6AF1"/>
    <w:rsid w:val="00CB01E2"/>
    <w:rsid w:val="00CB08C3"/>
    <w:rsid w:val="00CB12BB"/>
    <w:rsid w:val="00CB23F8"/>
    <w:rsid w:val="00CB26E0"/>
    <w:rsid w:val="00CB3AE2"/>
    <w:rsid w:val="00CB3DB7"/>
    <w:rsid w:val="00CB3EB4"/>
    <w:rsid w:val="00CB4091"/>
    <w:rsid w:val="00CB44DB"/>
    <w:rsid w:val="00CB4CDD"/>
    <w:rsid w:val="00CB5922"/>
    <w:rsid w:val="00CB59C6"/>
    <w:rsid w:val="00CB5A86"/>
    <w:rsid w:val="00CB7881"/>
    <w:rsid w:val="00CB7916"/>
    <w:rsid w:val="00CC0173"/>
    <w:rsid w:val="00CC040B"/>
    <w:rsid w:val="00CC05D7"/>
    <w:rsid w:val="00CC2078"/>
    <w:rsid w:val="00CC2361"/>
    <w:rsid w:val="00CC3493"/>
    <w:rsid w:val="00CC418F"/>
    <w:rsid w:val="00CC5419"/>
    <w:rsid w:val="00CC564F"/>
    <w:rsid w:val="00CC5B2B"/>
    <w:rsid w:val="00CC644C"/>
    <w:rsid w:val="00CC64FF"/>
    <w:rsid w:val="00CC6E40"/>
    <w:rsid w:val="00CC6FAE"/>
    <w:rsid w:val="00CD0DF9"/>
    <w:rsid w:val="00CD192F"/>
    <w:rsid w:val="00CD280F"/>
    <w:rsid w:val="00CD2D98"/>
    <w:rsid w:val="00CD3AC6"/>
    <w:rsid w:val="00CD3CA9"/>
    <w:rsid w:val="00CD5C7F"/>
    <w:rsid w:val="00CD610A"/>
    <w:rsid w:val="00CD6218"/>
    <w:rsid w:val="00CD65F6"/>
    <w:rsid w:val="00CD6956"/>
    <w:rsid w:val="00CD75D3"/>
    <w:rsid w:val="00CD7885"/>
    <w:rsid w:val="00CD7974"/>
    <w:rsid w:val="00CE00D0"/>
    <w:rsid w:val="00CE0733"/>
    <w:rsid w:val="00CE07B3"/>
    <w:rsid w:val="00CE4118"/>
    <w:rsid w:val="00CE50F1"/>
    <w:rsid w:val="00CE7154"/>
    <w:rsid w:val="00CF0C7C"/>
    <w:rsid w:val="00CF1438"/>
    <w:rsid w:val="00CF2310"/>
    <w:rsid w:val="00CF25AF"/>
    <w:rsid w:val="00CF31BF"/>
    <w:rsid w:val="00CF32C5"/>
    <w:rsid w:val="00CF3609"/>
    <w:rsid w:val="00CF3B83"/>
    <w:rsid w:val="00CF407A"/>
    <w:rsid w:val="00CF45A0"/>
    <w:rsid w:val="00CF47D0"/>
    <w:rsid w:val="00CF489D"/>
    <w:rsid w:val="00CF4D23"/>
    <w:rsid w:val="00CF4D89"/>
    <w:rsid w:val="00CF55DA"/>
    <w:rsid w:val="00CF5610"/>
    <w:rsid w:val="00CF62AD"/>
    <w:rsid w:val="00CF6860"/>
    <w:rsid w:val="00CF6AFD"/>
    <w:rsid w:val="00D016B6"/>
    <w:rsid w:val="00D0213C"/>
    <w:rsid w:val="00D02C3A"/>
    <w:rsid w:val="00D035BC"/>
    <w:rsid w:val="00D03F74"/>
    <w:rsid w:val="00D04232"/>
    <w:rsid w:val="00D0481D"/>
    <w:rsid w:val="00D0498F"/>
    <w:rsid w:val="00D050DB"/>
    <w:rsid w:val="00D05820"/>
    <w:rsid w:val="00D05D4B"/>
    <w:rsid w:val="00D061F8"/>
    <w:rsid w:val="00D063B9"/>
    <w:rsid w:val="00D063DF"/>
    <w:rsid w:val="00D06FD0"/>
    <w:rsid w:val="00D07FD9"/>
    <w:rsid w:val="00D1013E"/>
    <w:rsid w:val="00D1036F"/>
    <w:rsid w:val="00D107BF"/>
    <w:rsid w:val="00D118D9"/>
    <w:rsid w:val="00D11A1B"/>
    <w:rsid w:val="00D125FB"/>
    <w:rsid w:val="00D127EC"/>
    <w:rsid w:val="00D1355D"/>
    <w:rsid w:val="00D149F8"/>
    <w:rsid w:val="00D1519E"/>
    <w:rsid w:val="00D15537"/>
    <w:rsid w:val="00D1614A"/>
    <w:rsid w:val="00D16642"/>
    <w:rsid w:val="00D16B33"/>
    <w:rsid w:val="00D16CBC"/>
    <w:rsid w:val="00D17899"/>
    <w:rsid w:val="00D17A8C"/>
    <w:rsid w:val="00D20414"/>
    <w:rsid w:val="00D20457"/>
    <w:rsid w:val="00D20896"/>
    <w:rsid w:val="00D21460"/>
    <w:rsid w:val="00D21C84"/>
    <w:rsid w:val="00D21CE4"/>
    <w:rsid w:val="00D21F4C"/>
    <w:rsid w:val="00D22456"/>
    <w:rsid w:val="00D22AC0"/>
    <w:rsid w:val="00D23CE0"/>
    <w:rsid w:val="00D23D72"/>
    <w:rsid w:val="00D24FA5"/>
    <w:rsid w:val="00D2554D"/>
    <w:rsid w:val="00D25885"/>
    <w:rsid w:val="00D25F3C"/>
    <w:rsid w:val="00D26270"/>
    <w:rsid w:val="00D26E8C"/>
    <w:rsid w:val="00D30CC4"/>
    <w:rsid w:val="00D312D8"/>
    <w:rsid w:val="00D314CC"/>
    <w:rsid w:val="00D3197D"/>
    <w:rsid w:val="00D31A0E"/>
    <w:rsid w:val="00D31C50"/>
    <w:rsid w:val="00D3230F"/>
    <w:rsid w:val="00D3238B"/>
    <w:rsid w:val="00D32C0D"/>
    <w:rsid w:val="00D32C54"/>
    <w:rsid w:val="00D331F9"/>
    <w:rsid w:val="00D33333"/>
    <w:rsid w:val="00D346B7"/>
    <w:rsid w:val="00D35C6C"/>
    <w:rsid w:val="00D36719"/>
    <w:rsid w:val="00D41941"/>
    <w:rsid w:val="00D41F84"/>
    <w:rsid w:val="00D42615"/>
    <w:rsid w:val="00D43EDD"/>
    <w:rsid w:val="00D4496D"/>
    <w:rsid w:val="00D45497"/>
    <w:rsid w:val="00D45AB6"/>
    <w:rsid w:val="00D45F52"/>
    <w:rsid w:val="00D46165"/>
    <w:rsid w:val="00D4624E"/>
    <w:rsid w:val="00D465A6"/>
    <w:rsid w:val="00D46A86"/>
    <w:rsid w:val="00D46ACC"/>
    <w:rsid w:val="00D46DE2"/>
    <w:rsid w:val="00D512A7"/>
    <w:rsid w:val="00D51A48"/>
    <w:rsid w:val="00D51C5A"/>
    <w:rsid w:val="00D522A8"/>
    <w:rsid w:val="00D528AF"/>
    <w:rsid w:val="00D52AD2"/>
    <w:rsid w:val="00D53917"/>
    <w:rsid w:val="00D53A5E"/>
    <w:rsid w:val="00D53CBF"/>
    <w:rsid w:val="00D54C61"/>
    <w:rsid w:val="00D54EBC"/>
    <w:rsid w:val="00D55116"/>
    <w:rsid w:val="00D554DF"/>
    <w:rsid w:val="00D56515"/>
    <w:rsid w:val="00D56A41"/>
    <w:rsid w:val="00D56EF4"/>
    <w:rsid w:val="00D57C7D"/>
    <w:rsid w:val="00D57CF2"/>
    <w:rsid w:val="00D57D41"/>
    <w:rsid w:val="00D604E8"/>
    <w:rsid w:val="00D616A7"/>
    <w:rsid w:val="00D616EE"/>
    <w:rsid w:val="00D61A30"/>
    <w:rsid w:val="00D6207F"/>
    <w:rsid w:val="00D6244A"/>
    <w:rsid w:val="00D6266B"/>
    <w:rsid w:val="00D63B01"/>
    <w:rsid w:val="00D63CD6"/>
    <w:rsid w:val="00D63F4B"/>
    <w:rsid w:val="00D64381"/>
    <w:rsid w:val="00D64A1E"/>
    <w:rsid w:val="00D65177"/>
    <w:rsid w:val="00D65239"/>
    <w:rsid w:val="00D657CF"/>
    <w:rsid w:val="00D673F0"/>
    <w:rsid w:val="00D67E37"/>
    <w:rsid w:val="00D70C4D"/>
    <w:rsid w:val="00D716BC"/>
    <w:rsid w:val="00D71AD4"/>
    <w:rsid w:val="00D72377"/>
    <w:rsid w:val="00D72624"/>
    <w:rsid w:val="00D72633"/>
    <w:rsid w:val="00D72B8B"/>
    <w:rsid w:val="00D732D5"/>
    <w:rsid w:val="00D7397E"/>
    <w:rsid w:val="00D745E4"/>
    <w:rsid w:val="00D74849"/>
    <w:rsid w:val="00D750E2"/>
    <w:rsid w:val="00D75592"/>
    <w:rsid w:val="00D7559A"/>
    <w:rsid w:val="00D768C7"/>
    <w:rsid w:val="00D77779"/>
    <w:rsid w:val="00D77804"/>
    <w:rsid w:val="00D77835"/>
    <w:rsid w:val="00D803F2"/>
    <w:rsid w:val="00D804D2"/>
    <w:rsid w:val="00D8088A"/>
    <w:rsid w:val="00D80969"/>
    <w:rsid w:val="00D813F1"/>
    <w:rsid w:val="00D81AA4"/>
    <w:rsid w:val="00D81C26"/>
    <w:rsid w:val="00D8205C"/>
    <w:rsid w:val="00D8220D"/>
    <w:rsid w:val="00D82B5F"/>
    <w:rsid w:val="00D8318E"/>
    <w:rsid w:val="00D843E0"/>
    <w:rsid w:val="00D84AC8"/>
    <w:rsid w:val="00D85357"/>
    <w:rsid w:val="00D859CF"/>
    <w:rsid w:val="00D86897"/>
    <w:rsid w:val="00D87132"/>
    <w:rsid w:val="00D871DE"/>
    <w:rsid w:val="00D8750A"/>
    <w:rsid w:val="00D9162F"/>
    <w:rsid w:val="00D932AC"/>
    <w:rsid w:val="00D93467"/>
    <w:rsid w:val="00D94BE3"/>
    <w:rsid w:val="00D952E7"/>
    <w:rsid w:val="00D953FA"/>
    <w:rsid w:val="00D956B4"/>
    <w:rsid w:val="00D96329"/>
    <w:rsid w:val="00D96438"/>
    <w:rsid w:val="00D972FB"/>
    <w:rsid w:val="00D9740F"/>
    <w:rsid w:val="00D977CD"/>
    <w:rsid w:val="00D97E31"/>
    <w:rsid w:val="00DA02C3"/>
    <w:rsid w:val="00DA06F9"/>
    <w:rsid w:val="00DA10AC"/>
    <w:rsid w:val="00DA13AB"/>
    <w:rsid w:val="00DA1C7C"/>
    <w:rsid w:val="00DA2078"/>
    <w:rsid w:val="00DA2A6E"/>
    <w:rsid w:val="00DA2F7F"/>
    <w:rsid w:val="00DA2F91"/>
    <w:rsid w:val="00DA3564"/>
    <w:rsid w:val="00DA3EA3"/>
    <w:rsid w:val="00DA3F43"/>
    <w:rsid w:val="00DA42D1"/>
    <w:rsid w:val="00DA4806"/>
    <w:rsid w:val="00DA4A26"/>
    <w:rsid w:val="00DA4A5D"/>
    <w:rsid w:val="00DA56AD"/>
    <w:rsid w:val="00DA60EF"/>
    <w:rsid w:val="00DA6905"/>
    <w:rsid w:val="00DB007A"/>
    <w:rsid w:val="00DB012F"/>
    <w:rsid w:val="00DB0CB8"/>
    <w:rsid w:val="00DB1AD5"/>
    <w:rsid w:val="00DB1FD5"/>
    <w:rsid w:val="00DB37EB"/>
    <w:rsid w:val="00DB4038"/>
    <w:rsid w:val="00DB445A"/>
    <w:rsid w:val="00DB4789"/>
    <w:rsid w:val="00DB4B50"/>
    <w:rsid w:val="00DB530F"/>
    <w:rsid w:val="00DB5488"/>
    <w:rsid w:val="00DB5766"/>
    <w:rsid w:val="00DB5AFC"/>
    <w:rsid w:val="00DB5D35"/>
    <w:rsid w:val="00DB7C31"/>
    <w:rsid w:val="00DB7E3E"/>
    <w:rsid w:val="00DC104C"/>
    <w:rsid w:val="00DC1E48"/>
    <w:rsid w:val="00DC205F"/>
    <w:rsid w:val="00DC273C"/>
    <w:rsid w:val="00DC2B67"/>
    <w:rsid w:val="00DC3016"/>
    <w:rsid w:val="00DC3D9A"/>
    <w:rsid w:val="00DC5562"/>
    <w:rsid w:val="00DC5D31"/>
    <w:rsid w:val="00DC6B48"/>
    <w:rsid w:val="00DC741F"/>
    <w:rsid w:val="00DC7AA0"/>
    <w:rsid w:val="00DD0486"/>
    <w:rsid w:val="00DD08FD"/>
    <w:rsid w:val="00DD0C63"/>
    <w:rsid w:val="00DD1A1A"/>
    <w:rsid w:val="00DD201C"/>
    <w:rsid w:val="00DD23EF"/>
    <w:rsid w:val="00DD2403"/>
    <w:rsid w:val="00DD295C"/>
    <w:rsid w:val="00DD2A45"/>
    <w:rsid w:val="00DD2D40"/>
    <w:rsid w:val="00DD2FE9"/>
    <w:rsid w:val="00DD3B7E"/>
    <w:rsid w:val="00DD4000"/>
    <w:rsid w:val="00DD443A"/>
    <w:rsid w:val="00DD44E6"/>
    <w:rsid w:val="00DD489C"/>
    <w:rsid w:val="00DD4A5B"/>
    <w:rsid w:val="00DD5284"/>
    <w:rsid w:val="00DD5830"/>
    <w:rsid w:val="00DD5E62"/>
    <w:rsid w:val="00DD6BA1"/>
    <w:rsid w:val="00DD7869"/>
    <w:rsid w:val="00DD7CD9"/>
    <w:rsid w:val="00DD7D28"/>
    <w:rsid w:val="00DD7E32"/>
    <w:rsid w:val="00DE03E8"/>
    <w:rsid w:val="00DE0DB0"/>
    <w:rsid w:val="00DE0F14"/>
    <w:rsid w:val="00DE1A0B"/>
    <w:rsid w:val="00DE21E0"/>
    <w:rsid w:val="00DE26A2"/>
    <w:rsid w:val="00DE3FCA"/>
    <w:rsid w:val="00DE455C"/>
    <w:rsid w:val="00DE51E1"/>
    <w:rsid w:val="00DE5376"/>
    <w:rsid w:val="00DE6AF5"/>
    <w:rsid w:val="00DF02A8"/>
    <w:rsid w:val="00DF1010"/>
    <w:rsid w:val="00DF1E30"/>
    <w:rsid w:val="00DF219D"/>
    <w:rsid w:val="00DF3B44"/>
    <w:rsid w:val="00DF3FDF"/>
    <w:rsid w:val="00DF4AF0"/>
    <w:rsid w:val="00DF60B1"/>
    <w:rsid w:val="00DF692F"/>
    <w:rsid w:val="00DF6BC7"/>
    <w:rsid w:val="00DF70CA"/>
    <w:rsid w:val="00DF7122"/>
    <w:rsid w:val="00E01007"/>
    <w:rsid w:val="00E01057"/>
    <w:rsid w:val="00E01EAA"/>
    <w:rsid w:val="00E02490"/>
    <w:rsid w:val="00E02585"/>
    <w:rsid w:val="00E02A9A"/>
    <w:rsid w:val="00E02D34"/>
    <w:rsid w:val="00E030DD"/>
    <w:rsid w:val="00E0371C"/>
    <w:rsid w:val="00E03A8E"/>
    <w:rsid w:val="00E0463B"/>
    <w:rsid w:val="00E048C1"/>
    <w:rsid w:val="00E04CD4"/>
    <w:rsid w:val="00E04CED"/>
    <w:rsid w:val="00E0508F"/>
    <w:rsid w:val="00E063AA"/>
    <w:rsid w:val="00E067FA"/>
    <w:rsid w:val="00E06804"/>
    <w:rsid w:val="00E06FB8"/>
    <w:rsid w:val="00E06FB9"/>
    <w:rsid w:val="00E0734B"/>
    <w:rsid w:val="00E100AE"/>
    <w:rsid w:val="00E10F8A"/>
    <w:rsid w:val="00E11270"/>
    <w:rsid w:val="00E11545"/>
    <w:rsid w:val="00E11641"/>
    <w:rsid w:val="00E116CC"/>
    <w:rsid w:val="00E11941"/>
    <w:rsid w:val="00E11ED8"/>
    <w:rsid w:val="00E11F21"/>
    <w:rsid w:val="00E127AF"/>
    <w:rsid w:val="00E128E1"/>
    <w:rsid w:val="00E13093"/>
    <w:rsid w:val="00E13CB4"/>
    <w:rsid w:val="00E13ED7"/>
    <w:rsid w:val="00E15CA7"/>
    <w:rsid w:val="00E15D01"/>
    <w:rsid w:val="00E15FBF"/>
    <w:rsid w:val="00E16240"/>
    <w:rsid w:val="00E16B5E"/>
    <w:rsid w:val="00E16C76"/>
    <w:rsid w:val="00E16EF4"/>
    <w:rsid w:val="00E174D7"/>
    <w:rsid w:val="00E176EF"/>
    <w:rsid w:val="00E20F99"/>
    <w:rsid w:val="00E21D40"/>
    <w:rsid w:val="00E22AE8"/>
    <w:rsid w:val="00E22D23"/>
    <w:rsid w:val="00E237B5"/>
    <w:rsid w:val="00E23BC1"/>
    <w:rsid w:val="00E23C35"/>
    <w:rsid w:val="00E24348"/>
    <w:rsid w:val="00E24BC3"/>
    <w:rsid w:val="00E2545B"/>
    <w:rsid w:val="00E25511"/>
    <w:rsid w:val="00E25A9D"/>
    <w:rsid w:val="00E26872"/>
    <w:rsid w:val="00E26C58"/>
    <w:rsid w:val="00E26E31"/>
    <w:rsid w:val="00E31BED"/>
    <w:rsid w:val="00E33FAA"/>
    <w:rsid w:val="00E34225"/>
    <w:rsid w:val="00E343B8"/>
    <w:rsid w:val="00E34917"/>
    <w:rsid w:val="00E34C8C"/>
    <w:rsid w:val="00E35A81"/>
    <w:rsid w:val="00E36626"/>
    <w:rsid w:val="00E37F11"/>
    <w:rsid w:val="00E37F27"/>
    <w:rsid w:val="00E40057"/>
    <w:rsid w:val="00E40392"/>
    <w:rsid w:val="00E4056C"/>
    <w:rsid w:val="00E4129F"/>
    <w:rsid w:val="00E41C79"/>
    <w:rsid w:val="00E42B30"/>
    <w:rsid w:val="00E42D0C"/>
    <w:rsid w:val="00E4358C"/>
    <w:rsid w:val="00E4363A"/>
    <w:rsid w:val="00E436A0"/>
    <w:rsid w:val="00E43E65"/>
    <w:rsid w:val="00E45461"/>
    <w:rsid w:val="00E463BA"/>
    <w:rsid w:val="00E4689C"/>
    <w:rsid w:val="00E4711D"/>
    <w:rsid w:val="00E47591"/>
    <w:rsid w:val="00E50636"/>
    <w:rsid w:val="00E50C65"/>
    <w:rsid w:val="00E5156F"/>
    <w:rsid w:val="00E51AAD"/>
    <w:rsid w:val="00E5281B"/>
    <w:rsid w:val="00E530F1"/>
    <w:rsid w:val="00E5406F"/>
    <w:rsid w:val="00E54750"/>
    <w:rsid w:val="00E55401"/>
    <w:rsid w:val="00E55472"/>
    <w:rsid w:val="00E5579E"/>
    <w:rsid w:val="00E5585A"/>
    <w:rsid w:val="00E56227"/>
    <w:rsid w:val="00E5642A"/>
    <w:rsid w:val="00E56888"/>
    <w:rsid w:val="00E572E5"/>
    <w:rsid w:val="00E57964"/>
    <w:rsid w:val="00E603B6"/>
    <w:rsid w:val="00E60BD5"/>
    <w:rsid w:val="00E60E8D"/>
    <w:rsid w:val="00E613DB"/>
    <w:rsid w:val="00E61BE6"/>
    <w:rsid w:val="00E622D4"/>
    <w:rsid w:val="00E6253A"/>
    <w:rsid w:val="00E62899"/>
    <w:rsid w:val="00E635B8"/>
    <w:rsid w:val="00E63E2A"/>
    <w:rsid w:val="00E64B63"/>
    <w:rsid w:val="00E658C9"/>
    <w:rsid w:val="00E70070"/>
    <w:rsid w:val="00E702DB"/>
    <w:rsid w:val="00E71AC6"/>
    <w:rsid w:val="00E7251D"/>
    <w:rsid w:val="00E72959"/>
    <w:rsid w:val="00E734C5"/>
    <w:rsid w:val="00E73884"/>
    <w:rsid w:val="00E73907"/>
    <w:rsid w:val="00E73FCA"/>
    <w:rsid w:val="00E7579A"/>
    <w:rsid w:val="00E76B6B"/>
    <w:rsid w:val="00E8068F"/>
    <w:rsid w:val="00E81D68"/>
    <w:rsid w:val="00E82407"/>
    <w:rsid w:val="00E82A68"/>
    <w:rsid w:val="00E82AED"/>
    <w:rsid w:val="00E82B8C"/>
    <w:rsid w:val="00E82D81"/>
    <w:rsid w:val="00E82EDC"/>
    <w:rsid w:val="00E83A86"/>
    <w:rsid w:val="00E84F01"/>
    <w:rsid w:val="00E8522E"/>
    <w:rsid w:val="00E8537D"/>
    <w:rsid w:val="00E855AA"/>
    <w:rsid w:val="00E86553"/>
    <w:rsid w:val="00E86AC2"/>
    <w:rsid w:val="00E870AD"/>
    <w:rsid w:val="00E87AB9"/>
    <w:rsid w:val="00E9071E"/>
    <w:rsid w:val="00E90AB5"/>
    <w:rsid w:val="00E9177B"/>
    <w:rsid w:val="00E9214C"/>
    <w:rsid w:val="00E93346"/>
    <w:rsid w:val="00E94775"/>
    <w:rsid w:val="00E94995"/>
    <w:rsid w:val="00E94C8D"/>
    <w:rsid w:val="00E95AF8"/>
    <w:rsid w:val="00E968E5"/>
    <w:rsid w:val="00E97977"/>
    <w:rsid w:val="00EA00E0"/>
    <w:rsid w:val="00EA07EE"/>
    <w:rsid w:val="00EA0DE6"/>
    <w:rsid w:val="00EA1ED3"/>
    <w:rsid w:val="00EA44E7"/>
    <w:rsid w:val="00EA49B4"/>
    <w:rsid w:val="00EA56FD"/>
    <w:rsid w:val="00EA5BE3"/>
    <w:rsid w:val="00EA6C4B"/>
    <w:rsid w:val="00EA7C03"/>
    <w:rsid w:val="00EB052C"/>
    <w:rsid w:val="00EB0785"/>
    <w:rsid w:val="00EB19E9"/>
    <w:rsid w:val="00EB23AE"/>
    <w:rsid w:val="00EB2CD5"/>
    <w:rsid w:val="00EB3E2E"/>
    <w:rsid w:val="00EB4B82"/>
    <w:rsid w:val="00EB4C56"/>
    <w:rsid w:val="00EB4DF3"/>
    <w:rsid w:val="00EB566B"/>
    <w:rsid w:val="00EB6E00"/>
    <w:rsid w:val="00EB7D04"/>
    <w:rsid w:val="00EC05D3"/>
    <w:rsid w:val="00EC095B"/>
    <w:rsid w:val="00EC0D01"/>
    <w:rsid w:val="00EC148E"/>
    <w:rsid w:val="00EC14E0"/>
    <w:rsid w:val="00EC275D"/>
    <w:rsid w:val="00EC2C71"/>
    <w:rsid w:val="00EC3892"/>
    <w:rsid w:val="00EC3944"/>
    <w:rsid w:val="00EC46A3"/>
    <w:rsid w:val="00EC491C"/>
    <w:rsid w:val="00EC4A6B"/>
    <w:rsid w:val="00EC6B55"/>
    <w:rsid w:val="00EC73A1"/>
    <w:rsid w:val="00ED0906"/>
    <w:rsid w:val="00ED0D44"/>
    <w:rsid w:val="00ED12D3"/>
    <w:rsid w:val="00ED20BE"/>
    <w:rsid w:val="00ED237A"/>
    <w:rsid w:val="00ED27EB"/>
    <w:rsid w:val="00ED2DA0"/>
    <w:rsid w:val="00ED32F1"/>
    <w:rsid w:val="00ED42B1"/>
    <w:rsid w:val="00ED4654"/>
    <w:rsid w:val="00ED4ADB"/>
    <w:rsid w:val="00ED4DFC"/>
    <w:rsid w:val="00ED543F"/>
    <w:rsid w:val="00ED60C9"/>
    <w:rsid w:val="00ED6600"/>
    <w:rsid w:val="00ED6A93"/>
    <w:rsid w:val="00EE0D4A"/>
    <w:rsid w:val="00EE12BF"/>
    <w:rsid w:val="00EE1937"/>
    <w:rsid w:val="00EE2A65"/>
    <w:rsid w:val="00EE41BD"/>
    <w:rsid w:val="00EE449A"/>
    <w:rsid w:val="00EE4AD1"/>
    <w:rsid w:val="00EE798E"/>
    <w:rsid w:val="00EE79D6"/>
    <w:rsid w:val="00EE7C41"/>
    <w:rsid w:val="00EF0955"/>
    <w:rsid w:val="00EF09FA"/>
    <w:rsid w:val="00EF0C38"/>
    <w:rsid w:val="00EF1B2B"/>
    <w:rsid w:val="00EF35E9"/>
    <w:rsid w:val="00EF3723"/>
    <w:rsid w:val="00EF44EE"/>
    <w:rsid w:val="00EF4909"/>
    <w:rsid w:val="00EF5014"/>
    <w:rsid w:val="00EF53E4"/>
    <w:rsid w:val="00EF5B8E"/>
    <w:rsid w:val="00EF5EEE"/>
    <w:rsid w:val="00EF723B"/>
    <w:rsid w:val="00EF7316"/>
    <w:rsid w:val="00EF76F2"/>
    <w:rsid w:val="00EF7817"/>
    <w:rsid w:val="00EF7CAD"/>
    <w:rsid w:val="00EF7D55"/>
    <w:rsid w:val="00EF7D71"/>
    <w:rsid w:val="00F00136"/>
    <w:rsid w:val="00F004BF"/>
    <w:rsid w:val="00F008C5"/>
    <w:rsid w:val="00F00A8C"/>
    <w:rsid w:val="00F01482"/>
    <w:rsid w:val="00F01AA4"/>
    <w:rsid w:val="00F0237B"/>
    <w:rsid w:val="00F02AA7"/>
    <w:rsid w:val="00F0399A"/>
    <w:rsid w:val="00F04CB4"/>
    <w:rsid w:val="00F04F49"/>
    <w:rsid w:val="00F051BA"/>
    <w:rsid w:val="00F0557E"/>
    <w:rsid w:val="00F0640D"/>
    <w:rsid w:val="00F066ED"/>
    <w:rsid w:val="00F06712"/>
    <w:rsid w:val="00F06BF4"/>
    <w:rsid w:val="00F075F0"/>
    <w:rsid w:val="00F07DEC"/>
    <w:rsid w:val="00F1042C"/>
    <w:rsid w:val="00F10A48"/>
    <w:rsid w:val="00F118C0"/>
    <w:rsid w:val="00F11988"/>
    <w:rsid w:val="00F120FF"/>
    <w:rsid w:val="00F121E0"/>
    <w:rsid w:val="00F1221C"/>
    <w:rsid w:val="00F128D8"/>
    <w:rsid w:val="00F12EA7"/>
    <w:rsid w:val="00F12EE1"/>
    <w:rsid w:val="00F13283"/>
    <w:rsid w:val="00F13FBB"/>
    <w:rsid w:val="00F14669"/>
    <w:rsid w:val="00F1497B"/>
    <w:rsid w:val="00F15755"/>
    <w:rsid w:val="00F15C2B"/>
    <w:rsid w:val="00F1694B"/>
    <w:rsid w:val="00F16B4D"/>
    <w:rsid w:val="00F17B0C"/>
    <w:rsid w:val="00F17DD3"/>
    <w:rsid w:val="00F2061F"/>
    <w:rsid w:val="00F20C60"/>
    <w:rsid w:val="00F2396E"/>
    <w:rsid w:val="00F248BE"/>
    <w:rsid w:val="00F249CC"/>
    <w:rsid w:val="00F25111"/>
    <w:rsid w:val="00F25954"/>
    <w:rsid w:val="00F2619C"/>
    <w:rsid w:val="00F261D1"/>
    <w:rsid w:val="00F267DE"/>
    <w:rsid w:val="00F274C8"/>
    <w:rsid w:val="00F27D07"/>
    <w:rsid w:val="00F300FE"/>
    <w:rsid w:val="00F306DF"/>
    <w:rsid w:val="00F3137F"/>
    <w:rsid w:val="00F314FA"/>
    <w:rsid w:val="00F31792"/>
    <w:rsid w:val="00F34707"/>
    <w:rsid w:val="00F35E3E"/>
    <w:rsid w:val="00F365FC"/>
    <w:rsid w:val="00F40AB2"/>
    <w:rsid w:val="00F411C6"/>
    <w:rsid w:val="00F41400"/>
    <w:rsid w:val="00F41528"/>
    <w:rsid w:val="00F41DD3"/>
    <w:rsid w:val="00F43054"/>
    <w:rsid w:val="00F4347F"/>
    <w:rsid w:val="00F4365C"/>
    <w:rsid w:val="00F43B1D"/>
    <w:rsid w:val="00F43CC1"/>
    <w:rsid w:val="00F43DC6"/>
    <w:rsid w:val="00F43FAD"/>
    <w:rsid w:val="00F448E2"/>
    <w:rsid w:val="00F44F8B"/>
    <w:rsid w:val="00F45654"/>
    <w:rsid w:val="00F45763"/>
    <w:rsid w:val="00F460C5"/>
    <w:rsid w:val="00F462B0"/>
    <w:rsid w:val="00F5018D"/>
    <w:rsid w:val="00F50265"/>
    <w:rsid w:val="00F50274"/>
    <w:rsid w:val="00F50492"/>
    <w:rsid w:val="00F507A2"/>
    <w:rsid w:val="00F5167D"/>
    <w:rsid w:val="00F51B7B"/>
    <w:rsid w:val="00F52B57"/>
    <w:rsid w:val="00F52E45"/>
    <w:rsid w:val="00F52FBC"/>
    <w:rsid w:val="00F535D7"/>
    <w:rsid w:val="00F53CF3"/>
    <w:rsid w:val="00F545C2"/>
    <w:rsid w:val="00F548D5"/>
    <w:rsid w:val="00F55483"/>
    <w:rsid w:val="00F55731"/>
    <w:rsid w:val="00F558BB"/>
    <w:rsid w:val="00F55D97"/>
    <w:rsid w:val="00F564F0"/>
    <w:rsid w:val="00F56863"/>
    <w:rsid w:val="00F56BB8"/>
    <w:rsid w:val="00F574B5"/>
    <w:rsid w:val="00F60158"/>
    <w:rsid w:val="00F60A97"/>
    <w:rsid w:val="00F6168D"/>
    <w:rsid w:val="00F6176C"/>
    <w:rsid w:val="00F635CB"/>
    <w:rsid w:val="00F63714"/>
    <w:rsid w:val="00F63A6F"/>
    <w:rsid w:val="00F63BB8"/>
    <w:rsid w:val="00F643B1"/>
    <w:rsid w:val="00F648D2"/>
    <w:rsid w:val="00F64EF9"/>
    <w:rsid w:val="00F650B6"/>
    <w:rsid w:val="00F6519B"/>
    <w:rsid w:val="00F6549D"/>
    <w:rsid w:val="00F65D8D"/>
    <w:rsid w:val="00F672B8"/>
    <w:rsid w:val="00F703AA"/>
    <w:rsid w:val="00F704EC"/>
    <w:rsid w:val="00F705E2"/>
    <w:rsid w:val="00F70FC2"/>
    <w:rsid w:val="00F712D0"/>
    <w:rsid w:val="00F715EA"/>
    <w:rsid w:val="00F71C9B"/>
    <w:rsid w:val="00F7223D"/>
    <w:rsid w:val="00F7264D"/>
    <w:rsid w:val="00F72918"/>
    <w:rsid w:val="00F73BA9"/>
    <w:rsid w:val="00F743FB"/>
    <w:rsid w:val="00F75773"/>
    <w:rsid w:val="00F75CAE"/>
    <w:rsid w:val="00F76DC6"/>
    <w:rsid w:val="00F77106"/>
    <w:rsid w:val="00F777E8"/>
    <w:rsid w:val="00F8011B"/>
    <w:rsid w:val="00F8068B"/>
    <w:rsid w:val="00F81B3A"/>
    <w:rsid w:val="00F81F2B"/>
    <w:rsid w:val="00F828F0"/>
    <w:rsid w:val="00F830D0"/>
    <w:rsid w:val="00F851B5"/>
    <w:rsid w:val="00F86671"/>
    <w:rsid w:val="00F86894"/>
    <w:rsid w:val="00F86B16"/>
    <w:rsid w:val="00F86C70"/>
    <w:rsid w:val="00F87FB9"/>
    <w:rsid w:val="00F91EE6"/>
    <w:rsid w:val="00F92374"/>
    <w:rsid w:val="00F923CC"/>
    <w:rsid w:val="00F92820"/>
    <w:rsid w:val="00F93278"/>
    <w:rsid w:val="00F933A1"/>
    <w:rsid w:val="00F93A0C"/>
    <w:rsid w:val="00F94852"/>
    <w:rsid w:val="00F94B4D"/>
    <w:rsid w:val="00F94D2B"/>
    <w:rsid w:val="00F9555D"/>
    <w:rsid w:val="00F9581B"/>
    <w:rsid w:val="00F96353"/>
    <w:rsid w:val="00F963A2"/>
    <w:rsid w:val="00F97027"/>
    <w:rsid w:val="00F97634"/>
    <w:rsid w:val="00F979A0"/>
    <w:rsid w:val="00FA0205"/>
    <w:rsid w:val="00FA026F"/>
    <w:rsid w:val="00FA22DA"/>
    <w:rsid w:val="00FA2A75"/>
    <w:rsid w:val="00FA2EAA"/>
    <w:rsid w:val="00FA319D"/>
    <w:rsid w:val="00FA38BA"/>
    <w:rsid w:val="00FA5D2A"/>
    <w:rsid w:val="00FA6729"/>
    <w:rsid w:val="00FA69C5"/>
    <w:rsid w:val="00FA6A41"/>
    <w:rsid w:val="00FB0036"/>
    <w:rsid w:val="00FB01B3"/>
    <w:rsid w:val="00FB0A91"/>
    <w:rsid w:val="00FB0B81"/>
    <w:rsid w:val="00FB17DA"/>
    <w:rsid w:val="00FB3408"/>
    <w:rsid w:val="00FB39A9"/>
    <w:rsid w:val="00FB536C"/>
    <w:rsid w:val="00FB5A97"/>
    <w:rsid w:val="00FB7530"/>
    <w:rsid w:val="00FB7553"/>
    <w:rsid w:val="00FC020E"/>
    <w:rsid w:val="00FC1129"/>
    <w:rsid w:val="00FC1177"/>
    <w:rsid w:val="00FC16E4"/>
    <w:rsid w:val="00FC22B9"/>
    <w:rsid w:val="00FC272D"/>
    <w:rsid w:val="00FC36E2"/>
    <w:rsid w:val="00FC38EC"/>
    <w:rsid w:val="00FC5116"/>
    <w:rsid w:val="00FC59FE"/>
    <w:rsid w:val="00FC67B4"/>
    <w:rsid w:val="00FC6CF8"/>
    <w:rsid w:val="00FC774F"/>
    <w:rsid w:val="00FD0385"/>
    <w:rsid w:val="00FD05B2"/>
    <w:rsid w:val="00FD172A"/>
    <w:rsid w:val="00FD181C"/>
    <w:rsid w:val="00FD18C8"/>
    <w:rsid w:val="00FD1EEA"/>
    <w:rsid w:val="00FD3C23"/>
    <w:rsid w:val="00FD481D"/>
    <w:rsid w:val="00FD5EB5"/>
    <w:rsid w:val="00FD659F"/>
    <w:rsid w:val="00FD6752"/>
    <w:rsid w:val="00FD6EDC"/>
    <w:rsid w:val="00FD6F44"/>
    <w:rsid w:val="00FD719C"/>
    <w:rsid w:val="00FD72C4"/>
    <w:rsid w:val="00FD76C2"/>
    <w:rsid w:val="00FD77C9"/>
    <w:rsid w:val="00FE1FA5"/>
    <w:rsid w:val="00FE2D62"/>
    <w:rsid w:val="00FE395C"/>
    <w:rsid w:val="00FE3D24"/>
    <w:rsid w:val="00FE3F7E"/>
    <w:rsid w:val="00FE4578"/>
    <w:rsid w:val="00FE4596"/>
    <w:rsid w:val="00FE5572"/>
    <w:rsid w:val="00FE6623"/>
    <w:rsid w:val="00FE6652"/>
    <w:rsid w:val="00FE6B2F"/>
    <w:rsid w:val="00FE7111"/>
    <w:rsid w:val="00FE740E"/>
    <w:rsid w:val="00FE7ED6"/>
    <w:rsid w:val="00FF024E"/>
    <w:rsid w:val="00FF1390"/>
    <w:rsid w:val="00FF13F3"/>
    <w:rsid w:val="00FF1C69"/>
    <w:rsid w:val="00FF2104"/>
    <w:rsid w:val="00FF2342"/>
    <w:rsid w:val="00FF2DBF"/>
    <w:rsid w:val="00FF3408"/>
    <w:rsid w:val="00FF5108"/>
    <w:rsid w:val="00FF5240"/>
    <w:rsid w:val="00FF5EC3"/>
    <w:rsid w:val="00FF64B4"/>
    <w:rsid w:val="00FF6724"/>
    <w:rsid w:val="00FF6BEE"/>
    <w:rsid w:val="00FF70F4"/>
    <w:rsid w:val="00FF71BD"/>
    <w:rsid w:val="01284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7461F5B"/>
  <w15:chartTrackingRefBased/>
  <w15:docId w15:val="{38FCCDC2-BE0B-4D32-94C5-9F0E353D8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locked="1" w:semiHidden="1" w:unhideWhenUsed="1"/>
    <w:lsdException w:name="annotation text" w:semiHidden="1"/>
    <w:lsdException w:name="index heading" w:locked="1" w:semiHidden="1" w:unhideWhenUsed="1"/>
    <w:lsdException w:name="caption" w:qFormat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semiHidden="1"/>
    <w:lsdException w:name="line number" w:locked="1" w:semiHidden="1" w:unhideWhenUsed="1"/>
    <w:lsdException w:name="endnote reference" w:locked="1" w:semiHidden="1" w:unhideWhenUsed="1"/>
    <w:lsdException w:name="endnote text" w:semiHidden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uiPriority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 w:qFormat="1"/>
    <w:lsdException w:name="annotation subject" w:locked="1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  <w:szCs w:val="24"/>
      <w:lang w:eastAsia="en-US" w:bidi="he-IL"/>
    </w:rPr>
  </w:style>
  <w:style w:type="paragraph" w:styleId="1">
    <w:name w:val="heading 1"/>
    <w:basedOn w:val="a"/>
    <w:next w:val="a"/>
    <w:link w:val="10"/>
    <w:qFormat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28"/>
      <w:sz w:val="28"/>
      <w:szCs w:val="28"/>
    </w:rPr>
  </w:style>
  <w:style w:type="paragraph" w:styleId="2">
    <w:name w:val="heading 2"/>
    <w:basedOn w:val="a"/>
    <w:next w:val="a"/>
    <w:link w:val="20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</w:rPr>
  </w:style>
  <w:style w:type="paragraph" w:styleId="3">
    <w:name w:val="heading 3"/>
    <w:basedOn w:val="a"/>
    <w:next w:val="a"/>
    <w:link w:val="30"/>
    <w:qFormat/>
    <w:pPr>
      <w:keepNext/>
      <w:numPr>
        <w:ilvl w:val="2"/>
        <w:numId w:val="1"/>
      </w:numPr>
      <w:spacing w:before="240" w:after="60"/>
      <w:outlineLvl w:val="2"/>
    </w:pPr>
    <w:rPr>
      <w:b/>
      <w:bCs/>
    </w:rPr>
  </w:style>
  <w:style w:type="paragraph" w:styleId="4">
    <w:name w:val="heading 4"/>
    <w:basedOn w:val="a"/>
    <w:next w:val="a"/>
    <w:link w:val="40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</w:rPr>
  </w:style>
  <w:style w:type="paragraph" w:styleId="5">
    <w:name w:val="heading 5"/>
    <w:basedOn w:val="a"/>
    <w:next w:val="a"/>
    <w:link w:val="50"/>
    <w:qFormat/>
    <w:pPr>
      <w:numPr>
        <w:ilvl w:val="4"/>
        <w:numId w:val="1"/>
      </w:numPr>
      <w:spacing w:before="240" w:after="60"/>
      <w:outlineLvl w:val="4"/>
    </w:pPr>
    <w:rPr>
      <w:rFonts w:ascii="Arial" w:hAnsi="Arial"/>
      <w:sz w:val="22"/>
      <w:szCs w:val="22"/>
    </w:rPr>
  </w:style>
  <w:style w:type="paragraph" w:styleId="6">
    <w:name w:val="heading 6"/>
    <w:basedOn w:val="a"/>
    <w:next w:val="a"/>
    <w:link w:val="60"/>
    <w:qFormat/>
    <w:pPr>
      <w:numPr>
        <w:ilvl w:val="5"/>
        <w:numId w:val="1"/>
      </w:numPr>
      <w:spacing w:before="240" w:after="60"/>
      <w:outlineLvl w:val="5"/>
    </w:pPr>
    <w:rPr>
      <w:rFonts w:ascii="Arial" w:hAnsi="Arial"/>
      <w:i/>
      <w:iCs/>
      <w:sz w:val="22"/>
      <w:szCs w:val="22"/>
    </w:rPr>
  </w:style>
  <w:style w:type="paragraph" w:styleId="7">
    <w:name w:val="heading 7"/>
    <w:basedOn w:val="a"/>
    <w:next w:val="a"/>
    <w:link w:val="70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8">
    <w:name w:val="heading 8"/>
    <w:basedOn w:val="a"/>
    <w:next w:val="a"/>
    <w:link w:val="80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iCs/>
    </w:rPr>
  </w:style>
  <w:style w:type="paragraph" w:styleId="9">
    <w:name w:val="heading 9"/>
    <w:basedOn w:val="a"/>
    <w:next w:val="a"/>
    <w:link w:val="90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i/>
      <w:iCs/>
      <w:sz w:val="18"/>
      <w:szCs w:val="1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locked/>
    <w:rPr>
      <w:rFonts w:ascii="Arial" w:hAnsi="Arial" w:cs="Arial"/>
      <w:b/>
      <w:bCs/>
      <w:kern w:val="28"/>
      <w:sz w:val="28"/>
      <w:szCs w:val="28"/>
    </w:rPr>
  </w:style>
  <w:style w:type="character" w:customStyle="1" w:styleId="20">
    <w:name w:val="标题 2 字符"/>
    <w:link w:val="2"/>
    <w:locked/>
    <w:rPr>
      <w:rFonts w:ascii="Arial" w:hAnsi="Arial" w:cs="Arial"/>
      <w:b/>
      <w:bCs/>
      <w:i/>
      <w:iCs/>
      <w:sz w:val="24"/>
      <w:szCs w:val="24"/>
    </w:rPr>
  </w:style>
  <w:style w:type="character" w:customStyle="1" w:styleId="30">
    <w:name w:val="标题 3 字符"/>
    <w:link w:val="3"/>
    <w:locked/>
    <w:rPr>
      <w:b/>
      <w:bCs/>
      <w:sz w:val="24"/>
      <w:szCs w:val="24"/>
    </w:rPr>
  </w:style>
  <w:style w:type="character" w:customStyle="1" w:styleId="40">
    <w:name w:val="标题 4 字符"/>
    <w:link w:val="4"/>
    <w:locked/>
    <w:rPr>
      <w:b/>
      <w:bCs/>
      <w:i/>
      <w:iCs/>
      <w:sz w:val="24"/>
      <w:szCs w:val="24"/>
    </w:rPr>
  </w:style>
  <w:style w:type="character" w:customStyle="1" w:styleId="50">
    <w:name w:val="标题 5 字符"/>
    <w:link w:val="5"/>
    <w:locked/>
    <w:rPr>
      <w:rFonts w:ascii="Arial" w:hAnsi="Arial" w:cs="Arial"/>
      <w:sz w:val="22"/>
      <w:szCs w:val="22"/>
    </w:rPr>
  </w:style>
  <w:style w:type="character" w:customStyle="1" w:styleId="60">
    <w:name w:val="标题 6 字符"/>
    <w:link w:val="6"/>
    <w:locked/>
    <w:rPr>
      <w:rFonts w:ascii="Arial" w:hAnsi="Arial" w:cs="Arial"/>
      <w:i/>
      <w:iCs/>
      <w:sz w:val="22"/>
      <w:szCs w:val="22"/>
    </w:rPr>
  </w:style>
  <w:style w:type="character" w:customStyle="1" w:styleId="70">
    <w:name w:val="标题 7 字符"/>
    <w:link w:val="7"/>
    <w:locked/>
    <w:rPr>
      <w:rFonts w:ascii="Arial" w:hAnsi="Arial" w:cs="Arial"/>
      <w:sz w:val="24"/>
      <w:szCs w:val="24"/>
    </w:rPr>
  </w:style>
  <w:style w:type="character" w:customStyle="1" w:styleId="80">
    <w:name w:val="标题 8 字符"/>
    <w:link w:val="8"/>
    <w:locked/>
    <w:rPr>
      <w:rFonts w:ascii="Arial" w:hAnsi="Arial" w:cs="Arial"/>
      <w:i/>
      <w:iCs/>
      <w:sz w:val="24"/>
      <w:szCs w:val="24"/>
    </w:rPr>
  </w:style>
  <w:style w:type="character" w:customStyle="1" w:styleId="90">
    <w:name w:val="标题 9 字符"/>
    <w:link w:val="9"/>
    <w:locked/>
    <w:rPr>
      <w:rFonts w:ascii="Arial" w:hAnsi="Arial" w:cs="Arial"/>
      <w:i/>
      <w:iCs/>
      <w:sz w:val="18"/>
      <w:szCs w:val="18"/>
    </w:rPr>
  </w:style>
  <w:style w:type="paragraph" w:styleId="TOC7">
    <w:name w:val="toc 7"/>
    <w:basedOn w:val="a"/>
    <w:next w:val="a"/>
    <w:uiPriority w:val="39"/>
    <w:pPr>
      <w:ind w:left="1440"/>
    </w:pPr>
    <w:rPr>
      <w:sz w:val="18"/>
      <w:szCs w:val="18"/>
    </w:rPr>
  </w:style>
  <w:style w:type="paragraph" w:styleId="a3">
    <w:name w:val="Normal Indent"/>
    <w:basedOn w:val="a"/>
    <w:uiPriority w:val="99"/>
    <w:pPr>
      <w:ind w:left="2160"/>
    </w:pPr>
  </w:style>
  <w:style w:type="paragraph" w:styleId="a4">
    <w:name w:val="caption"/>
    <w:basedOn w:val="a"/>
    <w:next w:val="a"/>
    <w:uiPriority w:val="99"/>
    <w:qFormat/>
    <w:pPr>
      <w:spacing w:before="120" w:after="120"/>
      <w:jc w:val="center"/>
    </w:pPr>
    <w:rPr>
      <w:rFonts w:ascii="Arial" w:hAnsi="Arial" w:cs="Arial"/>
      <w:b/>
      <w:bCs/>
    </w:rPr>
  </w:style>
  <w:style w:type="paragraph" w:styleId="a5">
    <w:name w:val="List Bullet"/>
    <w:basedOn w:val="a"/>
    <w:uiPriority w:val="99"/>
    <w:pPr>
      <w:ind w:left="283" w:hanging="283"/>
    </w:pPr>
    <w:rPr>
      <w:rFonts w:ascii="Arial" w:hAnsi="Arial" w:cs="Arial"/>
    </w:rPr>
  </w:style>
  <w:style w:type="paragraph" w:styleId="a6">
    <w:name w:val="annotation text"/>
    <w:basedOn w:val="a"/>
    <w:link w:val="a7"/>
    <w:uiPriority w:val="99"/>
    <w:semiHidden/>
    <w:pPr>
      <w:jc w:val="both"/>
    </w:pPr>
    <w:rPr>
      <w:sz w:val="20"/>
      <w:szCs w:val="20"/>
    </w:rPr>
  </w:style>
  <w:style w:type="character" w:customStyle="1" w:styleId="a7">
    <w:name w:val="批注文字 字符"/>
    <w:link w:val="a6"/>
    <w:uiPriority w:val="99"/>
    <w:semiHidden/>
    <w:locked/>
    <w:rPr>
      <w:rFonts w:cs="Times New Roman"/>
      <w:sz w:val="20"/>
      <w:szCs w:val="20"/>
    </w:rPr>
  </w:style>
  <w:style w:type="paragraph" w:styleId="a8">
    <w:name w:val="Body Text"/>
    <w:basedOn w:val="a"/>
    <w:link w:val="a9"/>
    <w:uiPriority w:val="99"/>
    <w:pPr>
      <w:spacing w:after="120"/>
    </w:pPr>
  </w:style>
  <w:style w:type="character" w:customStyle="1" w:styleId="a9">
    <w:name w:val="正文文本 字符"/>
    <w:link w:val="a8"/>
    <w:uiPriority w:val="99"/>
    <w:semiHidden/>
    <w:locked/>
    <w:rPr>
      <w:rFonts w:cs="Times New Roman"/>
      <w:sz w:val="24"/>
      <w:szCs w:val="24"/>
    </w:rPr>
  </w:style>
  <w:style w:type="paragraph" w:styleId="aa">
    <w:name w:val="Body Text Indent"/>
    <w:basedOn w:val="a"/>
    <w:link w:val="ab"/>
    <w:uiPriority w:val="99"/>
    <w:pPr>
      <w:overflowPunct/>
      <w:autoSpaceDE/>
      <w:autoSpaceDN/>
      <w:adjustRightInd/>
      <w:ind w:left="317" w:hanging="317"/>
      <w:textAlignment w:val="auto"/>
    </w:pPr>
  </w:style>
  <w:style w:type="character" w:customStyle="1" w:styleId="ab">
    <w:name w:val="正文文本缩进 字符"/>
    <w:link w:val="aa"/>
    <w:uiPriority w:val="99"/>
    <w:semiHidden/>
    <w:locked/>
    <w:rPr>
      <w:rFonts w:cs="Times New Roman"/>
      <w:sz w:val="24"/>
      <w:szCs w:val="24"/>
    </w:rPr>
  </w:style>
  <w:style w:type="paragraph" w:styleId="21">
    <w:name w:val="List Bullet 2"/>
    <w:basedOn w:val="a5"/>
    <w:uiPriority w:val="99"/>
    <w:pPr>
      <w:spacing w:after="160"/>
      <w:ind w:left="1080" w:hanging="360"/>
    </w:pPr>
    <w:rPr>
      <w:rFonts w:ascii="Times New Roman" w:hAnsi="Times New Roman" w:cs="Times New Roman"/>
    </w:rPr>
  </w:style>
  <w:style w:type="paragraph" w:styleId="TOC5">
    <w:name w:val="toc 5"/>
    <w:basedOn w:val="a"/>
    <w:next w:val="a"/>
    <w:uiPriority w:val="39"/>
    <w:pPr>
      <w:tabs>
        <w:tab w:val="left" w:pos="1920"/>
        <w:tab w:val="right" w:leader="dot" w:pos="9020"/>
      </w:tabs>
      <w:ind w:left="960"/>
    </w:pPr>
    <w:rPr>
      <w:i/>
      <w:iCs/>
      <w:sz w:val="18"/>
      <w:szCs w:val="18"/>
      <w:lang w:val="en-US" w:eastAsia="zh-CN"/>
    </w:rPr>
  </w:style>
  <w:style w:type="paragraph" w:styleId="TOC3">
    <w:name w:val="toc 3"/>
    <w:basedOn w:val="a"/>
    <w:next w:val="a"/>
    <w:uiPriority w:val="39"/>
    <w:pPr>
      <w:ind w:left="480"/>
    </w:pPr>
    <w:rPr>
      <w:i/>
      <w:iCs/>
      <w:sz w:val="20"/>
      <w:szCs w:val="20"/>
    </w:rPr>
  </w:style>
  <w:style w:type="paragraph" w:styleId="ac">
    <w:name w:val="Plain Text"/>
    <w:basedOn w:val="a"/>
    <w:link w:val="ad"/>
    <w:uiPriority w:val="99"/>
    <w:pPr>
      <w:overflowPunct/>
      <w:autoSpaceDE/>
      <w:autoSpaceDN/>
      <w:bidi/>
      <w:adjustRightInd/>
      <w:textAlignment w:val="auto"/>
    </w:pPr>
    <w:rPr>
      <w:rFonts w:ascii="Courier New" w:hAnsi="Courier New"/>
      <w:sz w:val="20"/>
      <w:szCs w:val="20"/>
    </w:rPr>
  </w:style>
  <w:style w:type="character" w:customStyle="1" w:styleId="ad">
    <w:name w:val="纯文本 字符"/>
    <w:link w:val="ac"/>
    <w:uiPriority w:val="99"/>
    <w:semiHidden/>
    <w:locked/>
    <w:rPr>
      <w:rFonts w:ascii="Courier New" w:hAnsi="Courier New" w:cs="Courier New"/>
      <w:sz w:val="20"/>
      <w:szCs w:val="20"/>
    </w:rPr>
  </w:style>
  <w:style w:type="paragraph" w:styleId="TOC8">
    <w:name w:val="toc 8"/>
    <w:basedOn w:val="a"/>
    <w:next w:val="a"/>
    <w:uiPriority w:val="39"/>
    <w:pPr>
      <w:ind w:left="1680"/>
    </w:pPr>
    <w:rPr>
      <w:sz w:val="18"/>
      <w:szCs w:val="18"/>
    </w:rPr>
  </w:style>
  <w:style w:type="paragraph" w:styleId="ae">
    <w:name w:val="endnote text"/>
    <w:basedOn w:val="a"/>
    <w:link w:val="af"/>
    <w:uiPriority w:val="99"/>
    <w:semiHidden/>
    <w:pPr>
      <w:jc w:val="both"/>
    </w:pPr>
    <w:rPr>
      <w:sz w:val="20"/>
      <w:szCs w:val="20"/>
    </w:rPr>
  </w:style>
  <w:style w:type="character" w:customStyle="1" w:styleId="af">
    <w:name w:val="尾注文本 字符"/>
    <w:link w:val="ae"/>
    <w:uiPriority w:val="99"/>
    <w:semiHidden/>
    <w:locked/>
    <w:rPr>
      <w:rFonts w:cs="Times New Roman"/>
      <w:sz w:val="20"/>
      <w:szCs w:val="20"/>
    </w:rPr>
  </w:style>
  <w:style w:type="paragraph" w:styleId="af0">
    <w:name w:val="Balloon Text"/>
    <w:basedOn w:val="a"/>
    <w:link w:val="af1"/>
    <w:uiPriority w:val="99"/>
    <w:rPr>
      <w:sz w:val="2"/>
      <w:szCs w:val="20"/>
    </w:rPr>
  </w:style>
  <w:style w:type="character" w:customStyle="1" w:styleId="af1">
    <w:name w:val="批注框文本 字符"/>
    <w:link w:val="af0"/>
    <w:uiPriority w:val="99"/>
    <w:semiHidden/>
    <w:locked/>
    <w:rPr>
      <w:rFonts w:cs="Times New Roman"/>
      <w:sz w:val="2"/>
    </w:rPr>
  </w:style>
  <w:style w:type="paragraph" w:styleId="af2">
    <w:name w:val="footer"/>
    <w:basedOn w:val="a"/>
    <w:link w:val="af3"/>
    <w:uiPriority w:val="99"/>
    <w:pPr>
      <w:tabs>
        <w:tab w:val="center" w:pos="4320"/>
        <w:tab w:val="right" w:pos="8640"/>
      </w:tabs>
    </w:pPr>
  </w:style>
  <w:style w:type="character" w:customStyle="1" w:styleId="af3">
    <w:name w:val="页脚 字符"/>
    <w:link w:val="af2"/>
    <w:uiPriority w:val="99"/>
    <w:semiHidden/>
    <w:locked/>
    <w:rPr>
      <w:rFonts w:cs="Times New Roman"/>
      <w:sz w:val="24"/>
      <w:szCs w:val="24"/>
    </w:rPr>
  </w:style>
  <w:style w:type="paragraph" w:styleId="af4">
    <w:name w:val="header"/>
    <w:basedOn w:val="a"/>
    <w:link w:val="af5"/>
    <w:uiPriority w:val="99"/>
    <w:pPr>
      <w:tabs>
        <w:tab w:val="center" w:pos="4153"/>
        <w:tab w:val="right" w:pos="8306"/>
      </w:tabs>
    </w:pPr>
  </w:style>
  <w:style w:type="character" w:customStyle="1" w:styleId="af5">
    <w:name w:val="页眉 字符"/>
    <w:link w:val="af4"/>
    <w:uiPriority w:val="99"/>
    <w:semiHidden/>
    <w:locked/>
    <w:rPr>
      <w:rFonts w:cs="Times New Roman"/>
      <w:sz w:val="24"/>
      <w:szCs w:val="24"/>
    </w:rPr>
  </w:style>
  <w:style w:type="paragraph" w:styleId="TOC1">
    <w:name w:val="toc 1"/>
    <w:basedOn w:val="a"/>
    <w:next w:val="a"/>
    <w:uiPriority w:val="39"/>
    <w:pPr>
      <w:spacing w:before="120" w:after="120"/>
    </w:pPr>
    <w:rPr>
      <w:b/>
      <w:bCs/>
      <w:caps/>
      <w:sz w:val="20"/>
      <w:szCs w:val="20"/>
    </w:rPr>
  </w:style>
  <w:style w:type="paragraph" w:styleId="TOC4">
    <w:name w:val="toc 4"/>
    <w:basedOn w:val="a"/>
    <w:next w:val="a"/>
    <w:uiPriority w:val="39"/>
    <w:pPr>
      <w:ind w:left="720"/>
    </w:pPr>
    <w:rPr>
      <w:sz w:val="18"/>
      <w:szCs w:val="18"/>
    </w:rPr>
  </w:style>
  <w:style w:type="paragraph" w:styleId="51">
    <w:name w:val="List Number 5"/>
    <w:basedOn w:val="a"/>
    <w:uiPriority w:val="99"/>
    <w:pPr>
      <w:overflowPunct/>
      <w:autoSpaceDE/>
      <w:autoSpaceDN/>
      <w:adjustRightInd/>
      <w:ind w:left="1800" w:hanging="360"/>
      <w:textAlignment w:val="auto"/>
    </w:pPr>
    <w:rPr>
      <w:rFonts w:cs="Miriam"/>
    </w:rPr>
  </w:style>
  <w:style w:type="paragraph" w:styleId="af6">
    <w:name w:val="footnote text"/>
    <w:basedOn w:val="a"/>
    <w:link w:val="af7"/>
    <w:uiPriority w:val="99"/>
    <w:unhideWhenUsed/>
    <w:locked/>
    <w:rPr>
      <w:sz w:val="20"/>
      <w:szCs w:val="20"/>
    </w:rPr>
  </w:style>
  <w:style w:type="character" w:customStyle="1" w:styleId="af7">
    <w:name w:val="脚注文本 字符"/>
    <w:basedOn w:val="a0"/>
    <w:link w:val="af6"/>
    <w:uiPriority w:val="99"/>
    <w:semiHidden/>
  </w:style>
  <w:style w:type="paragraph" w:styleId="TOC6">
    <w:name w:val="toc 6"/>
    <w:basedOn w:val="a"/>
    <w:next w:val="a"/>
    <w:uiPriority w:val="39"/>
    <w:pPr>
      <w:ind w:left="1200"/>
    </w:pPr>
    <w:rPr>
      <w:sz w:val="18"/>
      <w:szCs w:val="18"/>
    </w:rPr>
  </w:style>
  <w:style w:type="paragraph" w:styleId="af8">
    <w:name w:val="table of figures"/>
    <w:basedOn w:val="a"/>
    <w:next w:val="a"/>
    <w:uiPriority w:val="99"/>
    <w:pPr>
      <w:ind w:left="480" w:hanging="480"/>
    </w:pPr>
  </w:style>
  <w:style w:type="paragraph" w:styleId="TOC2">
    <w:name w:val="toc 2"/>
    <w:basedOn w:val="a"/>
    <w:next w:val="a"/>
    <w:uiPriority w:val="39"/>
    <w:pPr>
      <w:ind w:left="240"/>
    </w:pPr>
    <w:rPr>
      <w:smallCaps/>
      <w:sz w:val="20"/>
      <w:szCs w:val="20"/>
    </w:rPr>
  </w:style>
  <w:style w:type="paragraph" w:styleId="TOC9">
    <w:name w:val="toc 9"/>
    <w:basedOn w:val="a"/>
    <w:next w:val="a"/>
    <w:uiPriority w:val="39"/>
    <w:pPr>
      <w:ind w:left="1920"/>
    </w:pPr>
    <w:rPr>
      <w:sz w:val="18"/>
      <w:szCs w:val="18"/>
    </w:rPr>
  </w:style>
  <w:style w:type="paragraph" w:styleId="22">
    <w:name w:val="Body Text 2"/>
    <w:basedOn w:val="a8"/>
    <w:link w:val="23"/>
    <w:uiPriority w:val="99"/>
    <w:pPr>
      <w:spacing w:after="160"/>
      <w:ind w:left="360"/>
    </w:pPr>
  </w:style>
  <w:style w:type="character" w:customStyle="1" w:styleId="23">
    <w:name w:val="正文文本 2 字符"/>
    <w:link w:val="22"/>
    <w:uiPriority w:val="99"/>
    <w:semiHidden/>
    <w:locked/>
    <w:rPr>
      <w:rFonts w:cs="Times New Roman"/>
      <w:sz w:val="24"/>
      <w:szCs w:val="24"/>
    </w:rPr>
  </w:style>
  <w:style w:type="character" w:styleId="af9">
    <w:name w:val="page number"/>
    <w:uiPriority w:val="99"/>
    <w:rPr>
      <w:rFonts w:cs="Times New Roman"/>
    </w:rPr>
  </w:style>
  <w:style w:type="character" w:styleId="afa">
    <w:name w:val="Hyperlink"/>
    <w:uiPriority w:val="99"/>
    <w:rPr>
      <w:rFonts w:cs="Times New Roman"/>
      <w:color w:val="0000FF"/>
      <w:u w:val="single"/>
    </w:rPr>
  </w:style>
  <w:style w:type="character" w:styleId="afb">
    <w:name w:val="annotation reference"/>
    <w:uiPriority w:val="99"/>
    <w:semiHidden/>
    <w:rPr>
      <w:rFonts w:cs="Times New Roman"/>
      <w:sz w:val="16"/>
      <w:szCs w:val="16"/>
    </w:rPr>
  </w:style>
  <w:style w:type="character" w:styleId="afc">
    <w:name w:val="footnote reference"/>
    <w:uiPriority w:val="99"/>
    <w:unhideWhenUsed/>
    <w:locked/>
    <w:rPr>
      <w:vertAlign w:val="superscript"/>
    </w:rPr>
  </w:style>
  <w:style w:type="paragraph" w:customStyle="1" w:styleId="Normal5">
    <w:name w:val="Normal5"/>
    <w:basedOn w:val="a"/>
    <w:uiPriority w:val="99"/>
    <w:pPr>
      <w:ind w:left="2880"/>
      <w:jc w:val="both"/>
    </w:pPr>
  </w:style>
  <w:style w:type="paragraph" w:customStyle="1" w:styleId="LeftAligned">
    <w:name w:val="Left Aligned"/>
    <w:basedOn w:val="a"/>
    <w:uiPriority w:val="99"/>
    <w:pPr>
      <w:spacing w:line="480" w:lineRule="atLeast"/>
      <w:ind w:firstLine="567"/>
    </w:pPr>
    <w:rPr>
      <w:rFonts w:ascii="Courier" w:hAnsi="Courier"/>
    </w:rPr>
  </w:style>
  <w:style w:type="paragraph" w:customStyle="1" w:styleId="NormalIndent2">
    <w:name w:val="Normal Indent2"/>
    <w:basedOn w:val="a3"/>
    <w:uiPriority w:val="99"/>
    <w:pPr>
      <w:ind w:left="1134"/>
      <w:jc w:val="both"/>
    </w:pPr>
  </w:style>
  <w:style w:type="paragraph" w:customStyle="1" w:styleId="c">
    <w:name w:val="c"/>
    <w:basedOn w:val="a"/>
    <w:uiPriority w:val="99"/>
    <w:pPr>
      <w:jc w:val="center"/>
    </w:pPr>
  </w:style>
  <w:style w:type="paragraph" w:customStyle="1" w:styleId="Normal51">
    <w:name w:val="Normal51"/>
    <w:basedOn w:val="a"/>
    <w:uiPriority w:val="99"/>
    <w:pPr>
      <w:ind w:left="2880"/>
      <w:jc w:val="both"/>
    </w:pPr>
  </w:style>
  <w:style w:type="paragraph" w:customStyle="1" w:styleId="EndnoteText1">
    <w:name w:val="Endnote Text1"/>
    <w:basedOn w:val="a"/>
    <w:uiPriority w:val="99"/>
    <w:pPr>
      <w:overflowPunct/>
      <w:autoSpaceDE/>
      <w:autoSpaceDN/>
      <w:adjustRightInd/>
      <w:jc w:val="both"/>
      <w:textAlignment w:val="auto"/>
    </w:pPr>
    <w:rPr>
      <w:rFonts w:cs="Miriam"/>
      <w:sz w:val="20"/>
      <w:szCs w:val="20"/>
    </w:rPr>
  </w:style>
  <w:style w:type="character" w:customStyle="1" w:styleId="xdtextboxrtl1">
    <w:name w:val="xdtextboxrtl1"/>
    <w:uiPriority w:val="99"/>
    <w:rPr>
      <w:rFonts w:cs="Times New Roman"/>
      <w:color w:val="auto"/>
      <w:bdr w:val="single" w:sz="8" w:space="0" w:color="DCDCDC"/>
      <w:shd w:val="clear" w:color="auto" w:fill="FFFFFF"/>
    </w:rPr>
  </w:style>
  <w:style w:type="paragraph" w:styleId="afd">
    <w:name w:val="Revision"/>
    <w:uiPriority w:val="99"/>
    <w:semiHidden/>
    <w:rPr>
      <w:sz w:val="24"/>
      <w:szCs w:val="24"/>
      <w:lang w:eastAsia="en-US" w:bidi="he-IL"/>
    </w:rPr>
  </w:style>
  <w:style w:type="paragraph" w:styleId="afe">
    <w:name w:val="List Paragraph"/>
    <w:basedOn w:val="a"/>
    <w:uiPriority w:val="34"/>
    <w:qFormat/>
    <w:pPr>
      <w:ind w:left="720"/>
    </w:pPr>
  </w:style>
  <w:style w:type="paragraph" w:styleId="TOC">
    <w:name w:val="TOC Heading"/>
    <w:basedOn w:val="1"/>
    <w:next w:val="a"/>
    <w:uiPriority w:val="39"/>
    <w:qFormat/>
    <w:pPr>
      <w:keepLines/>
      <w:numPr>
        <w:numId w:val="0"/>
      </w:numPr>
      <w:overflowPunct/>
      <w:autoSpaceDE/>
      <w:autoSpaceDN/>
      <w:adjustRightInd/>
      <w:spacing w:before="480" w:after="0" w:line="276" w:lineRule="auto"/>
      <w:textAlignment w:val="auto"/>
      <w:outlineLvl w:val="9"/>
    </w:pPr>
    <w:rPr>
      <w:rFonts w:ascii="Cambria" w:eastAsia="Times New Roman" w:hAnsi="Cambria"/>
      <w:color w:val="365F91"/>
      <w:kern w:val="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SOffice\Templates\NORMAL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14</Pages>
  <Words>756</Words>
  <Characters>4314</Characters>
  <Application>Microsoft Office Word</Application>
  <DocSecurity>0</DocSecurity>
  <Lines>35</Lines>
  <Paragraphs>10</Paragraphs>
  <ScaleCrop>false</ScaleCrop>
  <Company>Mennen Medical LTD</Company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Design specification</dc:title>
  <dc:subject>Cerebra Line Video</dc:subject>
  <dc:creator>I. Nesher</dc:creator>
  <cp:keywords>CGC-341-002</cp:keywords>
  <dc:description>A</dc:description>
  <cp:lastModifiedBy>leo leo</cp:lastModifiedBy>
  <cp:revision>2</cp:revision>
  <cp:lastPrinted>2022-09-04T08:44:00Z</cp:lastPrinted>
  <dcterms:created xsi:type="dcterms:W3CDTF">2026-01-28T02:38:00Z</dcterms:created>
  <dcterms:modified xsi:type="dcterms:W3CDTF">2026-01-28T02:38:00Z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eyJoZGlkIjoiZmRhYjRmZTE3ZDlhNGU4OWZjZDY3OWVlYmY2Y2FiZDIiLCJ1c2VySWQiOiIyNjM5MTM1NzAifQ==</vt:lpwstr>
  </property>
  <property fmtid="{D5CDD505-2E9C-101B-9397-08002B2CF9AE}" pid="3" name="KSOProductBuildVer">
    <vt:lpwstr>2052-12.1.0.24034</vt:lpwstr>
  </property>
  <property fmtid="{D5CDD505-2E9C-101B-9397-08002B2CF9AE}" pid="4" name="ICV">
    <vt:lpwstr>91C82D7C91FF4B0295CE965611F795C0_12</vt:lpwstr>
  </property>
</Properties>
</file>